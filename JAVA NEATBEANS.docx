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ayout w:type="fixed"/>
        <w:tblCellMar>
          <w:left w:w="0" w:type="dxa"/>
          <w:right w:w="0" w:type="dxa"/>
        </w:tblCellMar>
        <w:tblLook w:val="0600" w:firstRow="0" w:lastRow="0" w:firstColumn="0" w:lastColumn="0" w:noHBand="1" w:noVBand="1"/>
      </w:tblPr>
      <w:tblGrid>
        <w:gridCol w:w="288"/>
        <w:gridCol w:w="4605"/>
        <w:gridCol w:w="484"/>
        <w:gridCol w:w="5376"/>
        <w:gridCol w:w="5365"/>
      </w:tblGrid>
      <w:tr w:rsidR="005F6219" w14:paraId="1683AADD" w14:textId="77777777" w:rsidTr="005F6219">
        <w:trPr>
          <w:trHeight w:val="450"/>
          <w:jc w:val="center"/>
        </w:trPr>
        <w:tc>
          <w:tcPr>
            <w:tcW w:w="270" w:type="dxa"/>
          </w:tcPr>
          <w:p w14:paraId="6B56A28D" w14:textId="77777777" w:rsidR="005F6219" w:rsidRDefault="005F6219" w:rsidP="00970DBA">
            <w:pPr>
              <w:spacing w:after="0"/>
            </w:pPr>
            <w:bookmarkStart w:id="0" w:name="_Hlk516410281"/>
          </w:p>
        </w:tc>
        <w:tc>
          <w:tcPr>
            <w:tcW w:w="4320" w:type="dxa"/>
            <w:vMerge w:val="restart"/>
          </w:tcPr>
          <w:p w14:paraId="75A6E47E" w14:textId="4CE49055" w:rsidR="005F6219" w:rsidRPr="00F40AD1" w:rsidRDefault="001B622A" w:rsidP="00F40AD1">
            <w:pPr>
              <w:pStyle w:val="Ttulo1"/>
            </w:pPr>
            <w:r>
              <w:t>JAVA NEATBEANS</w:t>
            </w:r>
          </w:p>
          <w:p w14:paraId="48B5E25B" w14:textId="77777777" w:rsidR="005F6219" w:rsidRDefault="001B622A" w:rsidP="001B622A">
            <w:r w:rsidRPr="001B622A">
              <w:t>NetBeans IDE es un entorno de desarrollo integrado de código abierto y gratuito para el desarrollo de aplicaciones en los sistemas operativos Windows, Mac, Linux y Solaris. El IDE simplifica el desarrollo de aplicaciones web, empresariales, de escritorio y móviles que utilizan las plataformas Java y HTML5. Además, ofrece soporte para el desarrollo de aplicaciones PHP y C/C++.</w:t>
            </w:r>
          </w:p>
          <w:p w14:paraId="5C7D62A4" w14:textId="77777777" w:rsidR="001B622A" w:rsidRDefault="001B622A" w:rsidP="001B622A"/>
          <w:p w14:paraId="3E41B8DE" w14:textId="64C7B1F5" w:rsidR="001B622A" w:rsidRDefault="001B622A" w:rsidP="001B622A">
            <w:r w:rsidRPr="001B622A">
              <w:t xml:space="preserve">NetBeans IDE ofrece herramientas de primer nivel para el desarrollo de aplicaciones móviles, de escritorio, empresariales y web Java. Es el primer IDE que admite las últimas versiones de JDK, Java EE y </w:t>
            </w:r>
            <w:proofErr w:type="spellStart"/>
            <w:r w:rsidRPr="001B622A">
              <w:t>JavaFX</w:t>
            </w:r>
            <w:proofErr w:type="spellEnd"/>
            <w:r w:rsidRPr="001B622A">
              <w:t>. Brinda resúmenes inteligentes que le ayudan a comprender y administrar sus aplicaciones, incluida la compatibilidad inmediata con tecnologías populares, como Maven. Gracias a sus características de desarrollo de aplicaciones integrales, la mejora constante de Java Editor y las mejoras continuas de velocidad y rendimiento, NetBeans IDE marca el ritmo para el desarrollo de aplicaciones con tecnologías novedosas listas para usar.</w:t>
            </w:r>
          </w:p>
        </w:tc>
        <w:tc>
          <w:tcPr>
            <w:tcW w:w="454" w:type="dxa"/>
          </w:tcPr>
          <w:p w14:paraId="7A5DF330" w14:textId="77777777" w:rsidR="005F6219" w:rsidRDefault="005F6219" w:rsidP="00970DBA">
            <w:pPr>
              <w:spacing w:after="0"/>
            </w:pPr>
          </w:p>
        </w:tc>
        <w:tc>
          <w:tcPr>
            <w:tcW w:w="5043" w:type="dxa"/>
            <w:vMerge w:val="restart"/>
            <w:vAlign w:val="center"/>
          </w:tcPr>
          <w:p w14:paraId="014770C7" w14:textId="2F8F0CB4" w:rsidR="005F6219" w:rsidRDefault="001B622A" w:rsidP="00F40AD1">
            <w:pPr>
              <w:pStyle w:val="Cita"/>
            </w:pPr>
            <w:r>
              <w:t>GUIA MATERIAL- VISTA, MODELO Y  CONTROLADOR</w:t>
            </w:r>
          </w:p>
        </w:tc>
        <w:tc>
          <w:tcPr>
            <w:tcW w:w="5033" w:type="dxa"/>
            <w:vAlign w:val="center"/>
          </w:tcPr>
          <w:p w14:paraId="2CBE2AFB" w14:textId="77777777" w:rsidR="005F6219" w:rsidRDefault="005F6219" w:rsidP="005F6219">
            <w:pPr>
              <w:spacing w:after="0"/>
              <w:jc w:val="center"/>
            </w:pPr>
          </w:p>
        </w:tc>
      </w:tr>
      <w:tr w:rsidR="005F6219" w14:paraId="167C12AE" w14:textId="77777777" w:rsidTr="005F6219">
        <w:trPr>
          <w:trHeight w:val="2610"/>
          <w:jc w:val="center"/>
        </w:trPr>
        <w:tc>
          <w:tcPr>
            <w:tcW w:w="270" w:type="dxa"/>
            <w:vMerge w:val="restart"/>
          </w:tcPr>
          <w:p w14:paraId="543EB0CB" w14:textId="77777777" w:rsidR="005F6219" w:rsidRDefault="005F6219" w:rsidP="00970DBA">
            <w:pPr>
              <w:spacing w:after="0"/>
            </w:pPr>
          </w:p>
        </w:tc>
        <w:tc>
          <w:tcPr>
            <w:tcW w:w="4320" w:type="dxa"/>
            <w:vMerge/>
          </w:tcPr>
          <w:p w14:paraId="04114F67" w14:textId="77777777" w:rsidR="005F6219" w:rsidRDefault="005F6219" w:rsidP="00970DBA"/>
        </w:tc>
        <w:tc>
          <w:tcPr>
            <w:tcW w:w="454" w:type="dxa"/>
            <w:vMerge w:val="restart"/>
          </w:tcPr>
          <w:p w14:paraId="271FD093" w14:textId="77777777" w:rsidR="005F6219" w:rsidRDefault="005F6219" w:rsidP="00970DBA">
            <w:pPr>
              <w:spacing w:after="0"/>
            </w:pPr>
          </w:p>
        </w:tc>
        <w:tc>
          <w:tcPr>
            <w:tcW w:w="5043" w:type="dxa"/>
            <w:vMerge/>
            <w:vAlign w:val="center"/>
          </w:tcPr>
          <w:p w14:paraId="0A916D0D" w14:textId="77777777" w:rsidR="005F6219" w:rsidRPr="00F40AD1" w:rsidRDefault="005F6219" w:rsidP="00F40AD1">
            <w:pPr>
              <w:pStyle w:val="Cita"/>
            </w:pPr>
          </w:p>
        </w:tc>
        <w:tc>
          <w:tcPr>
            <w:tcW w:w="5033" w:type="dxa"/>
            <w:vAlign w:val="center"/>
          </w:tcPr>
          <w:p w14:paraId="08113071" w14:textId="77777777" w:rsidR="005F6219" w:rsidRDefault="005F6219" w:rsidP="005F6219">
            <w:pPr>
              <w:spacing w:after="0"/>
              <w:jc w:val="center"/>
            </w:pPr>
          </w:p>
        </w:tc>
      </w:tr>
      <w:tr w:rsidR="005F6219" w14:paraId="574B07BD" w14:textId="77777777" w:rsidTr="001B1DF8">
        <w:trPr>
          <w:trHeight w:val="1026"/>
          <w:jc w:val="center"/>
        </w:trPr>
        <w:tc>
          <w:tcPr>
            <w:tcW w:w="270" w:type="dxa"/>
            <w:vMerge/>
          </w:tcPr>
          <w:p w14:paraId="30E55675" w14:textId="77777777" w:rsidR="005F6219" w:rsidRDefault="005F6219" w:rsidP="00970DBA">
            <w:pPr>
              <w:spacing w:after="0"/>
            </w:pPr>
          </w:p>
        </w:tc>
        <w:tc>
          <w:tcPr>
            <w:tcW w:w="4320" w:type="dxa"/>
            <w:vMerge/>
          </w:tcPr>
          <w:p w14:paraId="693297A6" w14:textId="77777777" w:rsidR="005F6219" w:rsidRDefault="005F6219" w:rsidP="00970DBA"/>
        </w:tc>
        <w:tc>
          <w:tcPr>
            <w:tcW w:w="454" w:type="dxa"/>
            <w:vMerge/>
          </w:tcPr>
          <w:p w14:paraId="54F0B0A4" w14:textId="77777777" w:rsidR="005F6219" w:rsidRDefault="005F6219" w:rsidP="00970DBA">
            <w:pPr>
              <w:spacing w:after="0"/>
            </w:pPr>
          </w:p>
        </w:tc>
        <w:tc>
          <w:tcPr>
            <w:tcW w:w="5043" w:type="dxa"/>
            <w:vMerge/>
            <w:vAlign w:val="center"/>
          </w:tcPr>
          <w:p w14:paraId="30B56EA7" w14:textId="77777777" w:rsidR="005F6219" w:rsidRPr="00F40AD1" w:rsidRDefault="005F6219" w:rsidP="00F40AD1">
            <w:pPr>
              <w:pStyle w:val="Cita"/>
            </w:pPr>
          </w:p>
        </w:tc>
        <w:tc>
          <w:tcPr>
            <w:tcW w:w="5033" w:type="dxa"/>
          </w:tcPr>
          <w:p w14:paraId="3B62C5CC" w14:textId="77777777" w:rsidR="005F6219" w:rsidRDefault="005F6219" w:rsidP="00970DBA">
            <w:pPr>
              <w:spacing w:after="0"/>
            </w:pPr>
          </w:p>
        </w:tc>
      </w:tr>
      <w:tr w:rsidR="005F6219" w14:paraId="6CE2926B" w14:textId="77777777" w:rsidTr="00F40AD1">
        <w:trPr>
          <w:trHeight w:val="990"/>
          <w:jc w:val="center"/>
        </w:trPr>
        <w:tc>
          <w:tcPr>
            <w:tcW w:w="270" w:type="dxa"/>
          </w:tcPr>
          <w:p w14:paraId="7474B553" w14:textId="77777777" w:rsidR="005F6219" w:rsidRDefault="005F6219" w:rsidP="00970DBA">
            <w:pPr>
              <w:spacing w:after="0"/>
            </w:pPr>
          </w:p>
        </w:tc>
        <w:tc>
          <w:tcPr>
            <w:tcW w:w="4320" w:type="dxa"/>
            <w:vMerge/>
          </w:tcPr>
          <w:p w14:paraId="3C5D1EEC" w14:textId="77777777" w:rsidR="005F6219" w:rsidRDefault="005F6219" w:rsidP="00970DBA">
            <w:pPr>
              <w:spacing w:after="0"/>
            </w:pPr>
          </w:p>
        </w:tc>
        <w:tc>
          <w:tcPr>
            <w:tcW w:w="454" w:type="dxa"/>
          </w:tcPr>
          <w:p w14:paraId="5B78219E" w14:textId="77777777" w:rsidR="005F6219" w:rsidRDefault="005F6219" w:rsidP="00970DBA">
            <w:pPr>
              <w:spacing w:after="0"/>
            </w:pPr>
          </w:p>
        </w:tc>
        <w:tc>
          <w:tcPr>
            <w:tcW w:w="5043" w:type="dxa"/>
          </w:tcPr>
          <w:p w14:paraId="2AAE9B18" w14:textId="77777777" w:rsidR="005F6219" w:rsidRDefault="005F6219" w:rsidP="00970DBA">
            <w:pPr>
              <w:spacing w:after="0"/>
            </w:pPr>
          </w:p>
        </w:tc>
        <w:tc>
          <w:tcPr>
            <w:tcW w:w="5033" w:type="dxa"/>
          </w:tcPr>
          <w:p w14:paraId="0780A264" w14:textId="77777777" w:rsidR="005F6219" w:rsidRDefault="005F6219" w:rsidP="00970DBA">
            <w:pPr>
              <w:spacing w:after="0"/>
            </w:pPr>
          </w:p>
        </w:tc>
      </w:tr>
      <w:tr w:rsidR="005F6219" w14:paraId="65B475DB" w14:textId="77777777" w:rsidTr="001B1DF8">
        <w:trPr>
          <w:trHeight w:val="3267"/>
          <w:jc w:val="center"/>
        </w:trPr>
        <w:tc>
          <w:tcPr>
            <w:tcW w:w="270" w:type="dxa"/>
          </w:tcPr>
          <w:p w14:paraId="4B1806A3" w14:textId="77777777" w:rsidR="005F6219" w:rsidRDefault="005F6219" w:rsidP="00970DBA">
            <w:pPr>
              <w:spacing w:after="0"/>
            </w:pPr>
          </w:p>
        </w:tc>
        <w:tc>
          <w:tcPr>
            <w:tcW w:w="4320" w:type="dxa"/>
            <w:vMerge/>
          </w:tcPr>
          <w:p w14:paraId="73C3671D" w14:textId="77777777" w:rsidR="005F6219" w:rsidRDefault="005F6219" w:rsidP="00970DBA">
            <w:pPr>
              <w:spacing w:after="0"/>
            </w:pPr>
          </w:p>
        </w:tc>
        <w:tc>
          <w:tcPr>
            <w:tcW w:w="454" w:type="dxa"/>
          </w:tcPr>
          <w:p w14:paraId="2A57C3D0" w14:textId="77777777" w:rsidR="005F6219" w:rsidRDefault="005F6219" w:rsidP="00970DBA">
            <w:pPr>
              <w:spacing w:after="0"/>
            </w:pPr>
          </w:p>
        </w:tc>
        <w:tc>
          <w:tcPr>
            <w:tcW w:w="5043" w:type="dxa"/>
            <w:vAlign w:val="center"/>
          </w:tcPr>
          <w:p w14:paraId="5A108D9D" w14:textId="77777777" w:rsidR="005F6219" w:rsidRDefault="001B622A" w:rsidP="00F40AD1">
            <w:pPr>
              <w:pStyle w:val="Informacindecontacto"/>
            </w:pPr>
            <w:r>
              <w:t>Adso 3 2504452</w:t>
            </w:r>
          </w:p>
          <w:p w14:paraId="30C10F56" w14:textId="77777777" w:rsidR="001B622A" w:rsidRDefault="001B622A" w:rsidP="00F40AD1">
            <w:pPr>
              <w:pStyle w:val="Informacindecontacto"/>
            </w:pPr>
            <w:r>
              <w:t>SANTIAGO ANDRÉS LOZANO M.</w:t>
            </w:r>
          </w:p>
          <w:p w14:paraId="3E1177F0" w14:textId="4EEE3CE6" w:rsidR="00E849E4" w:rsidRDefault="00E849E4" w:rsidP="00F40AD1">
            <w:pPr>
              <w:pStyle w:val="Informacindecontacto"/>
            </w:pPr>
            <w:r>
              <w:t>dainer fabian bolano carrecedo.</w:t>
            </w:r>
          </w:p>
          <w:p w14:paraId="7CF74AB8" w14:textId="77777777" w:rsidR="001B622A" w:rsidRDefault="001B622A" w:rsidP="00F40AD1">
            <w:pPr>
              <w:pStyle w:val="Informacindecontacto"/>
            </w:pPr>
            <w:r>
              <w:t>SENA</w:t>
            </w:r>
          </w:p>
          <w:p w14:paraId="167CFE5F" w14:textId="24DE0A2D" w:rsidR="001B622A" w:rsidRDefault="001B622A" w:rsidP="001B622A">
            <w:pPr>
              <w:pStyle w:val="Informacindecontacto"/>
            </w:pPr>
            <w:r>
              <w:t>2022</w:t>
            </w:r>
          </w:p>
        </w:tc>
        <w:tc>
          <w:tcPr>
            <w:tcW w:w="5033" w:type="dxa"/>
            <w:vAlign w:val="center"/>
          </w:tcPr>
          <w:p w14:paraId="543739E2" w14:textId="77777777" w:rsidR="005F6219" w:rsidRDefault="005F6219" w:rsidP="00970DBA">
            <w:pPr>
              <w:spacing w:after="0"/>
              <w:jc w:val="center"/>
            </w:pPr>
          </w:p>
        </w:tc>
      </w:tr>
      <w:tr w:rsidR="005F6219" w14:paraId="0ECFCE2A" w14:textId="77777777" w:rsidTr="00F40AD1">
        <w:trPr>
          <w:trHeight w:val="2160"/>
          <w:jc w:val="center"/>
        </w:trPr>
        <w:tc>
          <w:tcPr>
            <w:tcW w:w="270" w:type="dxa"/>
          </w:tcPr>
          <w:p w14:paraId="571A3BD5" w14:textId="77777777" w:rsidR="005F6219" w:rsidRDefault="005F6219" w:rsidP="00970DBA">
            <w:pPr>
              <w:spacing w:after="0"/>
            </w:pPr>
          </w:p>
        </w:tc>
        <w:tc>
          <w:tcPr>
            <w:tcW w:w="4320" w:type="dxa"/>
            <w:vMerge/>
          </w:tcPr>
          <w:p w14:paraId="24763C16" w14:textId="77777777" w:rsidR="005F6219" w:rsidRDefault="005F6219" w:rsidP="00970DBA">
            <w:pPr>
              <w:spacing w:after="0"/>
            </w:pPr>
          </w:p>
        </w:tc>
        <w:tc>
          <w:tcPr>
            <w:tcW w:w="454" w:type="dxa"/>
          </w:tcPr>
          <w:p w14:paraId="66EBEC6F" w14:textId="77777777" w:rsidR="005F6219" w:rsidRDefault="005F6219" w:rsidP="00970DBA">
            <w:pPr>
              <w:spacing w:after="0"/>
            </w:pPr>
          </w:p>
        </w:tc>
        <w:tc>
          <w:tcPr>
            <w:tcW w:w="5043" w:type="dxa"/>
            <w:vMerge w:val="restart"/>
            <w:vAlign w:val="center"/>
          </w:tcPr>
          <w:p w14:paraId="03DA535E" w14:textId="77777777" w:rsidR="005F6219" w:rsidRDefault="005F6219" w:rsidP="00F40AD1">
            <w:pPr>
              <w:pStyle w:val="Informacindecontacto"/>
            </w:pPr>
          </w:p>
        </w:tc>
        <w:tc>
          <w:tcPr>
            <w:tcW w:w="5033" w:type="dxa"/>
            <w:vMerge w:val="restart"/>
          </w:tcPr>
          <w:p w14:paraId="69BCE5FB" w14:textId="77777777" w:rsidR="005F6219" w:rsidRDefault="005F6219" w:rsidP="00970DBA">
            <w:pPr>
              <w:spacing w:after="0"/>
            </w:pPr>
          </w:p>
        </w:tc>
      </w:tr>
      <w:tr w:rsidR="001A07CD" w14:paraId="2571D7C0" w14:textId="77777777" w:rsidTr="00F40AD1">
        <w:trPr>
          <w:trHeight w:val="144"/>
          <w:jc w:val="center"/>
        </w:trPr>
        <w:tc>
          <w:tcPr>
            <w:tcW w:w="270" w:type="dxa"/>
          </w:tcPr>
          <w:p w14:paraId="5524DE06" w14:textId="77777777" w:rsidR="001A07CD" w:rsidRDefault="001A07CD" w:rsidP="00F40AD1">
            <w:pPr>
              <w:spacing w:beforeAutospacing="1" w:after="0"/>
            </w:pPr>
          </w:p>
        </w:tc>
        <w:tc>
          <w:tcPr>
            <w:tcW w:w="4320" w:type="dxa"/>
          </w:tcPr>
          <w:p w14:paraId="026671F0" w14:textId="77777777" w:rsidR="001A07CD" w:rsidRDefault="001A07CD" w:rsidP="00F40AD1">
            <w:pPr>
              <w:spacing w:beforeAutospacing="1" w:after="0"/>
            </w:pPr>
          </w:p>
        </w:tc>
        <w:tc>
          <w:tcPr>
            <w:tcW w:w="454" w:type="dxa"/>
          </w:tcPr>
          <w:p w14:paraId="2F2DAAED" w14:textId="77777777" w:rsidR="001A07CD" w:rsidRDefault="001A07CD" w:rsidP="00F40AD1">
            <w:pPr>
              <w:spacing w:beforeAutospacing="1" w:after="0"/>
            </w:pPr>
          </w:p>
        </w:tc>
        <w:tc>
          <w:tcPr>
            <w:tcW w:w="5043" w:type="dxa"/>
            <w:vMerge/>
          </w:tcPr>
          <w:p w14:paraId="06031C6C" w14:textId="77777777" w:rsidR="001A07CD" w:rsidRDefault="001A07CD" w:rsidP="00F40AD1">
            <w:pPr>
              <w:spacing w:beforeAutospacing="1" w:after="0"/>
            </w:pPr>
          </w:p>
        </w:tc>
        <w:tc>
          <w:tcPr>
            <w:tcW w:w="5033" w:type="dxa"/>
            <w:vMerge/>
          </w:tcPr>
          <w:p w14:paraId="406608F1" w14:textId="77777777" w:rsidR="001A07CD" w:rsidRDefault="001A07CD" w:rsidP="00F40AD1">
            <w:pPr>
              <w:spacing w:beforeAutospacing="1" w:after="0"/>
            </w:pPr>
          </w:p>
        </w:tc>
      </w:tr>
      <w:bookmarkEnd w:id="0"/>
    </w:tbl>
    <w:p w14:paraId="1B6E9E32" w14:textId="77777777" w:rsidR="003611B8" w:rsidRPr="00F40AD1" w:rsidRDefault="003611B8" w:rsidP="00F40AD1">
      <w:pPr>
        <w:spacing w:before="0" w:after="0"/>
        <w:rPr>
          <w:sz w:val="10"/>
        </w:rPr>
      </w:pPr>
      <w:r w:rsidRPr="00F40AD1">
        <w:rPr>
          <w:sz w:val="10"/>
          <w:szCs w:val="10"/>
          <w:lang w:bidi="es-ES"/>
        </w:rPr>
        <w:br w:type="page"/>
      </w:r>
    </w:p>
    <w:tbl>
      <w:tblPr>
        <w:tblW w:w="5000" w:type="pct"/>
        <w:jc w:val="center"/>
        <w:tblLayout w:type="fixed"/>
        <w:tblCellMar>
          <w:left w:w="0" w:type="dxa"/>
          <w:right w:w="0" w:type="dxa"/>
        </w:tblCellMar>
        <w:tblLook w:val="0600" w:firstRow="0" w:lastRow="0" w:firstColumn="0" w:lastColumn="0" w:noHBand="1" w:noVBand="1"/>
      </w:tblPr>
      <w:tblGrid>
        <w:gridCol w:w="287"/>
        <w:gridCol w:w="4797"/>
        <w:gridCol w:w="672"/>
        <w:gridCol w:w="4701"/>
        <w:gridCol w:w="672"/>
        <w:gridCol w:w="4989"/>
      </w:tblGrid>
      <w:tr w:rsidR="005F6219" w14:paraId="5E5D3886" w14:textId="77777777" w:rsidTr="005F6219">
        <w:trPr>
          <w:trHeight w:val="270"/>
          <w:jc w:val="center"/>
        </w:trPr>
        <w:tc>
          <w:tcPr>
            <w:tcW w:w="270" w:type="dxa"/>
          </w:tcPr>
          <w:p w14:paraId="7DB7958A" w14:textId="77777777" w:rsidR="005F6219" w:rsidRDefault="005F6219" w:rsidP="00970DBA">
            <w:pPr>
              <w:spacing w:after="0"/>
            </w:pPr>
          </w:p>
        </w:tc>
        <w:tc>
          <w:tcPr>
            <w:tcW w:w="4500" w:type="dxa"/>
            <w:vMerge w:val="restart"/>
          </w:tcPr>
          <w:p w14:paraId="06F0C3E0" w14:textId="6D8E7C87" w:rsidR="005F6219" w:rsidRPr="00F40AD1" w:rsidRDefault="001B622A" w:rsidP="00970DBA">
            <w:pPr>
              <w:pStyle w:val="Ttulo1"/>
            </w:pPr>
            <w:r>
              <w:t>CONTROLADOR</w:t>
            </w:r>
          </w:p>
          <w:p w14:paraId="35C9B6AE" w14:textId="77777777" w:rsidR="005F6219" w:rsidRDefault="001B622A" w:rsidP="001B622A">
            <w:r w:rsidRPr="00E76902">
              <w:rPr>
                <w:b/>
                <w:bCs/>
                <w:u w:val="single"/>
              </w:rPr>
              <w:t>La clase</w:t>
            </w:r>
            <w:r w:rsidRPr="001B622A">
              <w:t xml:space="preserve"> es la esencia de Java. Es la base sobre la cual se construye todo el lenguaje Java porque la clase define la naturaleza de un objeto. Como tal, la clase forma la base para la programación orientada a objetos en Java. Dentro de una clase se definen los datos y el código que actúa sobre esos datos.</w:t>
            </w:r>
          </w:p>
          <w:p w14:paraId="6AAF5D09" w14:textId="0C759D12" w:rsidR="001B622A" w:rsidRPr="00B54FA8" w:rsidRDefault="001B622A" w:rsidP="001B622A">
            <w:pPr>
              <w:rPr>
                <w:lang w:val="es-CO"/>
              </w:rPr>
            </w:pPr>
            <w:r w:rsidRPr="00E76902">
              <w:rPr>
                <w:b/>
                <w:bCs/>
                <w:u w:val="single"/>
              </w:rPr>
              <w:t>Las clases</w:t>
            </w:r>
            <w:r w:rsidRPr="001B622A">
              <w:t xml:space="preserve"> en Java (Java </w:t>
            </w:r>
            <w:proofErr w:type="spellStart"/>
            <w:r w:rsidRPr="001B622A">
              <w:t>Class</w:t>
            </w:r>
            <w:proofErr w:type="spellEnd"/>
            <w:r w:rsidRPr="001B622A">
              <w:t xml:space="preserve">) son plantillas para la creación de objetos. ​ Como tal, la clase forma la base para la programación orientada a objetos en Java, la cual es </w:t>
            </w:r>
            <w:proofErr w:type="gramStart"/>
            <w:r w:rsidRPr="001B622A">
              <w:t>una</w:t>
            </w:r>
            <w:proofErr w:type="gramEnd"/>
            <w:r w:rsidRPr="001B622A">
              <w:t xml:space="preserve"> de los principales paradigmas de desarrollo de software en la actualidad. ​ Dentro de una clase se definen los datos y el código que actúa sobre esos datos. El código está contenido en métodos. Debido a que las clases, los objetos y los métodos son fundamentales para Java. Tener una comprensión básica de estas características le permitirá escribir programas más sofisticados y comprender mejor ciertos elementos claves de Java.</w:t>
            </w:r>
          </w:p>
        </w:tc>
        <w:tc>
          <w:tcPr>
            <w:tcW w:w="630" w:type="dxa"/>
          </w:tcPr>
          <w:p w14:paraId="649116DB" w14:textId="77777777" w:rsidR="005F6219" w:rsidRDefault="005F6219" w:rsidP="00970DBA">
            <w:pPr>
              <w:spacing w:after="0"/>
            </w:pPr>
          </w:p>
        </w:tc>
        <w:tc>
          <w:tcPr>
            <w:tcW w:w="4410" w:type="dxa"/>
            <w:vMerge w:val="restart"/>
          </w:tcPr>
          <w:p w14:paraId="2D26C1AD" w14:textId="4B49FDE4" w:rsidR="005F6219" w:rsidRPr="005F6219" w:rsidRDefault="001B622A" w:rsidP="005F6219">
            <w:pPr>
              <w:pStyle w:val="Ttulo1"/>
            </w:pPr>
            <w:r>
              <w:rPr>
                <w:lang w:bidi="es-ES"/>
              </w:rPr>
              <w:t>VISTA</w:t>
            </w:r>
            <w:r w:rsidR="005F6219" w:rsidRPr="005F6219">
              <w:rPr>
                <w:lang w:bidi="es-ES"/>
              </w:rPr>
              <w:t xml:space="preserve"> </w:t>
            </w:r>
          </w:p>
          <w:p w14:paraId="42E0D5D3" w14:textId="30ACC7CA" w:rsidR="005F6219" w:rsidRDefault="001B622A" w:rsidP="005F6219">
            <w:pPr>
              <w:pStyle w:val="Normalsobrefondooscuro"/>
            </w:pPr>
            <w:r w:rsidRPr="00E76902">
              <w:rPr>
                <w:b/>
                <w:bCs/>
                <w:u w:val="single"/>
              </w:rPr>
              <w:t>JFrame</w:t>
            </w:r>
            <w:r w:rsidRPr="001B622A">
              <w:t xml:space="preserve"> es una clase utilizada en Swing (biblioteca gráfica) para generar ventanas sobre las cuales añadir distintos objetos con los que podrá interactuar o no el usuario. A diferencia de JPanel, JFrame posee algunas nociones típicas de una ventana como minimizar, cerrar, maximizar y poder moverla.</w:t>
            </w:r>
          </w:p>
        </w:tc>
        <w:tc>
          <w:tcPr>
            <w:tcW w:w="630" w:type="dxa"/>
            <w:vMerge w:val="restart"/>
          </w:tcPr>
          <w:p w14:paraId="4677E089" w14:textId="77777777" w:rsidR="005F6219" w:rsidRDefault="005F6219" w:rsidP="00970DBA">
            <w:pPr>
              <w:spacing w:after="0"/>
            </w:pPr>
          </w:p>
        </w:tc>
        <w:tc>
          <w:tcPr>
            <w:tcW w:w="4680" w:type="dxa"/>
            <w:vMerge w:val="restart"/>
          </w:tcPr>
          <w:p w14:paraId="7FEDBC49" w14:textId="77777777" w:rsidR="005F6219" w:rsidRDefault="005F6219" w:rsidP="00970DBA">
            <w:pPr>
              <w:spacing w:after="0"/>
            </w:pPr>
          </w:p>
        </w:tc>
      </w:tr>
      <w:tr w:rsidR="005F6219" w14:paraId="6A7A2C0A" w14:textId="77777777" w:rsidTr="005F6219">
        <w:trPr>
          <w:trHeight w:val="3825"/>
          <w:jc w:val="center"/>
        </w:trPr>
        <w:tc>
          <w:tcPr>
            <w:tcW w:w="270" w:type="dxa"/>
          </w:tcPr>
          <w:p w14:paraId="394E5E32" w14:textId="77777777" w:rsidR="005F6219" w:rsidRDefault="005F6219" w:rsidP="00970DBA">
            <w:pPr>
              <w:spacing w:after="0"/>
            </w:pPr>
          </w:p>
        </w:tc>
        <w:tc>
          <w:tcPr>
            <w:tcW w:w="4500" w:type="dxa"/>
            <w:vMerge/>
          </w:tcPr>
          <w:p w14:paraId="0E808520" w14:textId="77777777" w:rsidR="005F6219" w:rsidRDefault="005F6219" w:rsidP="00970DBA"/>
        </w:tc>
        <w:tc>
          <w:tcPr>
            <w:tcW w:w="630" w:type="dxa"/>
          </w:tcPr>
          <w:p w14:paraId="737FD1BF" w14:textId="77777777" w:rsidR="005F6219" w:rsidRDefault="005F6219" w:rsidP="00970DBA">
            <w:pPr>
              <w:spacing w:after="0"/>
            </w:pPr>
          </w:p>
        </w:tc>
        <w:tc>
          <w:tcPr>
            <w:tcW w:w="4410" w:type="dxa"/>
            <w:vMerge/>
            <w:vAlign w:val="center"/>
          </w:tcPr>
          <w:p w14:paraId="099E8447" w14:textId="77777777" w:rsidR="005F6219" w:rsidRPr="00F40AD1" w:rsidRDefault="005F6219" w:rsidP="00970DBA">
            <w:pPr>
              <w:pStyle w:val="Cita"/>
            </w:pPr>
          </w:p>
        </w:tc>
        <w:tc>
          <w:tcPr>
            <w:tcW w:w="630" w:type="dxa"/>
            <w:vMerge/>
          </w:tcPr>
          <w:p w14:paraId="21453CE2" w14:textId="77777777" w:rsidR="005F6219" w:rsidRDefault="005F6219" w:rsidP="00970DBA">
            <w:pPr>
              <w:spacing w:after="0"/>
            </w:pPr>
          </w:p>
        </w:tc>
        <w:tc>
          <w:tcPr>
            <w:tcW w:w="4680" w:type="dxa"/>
            <w:vMerge/>
          </w:tcPr>
          <w:p w14:paraId="783D8091" w14:textId="77777777" w:rsidR="005F6219" w:rsidRDefault="005F6219" w:rsidP="00970DBA">
            <w:pPr>
              <w:spacing w:after="0"/>
            </w:pPr>
          </w:p>
        </w:tc>
      </w:tr>
      <w:tr w:rsidR="005F6219" w14:paraId="21EA27A2" w14:textId="77777777" w:rsidTr="001B1DF8">
        <w:trPr>
          <w:trHeight w:val="432"/>
          <w:jc w:val="center"/>
        </w:trPr>
        <w:tc>
          <w:tcPr>
            <w:tcW w:w="270" w:type="dxa"/>
          </w:tcPr>
          <w:p w14:paraId="6BF87517" w14:textId="77777777" w:rsidR="005F6219" w:rsidRDefault="005F6219" w:rsidP="00970DBA">
            <w:pPr>
              <w:spacing w:after="0"/>
            </w:pPr>
          </w:p>
        </w:tc>
        <w:tc>
          <w:tcPr>
            <w:tcW w:w="4500" w:type="dxa"/>
            <w:vMerge/>
          </w:tcPr>
          <w:p w14:paraId="35B0DE0E" w14:textId="77777777" w:rsidR="005F6219" w:rsidRDefault="005F6219" w:rsidP="00970DBA">
            <w:pPr>
              <w:spacing w:after="0"/>
            </w:pPr>
          </w:p>
        </w:tc>
        <w:tc>
          <w:tcPr>
            <w:tcW w:w="630" w:type="dxa"/>
          </w:tcPr>
          <w:p w14:paraId="5D438BBC" w14:textId="77777777" w:rsidR="005F6219" w:rsidRDefault="005F6219" w:rsidP="00970DBA">
            <w:pPr>
              <w:spacing w:after="0"/>
            </w:pPr>
          </w:p>
        </w:tc>
        <w:tc>
          <w:tcPr>
            <w:tcW w:w="4410" w:type="dxa"/>
            <w:vMerge/>
          </w:tcPr>
          <w:p w14:paraId="0354A489" w14:textId="77777777" w:rsidR="005F6219" w:rsidRDefault="005F6219" w:rsidP="00970DBA">
            <w:pPr>
              <w:spacing w:after="0"/>
            </w:pPr>
          </w:p>
        </w:tc>
        <w:tc>
          <w:tcPr>
            <w:tcW w:w="630" w:type="dxa"/>
          </w:tcPr>
          <w:p w14:paraId="6138CB33" w14:textId="77777777" w:rsidR="005F6219" w:rsidRDefault="005F6219" w:rsidP="00970DBA">
            <w:pPr>
              <w:spacing w:after="0"/>
            </w:pPr>
          </w:p>
        </w:tc>
        <w:tc>
          <w:tcPr>
            <w:tcW w:w="4680" w:type="dxa"/>
            <w:vMerge w:val="restart"/>
          </w:tcPr>
          <w:p w14:paraId="5AD83C8B" w14:textId="0A8BE479" w:rsidR="005F6219" w:rsidRPr="005F6219" w:rsidRDefault="001B622A" w:rsidP="005F6219">
            <w:pPr>
              <w:pStyle w:val="Ttulo1"/>
            </w:pPr>
            <w:r>
              <w:t>MODELO</w:t>
            </w:r>
            <w:r w:rsidR="005F6219" w:rsidRPr="005F6219">
              <w:rPr>
                <w:lang w:bidi="es-ES"/>
              </w:rPr>
              <w:t xml:space="preserve"> </w:t>
            </w:r>
          </w:p>
          <w:p w14:paraId="22FB68A4" w14:textId="42DDFF7F" w:rsidR="005F6219" w:rsidRDefault="001B622A" w:rsidP="001B622A">
            <w:pPr>
              <w:spacing w:after="160"/>
            </w:pPr>
            <w:r w:rsidRPr="00E76902">
              <w:rPr>
                <w:b/>
                <w:bCs/>
                <w:u w:val="single"/>
              </w:rPr>
              <w:t xml:space="preserve">Los </w:t>
            </w:r>
            <w:proofErr w:type="spellStart"/>
            <w:r w:rsidRPr="00E76902">
              <w:rPr>
                <w:b/>
                <w:bCs/>
                <w:u w:val="single"/>
              </w:rPr>
              <w:t>getters</w:t>
            </w:r>
            <w:proofErr w:type="spellEnd"/>
            <w:r w:rsidRPr="00E76902">
              <w:rPr>
                <w:b/>
                <w:bCs/>
                <w:u w:val="single"/>
              </w:rPr>
              <w:t xml:space="preserve"> y los </w:t>
            </w:r>
            <w:proofErr w:type="spellStart"/>
            <w:r w:rsidRPr="00E76902">
              <w:rPr>
                <w:b/>
                <w:bCs/>
                <w:u w:val="single"/>
              </w:rPr>
              <w:t>setters</w:t>
            </w:r>
            <w:proofErr w:type="spellEnd"/>
            <w:r w:rsidRPr="001B622A">
              <w:t xml:space="preserve"> se utilizan para acceder a los atributos de forma controlada, </w:t>
            </w:r>
            <w:proofErr w:type="spellStart"/>
            <w:r w:rsidRPr="001B622A">
              <w:t>asi</w:t>
            </w:r>
            <w:proofErr w:type="spellEnd"/>
            <w:r w:rsidRPr="001B622A">
              <w:t xml:space="preserve"> ninguna clase puede modificar desde fuera de los mismos los valores de dichos atributos, es un principio de encapsulación, al mismo tiempo, puedes codificar ciertas condiciones o realizar cambios en los datos de entrada antes de pasarlos al atributo de la clase. </w:t>
            </w:r>
            <w:r w:rsidRPr="00E76902">
              <w:rPr>
                <w:b/>
                <w:bCs/>
                <w:u w:val="single"/>
              </w:rPr>
              <w:t>El constructor</w:t>
            </w:r>
            <w:r w:rsidRPr="001B622A">
              <w:t xml:space="preserve"> se utiliza para definir que sucede en el momento que creamos una instancia de una clase mediante el operador </w:t>
            </w:r>
            <w:proofErr w:type="spellStart"/>
            <w:proofErr w:type="gramStart"/>
            <w:r w:rsidRPr="001B622A">
              <w:t>new,el</w:t>
            </w:r>
            <w:proofErr w:type="spellEnd"/>
            <w:proofErr w:type="gramEnd"/>
            <w:r w:rsidRPr="001B622A">
              <w:t xml:space="preserve"> constructor nos permite asignar valores por defecto a los campos o llamar a otro constructor o </w:t>
            </w:r>
            <w:proofErr w:type="spellStart"/>
            <w:r w:rsidRPr="001B622A">
              <w:t>metodo</w:t>
            </w:r>
            <w:proofErr w:type="spellEnd"/>
            <w:r w:rsidRPr="001B622A">
              <w:t xml:space="preserve"> si </w:t>
            </w:r>
            <w:proofErr w:type="spellStart"/>
            <w:r w:rsidRPr="001B622A">
              <w:t>asi</w:t>
            </w:r>
            <w:proofErr w:type="spellEnd"/>
            <w:r w:rsidRPr="001B622A">
              <w:t xml:space="preserve"> se desea.</w:t>
            </w:r>
          </w:p>
        </w:tc>
      </w:tr>
      <w:tr w:rsidR="005F6219" w14:paraId="4DDE4A55" w14:textId="77777777" w:rsidTr="001B1DF8">
        <w:trPr>
          <w:trHeight w:val="2304"/>
          <w:jc w:val="center"/>
        </w:trPr>
        <w:tc>
          <w:tcPr>
            <w:tcW w:w="270" w:type="dxa"/>
          </w:tcPr>
          <w:p w14:paraId="2EFF3357" w14:textId="77777777" w:rsidR="005F6219" w:rsidRDefault="005F6219" w:rsidP="00970DBA">
            <w:pPr>
              <w:spacing w:after="0"/>
            </w:pPr>
          </w:p>
        </w:tc>
        <w:tc>
          <w:tcPr>
            <w:tcW w:w="4500" w:type="dxa"/>
            <w:vMerge w:val="restart"/>
          </w:tcPr>
          <w:p w14:paraId="0F616102" w14:textId="77777777" w:rsidR="005F6219" w:rsidRDefault="005F6219" w:rsidP="00970DBA">
            <w:pPr>
              <w:spacing w:after="0"/>
            </w:pPr>
          </w:p>
        </w:tc>
        <w:tc>
          <w:tcPr>
            <w:tcW w:w="630" w:type="dxa"/>
          </w:tcPr>
          <w:p w14:paraId="25D33962" w14:textId="77777777" w:rsidR="005F6219" w:rsidRDefault="005F6219" w:rsidP="00970DBA">
            <w:pPr>
              <w:spacing w:after="0"/>
            </w:pPr>
          </w:p>
        </w:tc>
        <w:tc>
          <w:tcPr>
            <w:tcW w:w="4410" w:type="dxa"/>
            <w:vMerge w:val="restart"/>
            <w:vAlign w:val="center"/>
          </w:tcPr>
          <w:p w14:paraId="334D2C29" w14:textId="77777777" w:rsidR="005F6219" w:rsidRDefault="005F6219" w:rsidP="00970DBA">
            <w:pPr>
              <w:pStyle w:val="Informacindecontacto"/>
            </w:pPr>
          </w:p>
        </w:tc>
        <w:tc>
          <w:tcPr>
            <w:tcW w:w="630" w:type="dxa"/>
            <w:vAlign w:val="center"/>
          </w:tcPr>
          <w:p w14:paraId="32A3E647" w14:textId="77777777" w:rsidR="005F6219" w:rsidRDefault="005F6219" w:rsidP="00970DBA">
            <w:pPr>
              <w:spacing w:after="0"/>
              <w:jc w:val="center"/>
            </w:pPr>
          </w:p>
        </w:tc>
        <w:tc>
          <w:tcPr>
            <w:tcW w:w="4680" w:type="dxa"/>
            <w:vMerge/>
            <w:vAlign w:val="center"/>
          </w:tcPr>
          <w:p w14:paraId="54C61346" w14:textId="77777777" w:rsidR="005F6219" w:rsidRDefault="005F6219" w:rsidP="00970DBA">
            <w:pPr>
              <w:spacing w:after="0"/>
              <w:jc w:val="center"/>
            </w:pPr>
          </w:p>
        </w:tc>
      </w:tr>
      <w:tr w:rsidR="005F6219" w14:paraId="36BE54B0" w14:textId="77777777" w:rsidTr="005F6219">
        <w:trPr>
          <w:trHeight w:val="2160"/>
          <w:jc w:val="center"/>
        </w:trPr>
        <w:tc>
          <w:tcPr>
            <w:tcW w:w="270" w:type="dxa"/>
          </w:tcPr>
          <w:p w14:paraId="63D679EA" w14:textId="77777777" w:rsidR="005F6219" w:rsidRDefault="005F6219" w:rsidP="00970DBA">
            <w:pPr>
              <w:spacing w:after="0"/>
            </w:pPr>
          </w:p>
        </w:tc>
        <w:tc>
          <w:tcPr>
            <w:tcW w:w="4500" w:type="dxa"/>
            <w:vMerge/>
          </w:tcPr>
          <w:p w14:paraId="360FFA73" w14:textId="77777777" w:rsidR="005F6219" w:rsidRDefault="005F6219" w:rsidP="00970DBA">
            <w:pPr>
              <w:spacing w:after="0"/>
            </w:pPr>
          </w:p>
        </w:tc>
        <w:tc>
          <w:tcPr>
            <w:tcW w:w="630" w:type="dxa"/>
          </w:tcPr>
          <w:p w14:paraId="1E07CB98" w14:textId="77777777" w:rsidR="005F6219" w:rsidRDefault="005F6219" w:rsidP="00970DBA">
            <w:pPr>
              <w:spacing w:after="0"/>
            </w:pPr>
          </w:p>
        </w:tc>
        <w:tc>
          <w:tcPr>
            <w:tcW w:w="4410" w:type="dxa"/>
            <w:vMerge/>
            <w:vAlign w:val="center"/>
          </w:tcPr>
          <w:p w14:paraId="2C1A5A71" w14:textId="77777777" w:rsidR="005F6219" w:rsidRDefault="005F6219" w:rsidP="00970DBA">
            <w:pPr>
              <w:pStyle w:val="Informacindecontacto"/>
            </w:pPr>
          </w:p>
        </w:tc>
        <w:tc>
          <w:tcPr>
            <w:tcW w:w="630" w:type="dxa"/>
            <w:vMerge w:val="restart"/>
          </w:tcPr>
          <w:p w14:paraId="0A0C5AD3" w14:textId="77777777" w:rsidR="005F6219" w:rsidRDefault="005F6219" w:rsidP="00970DBA">
            <w:pPr>
              <w:spacing w:after="0"/>
            </w:pPr>
          </w:p>
        </w:tc>
        <w:tc>
          <w:tcPr>
            <w:tcW w:w="4680" w:type="dxa"/>
            <w:vMerge/>
          </w:tcPr>
          <w:p w14:paraId="170505DB" w14:textId="77777777" w:rsidR="005F6219" w:rsidRDefault="005F6219" w:rsidP="00970DBA">
            <w:pPr>
              <w:spacing w:after="0"/>
            </w:pPr>
          </w:p>
        </w:tc>
      </w:tr>
      <w:tr w:rsidR="005F6219" w14:paraId="49187B02" w14:textId="77777777" w:rsidTr="005F6219">
        <w:trPr>
          <w:trHeight w:val="144"/>
          <w:jc w:val="center"/>
        </w:trPr>
        <w:tc>
          <w:tcPr>
            <w:tcW w:w="270" w:type="dxa"/>
          </w:tcPr>
          <w:p w14:paraId="3EC3AB45" w14:textId="77777777" w:rsidR="005F6219" w:rsidRDefault="005F6219" w:rsidP="00970DBA">
            <w:pPr>
              <w:spacing w:beforeAutospacing="1" w:after="0"/>
            </w:pPr>
          </w:p>
        </w:tc>
        <w:tc>
          <w:tcPr>
            <w:tcW w:w="4500" w:type="dxa"/>
            <w:vMerge/>
          </w:tcPr>
          <w:p w14:paraId="738E4CE8" w14:textId="77777777" w:rsidR="005F6219" w:rsidRDefault="005F6219" w:rsidP="00970DBA">
            <w:pPr>
              <w:spacing w:beforeAutospacing="1" w:after="0"/>
            </w:pPr>
          </w:p>
        </w:tc>
        <w:tc>
          <w:tcPr>
            <w:tcW w:w="630" w:type="dxa"/>
          </w:tcPr>
          <w:p w14:paraId="35294E21" w14:textId="77777777" w:rsidR="005F6219" w:rsidRDefault="005F6219" w:rsidP="00970DBA">
            <w:pPr>
              <w:spacing w:beforeAutospacing="1" w:after="0"/>
            </w:pPr>
          </w:p>
        </w:tc>
        <w:tc>
          <w:tcPr>
            <w:tcW w:w="4410" w:type="dxa"/>
            <w:vMerge/>
          </w:tcPr>
          <w:p w14:paraId="0CA7068F" w14:textId="77777777" w:rsidR="005F6219" w:rsidRDefault="005F6219" w:rsidP="00970DBA">
            <w:pPr>
              <w:spacing w:beforeAutospacing="1" w:after="0"/>
            </w:pPr>
          </w:p>
        </w:tc>
        <w:tc>
          <w:tcPr>
            <w:tcW w:w="630" w:type="dxa"/>
            <w:vMerge/>
          </w:tcPr>
          <w:p w14:paraId="7EB342C2" w14:textId="77777777" w:rsidR="005F6219" w:rsidRDefault="005F6219" w:rsidP="00970DBA">
            <w:pPr>
              <w:spacing w:beforeAutospacing="1" w:after="0"/>
            </w:pPr>
          </w:p>
        </w:tc>
        <w:tc>
          <w:tcPr>
            <w:tcW w:w="4680" w:type="dxa"/>
            <w:vMerge/>
          </w:tcPr>
          <w:p w14:paraId="3E151020" w14:textId="77777777" w:rsidR="005F6219" w:rsidRDefault="005F6219" w:rsidP="00970DBA">
            <w:pPr>
              <w:spacing w:beforeAutospacing="1" w:after="0"/>
            </w:pPr>
          </w:p>
        </w:tc>
      </w:tr>
    </w:tbl>
    <w:p w14:paraId="7FF17ADE" w14:textId="729C0972" w:rsidR="001B622A" w:rsidRDefault="001B622A" w:rsidP="00B74BA4"/>
    <w:p w14:paraId="50B1A415" w14:textId="77777777" w:rsidR="00230591" w:rsidRDefault="00230591" w:rsidP="00B74BA4"/>
    <w:p w14:paraId="312C4F4F" w14:textId="4AE91F23" w:rsidR="00A17FB7" w:rsidRDefault="00A17FB7" w:rsidP="00B74BA4">
      <w:pPr>
        <w:rPr>
          <w:noProof/>
        </w:rPr>
      </w:pPr>
      <w:r>
        <w:rPr>
          <w:noProof/>
        </w:rPr>
        <w:lastRenderedPageBreak/>
        <mc:AlternateContent>
          <mc:Choice Requires="wps">
            <w:drawing>
              <wp:anchor distT="0" distB="0" distL="114300" distR="114300" simplePos="0" relativeHeight="251658240" behindDoc="0" locked="0" layoutInCell="1" allowOverlap="1" wp14:anchorId="788E5F76" wp14:editId="34CBA7DA">
                <wp:simplePos x="0" y="0"/>
                <wp:positionH relativeFrom="column">
                  <wp:posOffset>7676515</wp:posOffset>
                </wp:positionH>
                <wp:positionV relativeFrom="paragraph">
                  <wp:posOffset>692785</wp:posOffset>
                </wp:positionV>
                <wp:extent cx="1419225" cy="771525"/>
                <wp:effectExtent l="0" t="0" r="0" b="0"/>
                <wp:wrapNone/>
                <wp:docPr id="2" name="Rectángulo: esquinas redondeadas 2"/>
                <wp:cNvGraphicFramePr/>
                <a:graphic xmlns:a="http://schemas.openxmlformats.org/drawingml/2006/main">
                  <a:graphicData uri="http://schemas.microsoft.com/office/word/2010/wordprocessingShape">
                    <wps:wsp>
                      <wps:cNvSpPr/>
                      <wps:spPr>
                        <a:xfrm>
                          <a:off x="0" y="0"/>
                          <a:ext cx="1419225"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330B1F" w14:textId="66BBC9FC" w:rsidR="00B7474C" w:rsidRPr="00387C01" w:rsidRDefault="00B7474C" w:rsidP="00B7474C">
                            <w:pPr>
                              <w:jc w:val="center"/>
                              <w:rPr>
                                <w:b/>
                                <w:bCs/>
                                <w:i/>
                                <w:iCs/>
                                <w:color w:val="02772A" w:themeColor="accent5" w:themeShade="80"/>
                                <w:sz w:val="72"/>
                                <w:szCs w:val="72"/>
                              </w:rPr>
                            </w:pPr>
                            <w:r w:rsidRPr="00387C01">
                              <w:rPr>
                                <w:b/>
                                <w:bCs/>
                                <w:i/>
                                <w:iCs/>
                                <w:color w:val="02772A" w:themeColor="accent5" w:themeShade="80"/>
                                <w:sz w:val="72"/>
                                <w:szCs w:val="72"/>
                              </w:rPr>
                              <w:t>VISTA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8E5F76" id="Rectángulo: esquinas redondeadas 2" o:spid="_x0000_s1026" style="position:absolute;margin-left:604.45pt;margin-top:54.55pt;width:111.75pt;height:60.7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" filled="f" stroked="f" strokeweight="1pt">
                <v:stroke joinstyle="miter"/>
                <v:textbox>
                  <w:txbxContent>
                    <w:p w14:paraId="09330B1F" w14:textId="66BBC9FC" w:rsidR="00B7474C" w:rsidRPr="00387C01" w:rsidRDefault="00B7474C" w:rsidP="00B7474C">
                      <w:pPr>
                        <w:jc w:val="center"/>
                        <w:rPr>
                          <w:b/>
                          <w:bCs/>
                          <w:i/>
                          <w:iCs/>
                          <w:color w:val="02772A" w:themeColor="accent5" w:themeShade="80"/>
                          <w:sz w:val="72"/>
                          <w:szCs w:val="72"/>
                        </w:rPr>
                      </w:pPr>
                      <w:r w:rsidRPr="00387C01">
                        <w:rPr>
                          <w:b/>
                          <w:bCs/>
                          <w:i/>
                          <w:iCs/>
                          <w:color w:val="02772A" w:themeColor="accent5" w:themeShade="80"/>
                          <w:sz w:val="72"/>
                          <w:szCs w:val="72"/>
                        </w:rPr>
                        <w:t>VISTA</w:t>
                      </w:r>
                    </w:p>
                  </w:txbxContent>
                </v:textbox>
              </v:roundrect>
            </w:pict>
          </mc:Fallback>
        </mc:AlternateContent>
      </w:r>
      <w:r w:rsidR="005B7AA4">
        <w:rPr>
          <w:noProof/>
        </w:rPr>
        <mc:AlternateContent>
          <mc:Choice Requires="wps">
            <w:drawing>
              <wp:anchor distT="365760" distB="365760" distL="365760" distR="365760" simplePos="0" relativeHeight="251661312" behindDoc="0" locked="0" layoutInCell="1" allowOverlap="1" wp14:anchorId="767F9EC5" wp14:editId="1F7609C2">
                <wp:simplePos x="0" y="0"/>
                <wp:positionH relativeFrom="margin">
                  <wp:posOffset>3419475</wp:posOffset>
                </wp:positionH>
                <wp:positionV relativeFrom="margin">
                  <wp:posOffset>2797810</wp:posOffset>
                </wp:positionV>
                <wp:extent cx="3381375" cy="1990725"/>
                <wp:effectExtent l="0" t="0" r="9525" b="0"/>
                <wp:wrapSquare wrapText="bothSides"/>
                <wp:docPr id="136" name="Cuadro de texto 136"/>
                <wp:cNvGraphicFramePr/>
                <a:graphic xmlns:a="http://schemas.openxmlformats.org/drawingml/2006/main">
                  <a:graphicData uri="http://schemas.microsoft.com/office/word/2010/wordprocessingShape">
                    <wps:wsp>
                      <wps:cNvSpPr txBox="1"/>
                      <wps:spPr>
                        <a:xfrm>
                          <a:off x="0" y="0"/>
                          <a:ext cx="3381375"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1A3F" w14:textId="263A1969" w:rsidR="005B7AA4" w:rsidRDefault="005B7AA4">
                            <w:pPr>
                              <w:pBdr>
                                <w:top w:val="single" w:sz="4" w:space="4" w:color="05EE55" w:themeColor="accent5"/>
                                <w:left w:val="single" w:sz="4" w:space="4" w:color="05EE55" w:themeColor="accent5"/>
                                <w:bottom w:val="single" w:sz="4" w:space="6" w:color="05EE55" w:themeColor="accent5"/>
                                <w:right w:val="single" w:sz="4" w:space="4" w:color="05EE55" w:themeColor="accent5"/>
                              </w:pBdr>
                              <w:shd w:val="clear" w:color="auto" w:fill="05EE55" w:themeFill="accent5"/>
                              <w:ind w:left="101" w:right="101"/>
                              <w:rPr>
                                <w:color w:val="FFFFFF" w:themeColor="background1"/>
                              </w:rPr>
                            </w:pPr>
                            <w:r>
                              <w:rPr>
                                <w:color w:val="FFFFFF" w:themeColor="background1"/>
                              </w:rPr>
                              <w:t>Descripción Tratada.</w:t>
                            </w:r>
                          </w:p>
                          <w:p w14:paraId="055359B3" w14:textId="52D8023B" w:rsidR="005B7AA4" w:rsidRPr="00CF10E8" w:rsidRDefault="001F2E2E" w:rsidP="005B7AA4">
                            <w:pPr>
                              <w:rPr>
                                <w:color w:val="7F7F7F" w:themeColor="text1" w:themeTint="80"/>
                                <w:sz w:val="18"/>
                                <w:szCs w:val="18"/>
                              </w:rPr>
                            </w:pPr>
                            <w:r>
                              <w:rPr>
                                <w:color w:val="7F7F7F" w:themeColor="text1" w:themeTint="80"/>
                                <w:sz w:val="18"/>
                                <w:szCs w:val="18"/>
                              </w:rPr>
                              <w:t xml:space="preserve">El proyecto Denominado Proceso Sistematizado </w:t>
                            </w:r>
                            <w:r w:rsidR="00DF5D45">
                              <w:rPr>
                                <w:color w:val="7F7F7F" w:themeColor="text1" w:themeTint="80"/>
                                <w:sz w:val="18"/>
                                <w:szCs w:val="18"/>
                              </w:rPr>
                              <w:t>para el Control de Venta y almacenamiento</w:t>
                            </w:r>
                            <w:r w:rsidR="00CF10E8">
                              <w:rPr>
                                <w:color w:val="7F7F7F" w:themeColor="text1" w:themeTint="80"/>
                                <w:sz w:val="18"/>
                                <w:szCs w:val="18"/>
                              </w:rPr>
                              <w:t xml:space="preserve">, destaca en el Aparte de la </w:t>
                            </w:r>
                            <w:r w:rsidR="00CF10E8" w:rsidRPr="00CF10E8">
                              <w:rPr>
                                <w:b/>
                                <w:bCs/>
                                <w:color w:val="05D74D" w:themeColor="accent2"/>
                                <w:sz w:val="18"/>
                                <w:szCs w:val="18"/>
                              </w:rPr>
                              <w:t>VISTA</w:t>
                            </w:r>
                            <w:r w:rsidR="00CF10E8">
                              <w:rPr>
                                <w:b/>
                                <w:bCs/>
                                <w:color w:val="05D74D" w:themeColor="accent2"/>
                                <w:sz w:val="18"/>
                                <w:szCs w:val="18"/>
                              </w:rPr>
                              <w:t xml:space="preserve"> </w:t>
                            </w:r>
                            <w:r w:rsidR="00CF10E8" w:rsidRPr="008D3F10">
                              <w:rPr>
                                <w:color w:val="808080" w:themeColor="background1" w:themeShade="80"/>
                                <w:sz w:val="18"/>
                                <w:szCs w:val="18"/>
                              </w:rPr>
                              <w:t>2</w:t>
                            </w:r>
                            <w:r w:rsidR="00F7020F" w:rsidRPr="008D3F10">
                              <w:rPr>
                                <w:color w:val="808080" w:themeColor="background1" w:themeShade="80"/>
                                <w:sz w:val="18"/>
                                <w:szCs w:val="18"/>
                              </w:rPr>
                              <w:t xml:space="preserve"> JFrame Form </w:t>
                            </w:r>
                            <w:r w:rsidR="008D3F10" w:rsidRPr="008D3F10">
                              <w:rPr>
                                <w:color w:val="808080" w:themeColor="background1" w:themeShade="80"/>
                                <w:sz w:val="18"/>
                                <w:szCs w:val="18"/>
                              </w:rPr>
                              <w:t>nombrados:</w:t>
                            </w:r>
                            <w:r w:rsidR="00062801" w:rsidRPr="008D3F10">
                              <w:rPr>
                                <w:color w:val="808080" w:themeColor="background1" w:themeShade="80"/>
                                <w:sz w:val="18"/>
                                <w:szCs w:val="18"/>
                              </w:rPr>
                              <w:t xml:space="preserve"> </w:t>
                            </w:r>
                            <w:r w:rsidR="00062801" w:rsidRPr="005135D1">
                              <w:rPr>
                                <w:b/>
                                <w:bCs/>
                                <w:color w:val="05D74D" w:themeColor="accent2"/>
                                <w:sz w:val="18"/>
                                <w:szCs w:val="18"/>
                              </w:rPr>
                              <w:t>LOGIN</w:t>
                            </w:r>
                            <w:r w:rsidR="00062801" w:rsidRPr="008D3F10">
                              <w:rPr>
                                <w:color w:val="808080" w:themeColor="background1" w:themeShade="80"/>
                                <w:sz w:val="18"/>
                                <w:szCs w:val="18"/>
                              </w:rPr>
                              <w:t xml:space="preserve"> y </w:t>
                            </w:r>
                            <w:r w:rsidR="00635C80" w:rsidRPr="005135D1">
                              <w:rPr>
                                <w:b/>
                                <w:bCs/>
                                <w:color w:val="05D74D" w:themeColor="accent2"/>
                                <w:sz w:val="18"/>
                                <w:szCs w:val="18"/>
                              </w:rPr>
                              <w:t>Sistema</w:t>
                            </w:r>
                            <w:r w:rsidR="00635C80" w:rsidRPr="005135D1">
                              <w:rPr>
                                <w:b/>
                                <w:bCs/>
                                <w:color w:val="808080" w:themeColor="background1" w:themeShade="80"/>
                                <w:sz w:val="18"/>
                                <w:szCs w:val="18"/>
                              </w:rPr>
                              <w:t>,</w:t>
                            </w:r>
                            <w:r w:rsidR="00635C80" w:rsidRPr="008D3F10">
                              <w:rPr>
                                <w:color w:val="808080" w:themeColor="background1" w:themeShade="80"/>
                                <w:sz w:val="18"/>
                                <w:szCs w:val="18"/>
                              </w:rPr>
                              <w:t xml:space="preserve"> en el cual en el transcurso de esta documentación de Word estaríamos observando con mayor claridad y </w:t>
                            </w:r>
                            <w:r w:rsidR="005135D1">
                              <w:rPr>
                                <w:color w:val="808080" w:themeColor="background1" w:themeShade="80"/>
                                <w:sz w:val="18"/>
                                <w:szCs w:val="18"/>
                              </w:rPr>
                              <w:t>síntesis.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87200</wp14:pctHeight>
                </wp14:sizeRelV>
              </wp:anchor>
            </w:drawing>
          </mc:Choice>
          <mc:Fallback>
            <w:pict>
              <v:shapetype w14:anchorId="767F9EC5" id="_x0000_t202" coordsize="21600,21600" o:spt="202" path="m,l,21600r21600,l21600,xe">
                <v:stroke joinstyle="miter"/>
                <v:path gradientshapeok="t" o:connecttype="rect"/>
              </v:shapetype>
              <v:shape id="Cuadro de texto 136" o:spid="_x0000_s1027" type="#_x0000_t202" style="position:absolute;margin-left:269.25pt;margin-top:220.3pt;width:266.25pt;height:156.75pt;z-index:251661312;visibility:visible;mso-wrap-style:square;mso-width-percent:0;mso-height-percent:872;mso-wrap-distance-left:28.8pt;mso-wrap-distance-top:28.8pt;mso-wrap-distance-right:28.8pt;mso-wrap-distance-bottom:28.8pt;mso-position-horizontal:absolute;mso-position-horizontal-relative:margin;mso-position-vertical:absolute;mso-position-vertical-relative:margin;mso-width-percent:0;mso-height-percent:872;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" filled="f" stroked="f" strokeweight=".5pt">
                <v:textbox inset="0,0,0,0">
                  <w:txbxContent>
                    <w:p w14:paraId="45511A3F" w14:textId="263A1969" w:rsidR="005B7AA4" w:rsidRDefault="005B7AA4">
                      <w:pPr>
                        <w:pBdr>
                          <w:top w:val="single" w:sz="4" w:space="4" w:color="05EE55" w:themeColor="accent5"/>
                          <w:left w:val="single" w:sz="4" w:space="4" w:color="05EE55" w:themeColor="accent5"/>
                          <w:bottom w:val="single" w:sz="4" w:space="6" w:color="05EE55" w:themeColor="accent5"/>
                          <w:right w:val="single" w:sz="4" w:space="4" w:color="05EE55" w:themeColor="accent5"/>
                        </w:pBdr>
                        <w:shd w:val="clear" w:color="auto" w:fill="05EE55" w:themeFill="accent5"/>
                        <w:ind w:left="101" w:right="101"/>
                        <w:rPr>
                          <w:color w:val="FFFFFF" w:themeColor="background1"/>
                        </w:rPr>
                      </w:pPr>
                      <w:r>
                        <w:rPr>
                          <w:color w:val="FFFFFF" w:themeColor="background1"/>
                        </w:rPr>
                        <w:t>Descripción Tratada.</w:t>
                      </w:r>
                    </w:p>
                    <w:p w14:paraId="055359B3" w14:textId="52D8023B" w:rsidR="005B7AA4" w:rsidRPr="00CF10E8" w:rsidRDefault="001F2E2E" w:rsidP="005B7AA4">
                      <w:pPr>
                        <w:rPr>
                          <w:color w:val="7F7F7F" w:themeColor="text1" w:themeTint="80"/>
                          <w:sz w:val="18"/>
                          <w:szCs w:val="18"/>
                        </w:rPr>
                      </w:pPr>
                      <w:r>
                        <w:rPr>
                          <w:color w:val="7F7F7F" w:themeColor="text1" w:themeTint="80"/>
                          <w:sz w:val="18"/>
                          <w:szCs w:val="18"/>
                        </w:rPr>
                        <w:t xml:space="preserve">El proyecto Denominado Proceso Sistematizado </w:t>
                      </w:r>
                      <w:r w:rsidR="00DF5D45">
                        <w:rPr>
                          <w:color w:val="7F7F7F" w:themeColor="text1" w:themeTint="80"/>
                          <w:sz w:val="18"/>
                          <w:szCs w:val="18"/>
                        </w:rPr>
                        <w:t>para el Control de Venta y almacenamiento</w:t>
                      </w:r>
                      <w:r w:rsidR="00CF10E8">
                        <w:rPr>
                          <w:color w:val="7F7F7F" w:themeColor="text1" w:themeTint="80"/>
                          <w:sz w:val="18"/>
                          <w:szCs w:val="18"/>
                        </w:rPr>
                        <w:t xml:space="preserve">, destaca en el Aparte de la </w:t>
                      </w:r>
                      <w:r w:rsidR="00CF10E8" w:rsidRPr="00CF10E8">
                        <w:rPr>
                          <w:b/>
                          <w:bCs/>
                          <w:color w:val="05D74D" w:themeColor="accent2"/>
                          <w:sz w:val="18"/>
                          <w:szCs w:val="18"/>
                        </w:rPr>
                        <w:t>VISTA</w:t>
                      </w:r>
                      <w:r w:rsidR="00CF10E8">
                        <w:rPr>
                          <w:b/>
                          <w:bCs/>
                          <w:color w:val="05D74D" w:themeColor="accent2"/>
                          <w:sz w:val="18"/>
                          <w:szCs w:val="18"/>
                        </w:rPr>
                        <w:t xml:space="preserve"> </w:t>
                      </w:r>
                      <w:r w:rsidR="00CF10E8" w:rsidRPr="008D3F10">
                        <w:rPr>
                          <w:color w:val="808080" w:themeColor="background1" w:themeShade="80"/>
                          <w:sz w:val="18"/>
                          <w:szCs w:val="18"/>
                        </w:rPr>
                        <w:t>2</w:t>
                      </w:r>
                      <w:r w:rsidR="00F7020F" w:rsidRPr="008D3F10">
                        <w:rPr>
                          <w:color w:val="808080" w:themeColor="background1" w:themeShade="80"/>
                          <w:sz w:val="18"/>
                          <w:szCs w:val="18"/>
                        </w:rPr>
                        <w:t xml:space="preserve"> JFrame Form </w:t>
                      </w:r>
                      <w:r w:rsidR="008D3F10" w:rsidRPr="008D3F10">
                        <w:rPr>
                          <w:color w:val="808080" w:themeColor="background1" w:themeShade="80"/>
                          <w:sz w:val="18"/>
                          <w:szCs w:val="18"/>
                        </w:rPr>
                        <w:t>nombrados:</w:t>
                      </w:r>
                      <w:r w:rsidR="00062801" w:rsidRPr="008D3F10">
                        <w:rPr>
                          <w:color w:val="808080" w:themeColor="background1" w:themeShade="80"/>
                          <w:sz w:val="18"/>
                          <w:szCs w:val="18"/>
                        </w:rPr>
                        <w:t xml:space="preserve"> </w:t>
                      </w:r>
                      <w:r w:rsidR="00062801" w:rsidRPr="005135D1">
                        <w:rPr>
                          <w:b/>
                          <w:bCs/>
                          <w:color w:val="05D74D" w:themeColor="accent2"/>
                          <w:sz w:val="18"/>
                          <w:szCs w:val="18"/>
                        </w:rPr>
                        <w:t>LOGIN</w:t>
                      </w:r>
                      <w:r w:rsidR="00062801" w:rsidRPr="008D3F10">
                        <w:rPr>
                          <w:color w:val="808080" w:themeColor="background1" w:themeShade="80"/>
                          <w:sz w:val="18"/>
                          <w:szCs w:val="18"/>
                        </w:rPr>
                        <w:t xml:space="preserve"> y </w:t>
                      </w:r>
                      <w:r w:rsidR="00635C80" w:rsidRPr="005135D1">
                        <w:rPr>
                          <w:b/>
                          <w:bCs/>
                          <w:color w:val="05D74D" w:themeColor="accent2"/>
                          <w:sz w:val="18"/>
                          <w:szCs w:val="18"/>
                        </w:rPr>
                        <w:t>Sistema</w:t>
                      </w:r>
                      <w:r w:rsidR="00635C80" w:rsidRPr="005135D1">
                        <w:rPr>
                          <w:b/>
                          <w:bCs/>
                          <w:color w:val="808080" w:themeColor="background1" w:themeShade="80"/>
                          <w:sz w:val="18"/>
                          <w:szCs w:val="18"/>
                        </w:rPr>
                        <w:t>,</w:t>
                      </w:r>
                      <w:r w:rsidR="00635C80" w:rsidRPr="008D3F10">
                        <w:rPr>
                          <w:color w:val="808080" w:themeColor="background1" w:themeShade="80"/>
                          <w:sz w:val="18"/>
                          <w:szCs w:val="18"/>
                        </w:rPr>
                        <w:t xml:space="preserve"> en el cual en el transcurso de esta documentación de Word estaríamos observando con mayor claridad y </w:t>
                      </w:r>
                      <w:r w:rsidR="005135D1">
                        <w:rPr>
                          <w:color w:val="808080" w:themeColor="background1" w:themeShade="80"/>
                          <w:sz w:val="18"/>
                          <w:szCs w:val="18"/>
                        </w:rPr>
                        <w:t>síntesis.</w:t>
                      </w:r>
                    </w:p>
                  </w:txbxContent>
                </v:textbox>
                <w10:wrap type="square" anchorx="margin" anchory="margin"/>
              </v:shape>
            </w:pict>
          </mc:Fallback>
        </mc:AlternateContent>
      </w:r>
      <w:r w:rsidR="00511242">
        <w:rPr>
          <w:noProof/>
        </w:rPr>
        <w:drawing>
          <wp:anchor distT="0" distB="0" distL="114300" distR="114300" simplePos="0" relativeHeight="251659264" behindDoc="0" locked="0" layoutInCell="1" allowOverlap="1" wp14:anchorId="0F0A6A29" wp14:editId="03F314EA">
            <wp:simplePos x="0" y="0"/>
            <wp:positionH relativeFrom="margin">
              <wp:posOffset>3848100</wp:posOffset>
            </wp:positionH>
            <wp:positionV relativeFrom="margin">
              <wp:posOffset>121285</wp:posOffset>
            </wp:positionV>
            <wp:extent cx="2514600" cy="2428875"/>
            <wp:effectExtent l="95250" t="76200" r="95250" b="1076325"/>
            <wp:wrapSquare wrapText="bothSides"/>
            <wp:docPr id="5" name="Imagen 5" descr="Los 40 mejores programas y recursos de diseño gráfico para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40 mejores programas y recursos de diseño gráfico para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0" cy="24288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6A00AB" w:rsidRPr="006A00AB">
        <w:rPr>
          <w:noProof/>
        </w:rPr>
        <w:drawing>
          <wp:inline distT="0" distB="0" distL="0" distR="0" wp14:anchorId="78BDD44B" wp14:editId="08DB1437">
            <wp:extent cx="1908175" cy="7103110"/>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12"/>
                    <a:stretch>
                      <a:fillRect/>
                    </a:stretch>
                  </pic:blipFill>
                  <pic:spPr>
                    <a:xfrm>
                      <a:off x="0" y="0"/>
                      <a:ext cx="1908175" cy="7103110"/>
                    </a:xfrm>
                    <a:prstGeom prst="rect">
                      <a:avLst/>
                    </a:prstGeom>
                  </pic:spPr>
                </pic:pic>
              </a:graphicData>
            </a:graphic>
          </wp:inline>
        </w:drawing>
      </w:r>
      <w:r w:rsidR="00511242" w:rsidRPr="00511242">
        <w:t xml:space="preserve"> </w:t>
      </w:r>
      <w:r w:rsidR="00511242">
        <w:rPr>
          <w:noProof/>
        </w:rPr>
        <w:t xml:space="preserve"> </w:t>
      </w:r>
    </w:p>
    <w:p w14:paraId="5FB85DEA" w14:textId="448084CE" w:rsidR="00A17FB7" w:rsidRDefault="00A17FB7" w:rsidP="00B74BA4">
      <w:pPr>
        <w:rPr>
          <w:noProof/>
        </w:rPr>
      </w:pPr>
    </w:p>
    <w:p w14:paraId="724E7607" w14:textId="6C383189" w:rsidR="00230591" w:rsidRDefault="00095415" w:rsidP="00B74BA4">
      <w:pPr>
        <w:rPr>
          <w:noProof/>
        </w:rPr>
      </w:pPr>
      <w:r>
        <w:rPr>
          <w:noProof/>
        </w:rPr>
        <mc:AlternateContent>
          <mc:Choice Requires="wps">
            <w:drawing>
              <wp:anchor distT="0" distB="0" distL="114300" distR="114300" simplePos="0" relativeHeight="251666432" behindDoc="0" locked="0" layoutInCell="1" allowOverlap="1" wp14:anchorId="5CB56627" wp14:editId="40F5CA60">
                <wp:simplePos x="0" y="0"/>
                <wp:positionH relativeFrom="margin">
                  <wp:align>left</wp:align>
                </wp:positionH>
                <wp:positionV relativeFrom="paragraph">
                  <wp:posOffset>6985</wp:posOffset>
                </wp:positionV>
                <wp:extent cx="3371850" cy="771525"/>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C8A756" w14:textId="26E7B267" w:rsidR="00095415" w:rsidRPr="00387C01" w:rsidRDefault="00095415" w:rsidP="00095415">
                            <w:pPr>
                              <w:jc w:val="center"/>
                              <w:rPr>
                                <w:b/>
                                <w:bCs/>
                                <w:i/>
                                <w:iCs/>
                                <w:color w:val="02772A" w:themeColor="accent5" w:themeShade="80"/>
                                <w:sz w:val="72"/>
                                <w:szCs w:val="72"/>
                                <w:lang w:val="es-CO"/>
                              </w:rPr>
                            </w:pPr>
                            <w:r w:rsidRPr="00387C01">
                              <w:rPr>
                                <w:b/>
                                <w:bCs/>
                                <w:i/>
                                <w:iCs/>
                                <w:color w:val="02772A" w:themeColor="accent5" w:themeShade="80"/>
                                <w:sz w:val="72"/>
                                <w:szCs w:val="72"/>
                                <w:lang w:val="es-CO"/>
                              </w:rPr>
                              <w:t xml:space="preserve">VISTA: </w:t>
                            </w:r>
                            <w:r w:rsidRPr="00387C01">
                              <w:rPr>
                                <w:b/>
                                <w:bCs/>
                                <w:i/>
                                <w:iCs/>
                                <w:color w:val="02772A" w:themeColor="accent5" w:themeShade="80"/>
                                <w:sz w:val="72"/>
                                <w:szCs w:val="72"/>
                                <w:u w:val="single"/>
                                <w:lang w:val="es-CO"/>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CB56627" id="Rectángulo: esquinas redondeadas 12" o:spid="_x0000_s1028" style="position:absolute;margin-left:0;margin-top:.55pt;width:265.5pt;height:60.7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9pdeQIAAE0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" filled="f" stroked="f" strokeweight="1pt">
                <v:stroke joinstyle="miter"/>
                <v:textbox>
                  <w:txbxContent>
                    <w:p w14:paraId="4EC8A756" w14:textId="26E7B267" w:rsidR="00095415" w:rsidRPr="00387C01" w:rsidRDefault="00095415" w:rsidP="00095415">
                      <w:pPr>
                        <w:jc w:val="center"/>
                        <w:rPr>
                          <w:b/>
                          <w:bCs/>
                          <w:i/>
                          <w:iCs/>
                          <w:color w:val="02772A" w:themeColor="accent5" w:themeShade="80"/>
                          <w:sz w:val="72"/>
                          <w:szCs w:val="72"/>
                          <w:lang w:val="es-CO"/>
                        </w:rPr>
                      </w:pPr>
                      <w:r w:rsidRPr="00387C01">
                        <w:rPr>
                          <w:b/>
                          <w:bCs/>
                          <w:i/>
                          <w:iCs/>
                          <w:color w:val="02772A" w:themeColor="accent5" w:themeShade="80"/>
                          <w:sz w:val="72"/>
                          <w:szCs w:val="72"/>
                          <w:lang w:val="es-CO"/>
                        </w:rPr>
                        <w:t xml:space="preserve">VISTA: </w:t>
                      </w:r>
                      <w:r w:rsidRPr="00387C01">
                        <w:rPr>
                          <w:b/>
                          <w:bCs/>
                          <w:i/>
                          <w:iCs/>
                          <w:color w:val="02772A" w:themeColor="accent5" w:themeShade="80"/>
                          <w:sz w:val="72"/>
                          <w:szCs w:val="72"/>
                          <w:u w:val="single"/>
                          <w:lang w:val="es-CO"/>
                        </w:rPr>
                        <w:t>LOGIN</w:t>
                      </w:r>
                    </w:p>
                  </w:txbxContent>
                </v:textbox>
                <w10:wrap anchorx="margin"/>
              </v:roundrect>
            </w:pict>
          </mc:Fallback>
        </mc:AlternateContent>
      </w:r>
    </w:p>
    <w:p w14:paraId="5858721E" w14:textId="42D132CE" w:rsidR="00A17FB7" w:rsidRDefault="000244BE" w:rsidP="00B74BA4">
      <w:pPr>
        <w:rPr>
          <w:noProof/>
        </w:rPr>
      </w:pPr>
      <w:r>
        <w:rPr>
          <w:noProof/>
        </w:rPr>
        <mc:AlternateContent>
          <mc:Choice Requires="wpg">
            <w:drawing>
              <wp:anchor distT="0" distB="0" distL="457200" distR="457200" simplePos="0" relativeHeight="251664384" behindDoc="0" locked="0" layoutInCell="1" allowOverlap="1" wp14:anchorId="7DBDC5B0" wp14:editId="0E612C86">
                <wp:simplePos x="0" y="0"/>
                <wp:positionH relativeFrom="margin">
                  <wp:posOffset>7362825</wp:posOffset>
                </wp:positionH>
                <wp:positionV relativeFrom="margin">
                  <wp:posOffset>730886</wp:posOffset>
                </wp:positionV>
                <wp:extent cx="2872740" cy="6057900"/>
                <wp:effectExtent l="0" t="0" r="3810" b="0"/>
                <wp:wrapSquare wrapText="bothSides"/>
                <wp:docPr id="86" name="Grupo 86"/>
                <wp:cNvGraphicFramePr/>
                <a:graphic xmlns:a="http://schemas.openxmlformats.org/drawingml/2006/main">
                  <a:graphicData uri="http://schemas.microsoft.com/office/word/2010/wordprocessingGroup">
                    <wpg:wgp>
                      <wpg:cNvGrpSpPr/>
                      <wpg:grpSpPr>
                        <a:xfrm>
                          <a:off x="0" y="0"/>
                          <a:ext cx="2872740" cy="6057900"/>
                          <a:chOff x="-25676" y="-4392187"/>
                          <a:chExt cx="2256114" cy="11552585"/>
                        </a:xfrm>
                      </wpg:grpSpPr>
                      <wpg:grpSp>
                        <wpg:cNvPr id="87" name="Grupo 87"/>
                        <wpg:cNvGrpSpPr/>
                        <wpg:grpSpPr>
                          <a:xfrm>
                            <a:off x="0" y="-1380579"/>
                            <a:ext cx="2230438" cy="8229600"/>
                            <a:chOff x="0" y="-1380579"/>
                            <a:chExt cx="2230438" cy="8229600"/>
                          </a:xfrm>
                        </wpg:grpSpPr>
                        <wps:wsp>
                          <wps:cNvPr id="88" name="Rectángulo 88"/>
                          <wps:cNvSpPr/>
                          <wps:spPr>
                            <a:xfrm>
                              <a:off x="0" y="-1380579"/>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 name="Grupo 68"/>
                          <wpg:cNvGrpSpPr/>
                          <wpg:grpSpPr>
                            <a:xfrm>
                              <a:off x="523875" y="3705225"/>
                              <a:ext cx="1706563" cy="2278063"/>
                              <a:chOff x="0" y="0"/>
                              <a:chExt cx="1706563" cy="2278063"/>
                            </a:xfrm>
                            <a:solidFill>
                              <a:schemeClr val="bg2">
                                <a:lumMod val="50000"/>
                              </a:schemeClr>
                            </a:solidFill>
                          </wpg:grpSpPr>
                          <wps:wsp>
                            <wps:cNvPr id="90"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96" name="Grupo 3"/>
                          <wpg:cNvGrpSpPr/>
                          <wpg:grpSpPr>
                            <a:xfrm>
                              <a:off x="904875" y="0"/>
                              <a:ext cx="1323975" cy="1371600"/>
                              <a:chOff x="0" y="0"/>
                              <a:chExt cx="1325563" cy="1370013"/>
                            </a:xfrm>
                            <a:solidFill>
                              <a:schemeClr val="bg1"/>
                            </a:solidFill>
                          </wpg:grpSpPr>
                          <wps:wsp>
                            <wps:cNvPr id="97"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98"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99"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100"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101"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102" name="Cuadro de texto 102"/>
                        <wps:cNvSpPr txBox="1"/>
                        <wps:spPr>
                          <a:xfrm>
                            <a:off x="-25676" y="-4392187"/>
                            <a:ext cx="2228850" cy="11552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BC7EC" w14:textId="365E42CE" w:rsidR="00C83EED" w:rsidRPr="00C45BFD" w:rsidRDefault="003F3A71">
                              <w:pPr>
                                <w:rPr>
                                  <w:rFonts w:asciiTheme="majorHAnsi" w:eastAsiaTheme="majorEastAsia" w:hAnsiTheme="majorHAnsi" w:cstheme="majorBidi"/>
                                  <w:caps/>
                                  <w:color w:val="05D74D" w:themeColor="accent2"/>
                                  <w:sz w:val="18"/>
                                  <w:szCs w:val="18"/>
                                </w:rPr>
                              </w:pPr>
                              <w:r w:rsidRPr="00C45BFD">
                                <w:rPr>
                                  <w:rFonts w:asciiTheme="majorHAnsi" w:eastAsiaTheme="majorEastAsia" w:hAnsiTheme="majorHAnsi" w:cstheme="majorBidi"/>
                                  <w:caps/>
                                  <w:color w:val="FFFFFF" w:themeColor="background1"/>
                                  <w:sz w:val="18"/>
                                  <w:szCs w:val="18"/>
                                </w:rPr>
                                <w:t>DEscrIPCIÓN</w:t>
                              </w:r>
                              <w:r w:rsidR="00D5082D" w:rsidRPr="00C45BFD">
                                <w:rPr>
                                  <w:rFonts w:asciiTheme="majorHAnsi" w:eastAsiaTheme="majorEastAsia" w:hAnsiTheme="majorHAnsi" w:cstheme="majorBidi"/>
                                  <w:caps/>
                                  <w:color w:val="FFFFFF" w:themeColor="background1"/>
                                  <w:sz w:val="18"/>
                                  <w:szCs w:val="18"/>
                                </w:rPr>
                                <w:t xml:space="preserve"> DEL J</w:t>
                              </w:r>
                              <w:r w:rsidR="00854D96" w:rsidRPr="00C45BFD">
                                <w:rPr>
                                  <w:rFonts w:asciiTheme="majorHAnsi" w:eastAsiaTheme="majorEastAsia" w:hAnsiTheme="majorHAnsi" w:cstheme="majorBidi"/>
                                  <w:caps/>
                                  <w:color w:val="FFFFFF" w:themeColor="background1"/>
                                  <w:sz w:val="18"/>
                                  <w:szCs w:val="18"/>
                                </w:rPr>
                                <w:t xml:space="preserve">FRAME </w:t>
                              </w:r>
                              <w:r w:rsidR="00476C2C" w:rsidRPr="00C45BFD">
                                <w:rPr>
                                  <w:rFonts w:asciiTheme="majorHAnsi" w:eastAsiaTheme="majorEastAsia" w:hAnsiTheme="majorHAnsi" w:cstheme="majorBidi"/>
                                  <w:caps/>
                                  <w:color w:val="FFFFFF" w:themeColor="background1"/>
                                  <w:sz w:val="18"/>
                                  <w:szCs w:val="18"/>
                                </w:rPr>
                                <w:t xml:space="preserve">FORM: </w:t>
                              </w:r>
                              <w:r w:rsidR="00476C2C" w:rsidRPr="00C45BFD">
                                <w:rPr>
                                  <w:rFonts w:asciiTheme="majorHAnsi" w:eastAsiaTheme="majorEastAsia" w:hAnsiTheme="majorHAnsi" w:cstheme="majorBidi"/>
                                  <w:caps/>
                                  <w:color w:val="05D74D" w:themeColor="accent2"/>
                                  <w:sz w:val="18"/>
                                  <w:szCs w:val="18"/>
                                </w:rPr>
                                <w:t>LOGIN</w:t>
                              </w:r>
                            </w:p>
                            <w:p w14:paraId="4D6FE511" w14:textId="17E6FC9B" w:rsidR="00C83EED" w:rsidRPr="00C45BFD" w:rsidRDefault="00061B48" w:rsidP="00854D96">
                              <w:pPr>
                                <w:rPr>
                                  <w:color w:val="05D74D" w:themeColor="accent2"/>
                                  <w:sz w:val="18"/>
                                  <w:szCs w:val="18"/>
                                </w:rPr>
                              </w:pPr>
                              <w:r w:rsidRPr="00C45BFD">
                                <w:rPr>
                                  <w:color w:val="FFFFFF" w:themeColor="background1"/>
                                  <w:sz w:val="18"/>
                                  <w:szCs w:val="18"/>
                                </w:rPr>
                                <w:t xml:space="preserve">Lleno de funcionalidades útiles, eficiente, robusto, estéticamente atractivo, intuitivo, bien integrado con otros programas del entorno, para los amantes del </w:t>
                              </w:r>
                              <w:r w:rsidR="002838F4" w:rsidRPr="00C45BFD">
                                <w:rPr>
                                  <w:color w:val="FFFFFF" w:themeColor="background1"/>
                                  <w:sz w:val="18"/>
                                  <w:szCs w:val="18"/>
                                </w:rPr>
                                <w:t xml:space="preserve">un </w:t>
                              </w:r>
                              <w:r w:rsidR="002838F4" w:rsidRPr="00C45BFD">
                                <w:rPr>
                                  <w:color w:val="05D74D" w:themeColor="accent2"/>
                                  <w:sz w:val="18"/>
                                  <w:szCs w:val="18"/>
                                </w:rPr>
                                <w:t>proceso Visionado y Moderno</w:t>
                              </w:r>
                              <w:r w:rsidR="000B11B6" w:rsidRPr="00C45BFD">
                                <w:rPr>
                                  <w:color w:val="05D74D" w:themeColor="accent2"/>
                                  <w:sz w:val="18"/>
                                  <w:szCs w:val="18"/>
                                </w:rPr>
                                <w:t>.</w:t>
                              </w:r>
                            </w:p>
                            <w:p w14:paraId="653EA9BB" w14:textId="1FE15172" w:rsidR="002838F4" w:rsidRPr="00C45BFD" w:rsidRDefault="0003751A" w:rsidP="00854D96">
                              <w:pPr>
                                <w:rPr>
                                  <w:color w:val="05D74D" w:themeColor="accent2"/>
                                  <w:sz w:val="18"/>
                                  <w:szCs w:val="18"/>
                                </w:rPr>
                              </w:pPr>
                              <w:r w:rsidRPr="00C45BFD">
                                <w:rPr>
                                  <w:color w:val="FFFFFF" w:themeColor="background1"/>
                                  <w:sz w:val="18"/>
                                  <w:szCs w:val="18"/>
                                </w:rPr>
                                <w:t xml:space="preserve">Campos abiertos para el ingreso de datos </w:t>
                              </w:r>
                              <w:r w:rsidR="000B0BE3" w:rsidRPr="00C45BFD">
                                <w:rPr>
                                  <w:color w:val="FFFFFF" w:themeColor="background1"/>
                                  <w:sz w:val="18"/>
                                  <w:szCs w:val="18"/>
                                </w:rPr>
                                <w:t xml:space="preserve">que serán almacenado </w:t>
                              </w:r>
                              <w:r w:rsidR="002517E2" w:rsidRPr="00C45BFD">
                                <w:rPr>
                                  <w:color w:val="FFFFFF" w:themeColor="background1"/>
                                  <w:sz w:val="18"/>
                                  <w:szCs w:val="18"/>
                                </w:rPr>
                                <w:t>gracias a la Distribución</w:t>
                              </w:r>
                              <w:r w:rsidR="00A21D9A" w:rsidRPr="00C45BFD">
                                <w:rPr>
                                  <w:color w:val="FFFFFF" w:themeColor="background1"/>
                                  <w:sz w:val="18"/>
                                  <w:szCs w:val="18"/>
                                </w:rPr>
                                <w:t xml:space="preserve"> de un paquete libre denominado </w:t>
                              </w:r>
                              <w:r w:rsidR="00A21D9A" w:rsidRPr="00C45BFD">
                                <w:rPr>
                                  <w:color w:val="05D74D" w:themeColor="accent2"/>
                                  <w:sz w:val="18"/>
                                  <w:szCs w:val="18"/>
                                </w:rPr>
                                <w:t>XAMPP</w:t>
                              </w:r>
                              <w:r w:rsidR="00A21D9A" w:rsidRPr="00C45BFD">
                                <w:rPr>
                                  <w:color w:val="FFFFFF" w:themeColor="background1"/>
                                  <w:sz w:val="18"/>
                                  <w:szCs w:val="18"/>
                                </w:rPr>
                                <w:t xml:space="preserve">, en el cual </w:t>
                              </w:r>
                              <w:r w:rsidR="00ED4A56" w:rsidRPr="00C45BFD">
                                <w:rPr>
                                  <w:color w:val="FFFFFF" w:themeColor="background1"/>
                                  <w:sz w:val="18"/>
                                  <w:szCs w:val="18"/>
                                </w:rPr>
                                <w:t xml:space="preserve">manejados Y controlados con el lenguaje de programación </w:t>
                              </w:r>
                              <w:r w:rsidR="00253DEE" w:rsidRPr="00C45BFD">
                                <w:rPr>
                                  <w:color w:val="FFFFFF" w:themeColor="background1"/>
                                  <w:sz w:val="18"/>
                                  <w:szCs w:val="18"/>
                                </w:rPr>
                                <w:t xml:space="preserve">llamado: </w:t>
                              </w:r>
                              <w:r w:rsidR="00253DEE" w:rsidRPr="00C45BFD">
                                <w:rPr>
                                  <w:color w:val="05D74D" w:themeColor="accent2"/>
                                  <w:sz w:val="18"/>
                                  <w:szCs w:val="18"/>
                                </w:rPr>
                                <w:t>MYSQL</w:t>
                              </w:r>
                              <w:r w:rsidR="00ED4A56" w:rsidRPr="00C45BFD">
                                <w:rPr>
                                  <w:color w:val="05D74D" w:themeColor="accent2"/>
                                  <w:sz w:val="18"/>
                                  <w:szCs w:val="18"/>
                                </w:rPr>
                                <w:t>.</w:t>
                              </w:r>
                            </w:p>
                            <w:p w14:paraId="0135B122" w14:textId="40234A06" w:rsidR="00E856C4" w:rsidRDefault="00E856C4" w:rsidP="00854D96">
                              <w:pPr>
                                <w:rPr>
                                  <w:color w:val="05D74D" w:themeColor="accent2"/>
                                  <w:sz w:val="18"/>
                                  <w:szCs w:val="18"/>
                                </w:rPr>
                              </w:pPr>
                              <w:r w:rsidRPr="00C45BFD">
                                <w:rPr>
                                  <w:color w:val="FFFFFF" w:themeColor="background1"/>
                                  <w:sz w:val="18"/>
                                  <w:szCs w:val="18"/>
                                </w:rPr>
                                <w:t>Si</w:t>
                              </w:r>
                              <w:r w:rsidR="00EB2794">
                                <w:rPr>
                                  <w:color w:val="FFFFFF" w:themeColor="background1"/>
                                  <w:sz w:val="18"/>
                                  <w:szCs w:val="18"/>
                                </w:rPr>
                                <w:t xml:space="preserve"> se</w:t>
                              </w:r>
                              <w:r w:rsidRPr="00C45BFD">
                                <w:rPr>
                                  <w:color w:val="FFFFFF" w:themeColor="background1"/>
                                  <w:sz w:val="18"/>
                                  <w:szCs w:val="18"/>
                                </w:rPr>
                                <w:t xml:space="preserve"> te olvido lo que digitas o no</w:t>
                              </w:r>
                              <w:r w:rsidR="00DF0DBE" w:rsidRPr="00C45BFD">
                                <w:rPr>
                                  <w:color w:val="FFFFFF" w:themeColor="background1"/>
                                  <w:sz w:val="18"/>
                                  <w:szCs w:val="18"/>
                                </w:rPr>
                                <w:t xml:space="preserve"> sabes lo que </w:t>
                              </w:r>
                              <w:r w:rsidR="00C45BFD" w:rsidRPr="00C45BFD">
                                <w:rPr>
                                  <w:color w:val="FFFFFF" w:themeColor="background1"/>
                                  <w:sz w:val="18"/>
                                  <w:szCs w:val="18"/>
                                </w:rPr>
                                <w:t>ingresaste</w:t>
                              </w:r>
                              <w:r w:rsidR="00DF0DBE" w:rsidRPr="00C45BFD">
                                <w:rPr>
                                  <w:color w:val="FFFFFF" w:themeColor="background1"/>
                                  <w:sz w:val="18"/>
                                  <w:szCs w:val="18"/>
                                </w:rPr>
                                <w:t>, ¡No te preocupes!, EXISTE una opción para</w:t>
                              </w:r>
                              <w:r w:rsidR="007E0F0F" w:rsidRPr="00C45BFD">
                                <w:rPr>
                                  <w:color w:val="FFFFFF" w:themeColor="background1"/>
                                  <w:sz w:val="18"/>
                                  <w:szCs w:val="18"/>
                                </w:rPr>
                                <w:t xml:space="preserve"> visualizar los campos </w:t>
                              </w:r>
                              <w:r w:rsidR="00C45BFD" w:rsidRPr="00C45BFD">
                                <w:rPr>
                                  <w:color w:val="FFFFFF" w:themeColor="background1"/>
                                  <w:sz w:val="18"/>
                                  <w:szCs w:val="18"/>
                                </w:rPr>
                                <w:t>digitados dentro de la contraseña</w:t>
                              </w:r>
                              <w:r w:rsidR="00980CAE">
                                <w:rPr>
                                  <w:color w:val="FFFFFF" w:themeColor="background1"/>
                                  <w:sz w:val="18"/>
                                  <w:szCs w:val="18"/>
                                </w:rPr>
                                <w:t xml:space="preserve">, en el cual </w:t>
                              </w:r>
                              <w:r w:rsidR="005B7BE0">
                                <w:rPr>
                                  <w:color w:val="FFFFFF" w:themeColor="background1"/>
                                  <w:sz w:val="18"/>
                                  <w:szCs w:val="18"/>
                                </w:rPr>
                                <w:t>este marcado</w:t>
                              </w:r>
                              <w:r w:rsidR="00980CAE">
                                <w:rPr>
                                  <w:color w:val="FFFFFF" w:themeColor="background1"/>
                                  <w:sz w:val="18"/>
                                  <w:szCs w:val="18"/>
                                </w:rPr>
                                <w:t xml:space="preserve"> </w:t>
                              </w:r>
                              <w:r w:rsidR="00980CAE" w:rsidRPr="00980CAE">
                                <w:rPr>
                                  <w:color w:val="FF0000"/>
                                  <w:sz w:val="18"/>
                                  <w:szCs w:val="18"/>
                                </w:rPr>
                                <w:t xml:space="preserve">con un </w:t>
                              </w:r>
                              <w:r w:rsidR="005B7BE0" w:rsidRPr="00980CAE">
                                <w:rPr>
                                  <w:color w:val="FF0000"/>
                                  <w:sz w:val="18"/>
                                  <w:szCs w:val="18"/>
                                </w:rPr>
                                <w:t>círculo</w:t>
                              </w:r>
                              <w:r w:rsidR="00980CAE" w:rsidRPr="00980CAE">
                                <w:rPr>
                                  <w:color w:val="FF0000"/>
                                  <w:sz w:val="18"/>
                                  <w:szCs w:val="18"/>
                                </w:rPr>
                                <w:t xml:space="preserve"> de color ROJO</w:t>
                              </w:r>
                              <w:r w:rsidR="007C6DDC">
                                <w:rPr>
                                  <w:color w:val="FF0000"/>
                                  <w:sz w:val="18"/>
                                  <w:szCs w:val="18"/>
                                </w:rPr>
                                <w:t xml:space="preserve">. </w:t>
                              </w:r>
                              <w:r w:rsidR="007C6DDC" w:rsidRPr="007C6DDC">
                                <w:rPr>
                                  <w:color w:val="05D74D" w:themeColor="accent2"/>
                                  <w:sz w:val="18"/>
                                  <w:szCs w:val="18"/>
                                </w:rPr>
                                <w:t>¡CIERTO QUE SEGURIDAD Y DETALLES A LA VEZ!</w:t>
                              </w:r>
                            </w:p>
                            <w:p w14:paraId="7479B195" w14:textId="330FA5CF" w:rsidR="007C6DDC" w:rsidRPr="00F73933" w:rsidRDefault="006119EF" w:rsidP="00854D96">
                              <w:pPr>
                                <w:rPr>
                                  <w:color w:val="FFFFFF" w:themeColor="background1"/>
                                  <w:sz w:val="18"/>
                                  <w:szCs w:val="18"/>
                                </w:rPr>
                              </w:pPr>
                              <w:r w:rsidRPr="00F73933">
                                <w:rPr>
                                  <w:color w:val="FFFFFF" w:themeColor="background1"/>
                                  <w:sz w:val="18"/>
                                  <w:szCs w:val="18"/>
                                </w:rPr>
                                <w:t xml:space="preserve">Una vez ingresado el Correo </w:t>
                              </w:r>
                              <w:r w:rsidR="003E0563" w:rsidRPr="00F73933">
                                <w:rPr>
                                  <w:color w:val="FFFFFF" w:themeColor="background1"/>
                                  <w:sz w:val="18"/>
                                  <w:szCs w:val="18"/>
                                </w:rPr>
                                <w:t>Electrónico</w:t>
                              </w:r>
                              <w:r w:rsidRPr="00F73933">
                                <w:rPr>
                                  <w:color w:val="FFFFFF" w:themeColor="background1"/>
                                  <w:sz w:val="18"/>
                                  <w:szCs w:val="18"/>
                                </w:rPr>
                                <w:t xml:space="preserve"> y la Contraseña, en la cual debe estar registrada en la base de datos</w:t>
                              </w:r>
                              <w:r w:rsidR="0052298A" w:rsidRPr="00F73933">
                                <w:rPr>
                                  <w:color w:val="FFFFFF" w:themeColor="background1"/>
                                  <w:sz w:val="18"/>
                                  <w:szCs w:val="18"/>
                                </w:rPr>
                                <w:t xml:space="preserve">. </w:t>
                              </w:r>
                              <w:r w:rsidR="0052298A" w:rsidRPr="009B31D6">
                                <w:rPr>
                                  <w:color w:val="05D74D" w:themeColor="accent2"/>
                                  <w:sz w:val="18"/>
                                  <w:szCs w:val="18"/>
                                </w:rPr>
                                <w:t xml:space="preserve">Se abrirá un </w:t>
                              </w:r>
                              <w:r w:rsidR="00054691" w:rsidRPr="009B31D6">
                                <w:rPr>
                                  <w:color w:val="05D74D" w:themeColor="accent2"/>
                                  <w:sz w:val="18"/>
                                  <w:szCs w:val="18"/>
                                </w:rPr>
                                <w:t xml:space="preserve">proceso de </w:t>
                              </w:r>
                              <w:r w:rsidR="009B31D6" w:rsidRPr="009B31D6">
                                <w:rPr>
                                  <w:color w:val="05D74D" w:themeColor="accent2"/>
                                  <w:sz w:val="18"/>
                                  <w:szCs w:val="18"/>
                                </w:rPr>
                                <w:t>carga</w:t>
                              </w:r>
                              <w:r w:rsidR="009B31D6">
                                <w:rPr>
                                  <w:color w:val="FFFFFF" w:themeColor="background1"/>
                                  <w:sz w:val="18"/>
                                  <w:szCs w:val="18"/>
                                </w:rPr>
                                <w:t xml:space="preserve"> [Representado por el color amarillo en la imagen mostrada]</w:t>
                              </w:r>
                              <w:r w:rsidR="00054691" w:rsidRPr="00F73933">
                                <w:rPr>
                                  <w:color w:val="FFFFFF" w:themeColor="background1"/>
                                  <w:sz w:val="18"/>
                                  <w:szCs w:val="18"/>
                                </w:rPr>
                                <w:t xml:space="preserve">, y </w:t>
                              </w:r>
                              <w:r w:rsidR="003E0563" w:rsidRPr="00F73933">
                                <w:rPr>
                                  <w:color w:val="FFFFFF" w:themeColor="background1"/>
                                  <w:sz w:val="18"/>
                                  <w:szCs w:val="18"/>
                                </w:rPr>
                                <w:t>a continuación</w:t>
                              </w:r>
                              <w:r w:rsidR="00054691" w:rsidRPr="00F73933">
                                <w:rPr>
                                  <w:color w:val="FFFFFF" w:themeColor="background1"/>
                                  <w:sz w:val="18"/>
                                  <w:szCs w:val="18"/>
                                </w:rPr>
                                <w:t xml:space="preserve"> </w:t>
                              </w:r>
                              <w:r w:rsidR="00054691" w:rsidRPr="00F73933">
                                <w:rPr>
                                  <w:color w:val="05D74D" w:themeColor="accent2"/>
                                  <w:sz w:val="18"/>
                                  <w:szCs w:val="18"/>
                                </w:rPr>
                                <w:t xml:space="preserve">accederá al </w:t>
                              </w:r>
                              <w:r w:rsidR="004D3E35" w:rsidRPr="00F73933">
                                <w:rPr>
                                  <w:color w:val="05D74D" w:themeColor="accent2"/>
                                  <w:sz w:val="18"/>
                                  <w:szCs w:val="18"/>
                                </w:rPr>
                                <w:t>Sistema [</w:t>
                              </w:r>
                              <w:r w:rsidR="00054691" w:rsidRPr="00F73933">
                                <w:rPr>
                                  <w:color w:val="05D74D" w:themeColor="accent2"/>
                                  <w:sz w:val="18"/>
                                  <w:szCs w:val="18"/>
                                </w:rPr>
                                <w:t>JFRAME FORM</w:t>
                              </w:r>
                              <w:r w:rsidR="003E0563" w:rsidRPr="00F73933">
                                <w:rPr>
                                  <w:color w:val="05D74D" w:themeColor="accent2"/>
                                  <w:sz w:val="18"/>
                                  <w:szCs w:val="18"/>
                                </w:rPr>
                                <w:t>]</w:t>
                              </w:r>
                              <w:r w:rsidR="003E0563" w:rsidRPr="00F73933">
                                <w:rPr>
                                  <w:color w:val="FFFFFF" w:themeColor="background1"/>
                                  <w:sz w:val="18"/>
                                  <w:szCs w:val="18"/>
                                </w:rPr>
                                <w:t xml:space="preserve">, en cual </w:t>
                              </w:r>
                              <w:r w:rsidR="003E0563" w:rsidRPr="00F73933">
                                <w:rPr>
                                  <w:color w:val="05D74D" w:themeColor="accent2"/>
                                  <w:sz w:val="18"/>
                                  <w:szCs w:val="18"/>
                                </w:rPr>
                                <w:t xml:space="preserve">es el </w:t>
                              </w:r>
                              <w:proofErr w:type="spellStart"/>
                              <w:r w:rsidR="003E0563" w:rsidRPr="00F73933">
                                <w:rPr>
                                  <w:color w:val="05D74D" w:themeColor="accent2"/>
                                  <w:sz w:val="18"/>
                                  <w:szCs w:val="18"/>
                                </w:rPr>
                                <w:t>Main</w:t>
                              </w:r>
                              <w:proofErr w:type="spellEnd"/>
                              <w:r w:rsidR="003E0563" w:rsidRPr="00F73933">
                                <w:rPr>
                                  <w:color w:val="05D74D" w:themeColor="accent2"/>
                                  <w:sz w:val="18"/>
                                  <w:szCs w:val="18"/>
                                </w:rPr>
                                <w:t xml:space="preserve"> o el Corazón del Proyecto</w:t>
                              </w:r>
                              <w:r w:rsidR="003E0563" w:rsidRPr="00F73933">
                                <w:rPr>
                                  <w:color w:val="FFFFFF" w:themeColor="background1"/>
                                  <w:sz w:val="18"/>
                                  <w:szCs w:val="18"/>
                                </w:rPr>
                                <w:t>. Podríamos definirlo entre otros aspectos, pero que Mejor que hacerlo</w:t>
                              </w:r>
                              <w:r w:rsidR="00743D8B" w:rsidRPr="00F73933">
                                <w:rPr>
                                  <w:color w:val="FFFFFF" w:themeColor="background1"/>
                                  <w:sz w:val="18"/>
                                  <w:szCs w:val="18"/>
                                </w:rPr>
                                <w:t xml:space="preserve"> </w:t>
                              </w:r>
                              <w:r w:rsidR="00E36BA4">
                                <w:rPr>
                                  <w:color w:val="FFFFFF" w:themeColor="background1"/>
                                  <w:sz w:val="18"/>
                                  <w:szCs w:val="18"/>
                                </w:rPr>
                                <w:t>en otro documento</w:t>
                              </w:r>
                              <w:r w:rsidR="00EB20D6">
                                <w:rPr>
                                  <w:color w:val="FFFFFF" w:themeColor="background1"/>
                                  <w:sz w:val="18"/>
                                  <w:szCs w:val="18"/>
                                </w:rPr>
                                <w:t xml:space="preserve">, </w:t>
                              </w:r>
                              <w:r w:rsidR="00E36BA4">
                                <w:rPr>
                                  <w:color w:val="FFFFFF" w:themeColor="background1"/>
                                  <w:sz w:val="18"/>
                                  <w:szCs w:val="18"/>
                                </w:rPr>
                                <w:t>la Sintaxis</w:t>
                              </w:r>
                              <w:r w:rsidR="004D3E35" w:rsidRPr="00F73933">
                                <w:rPr>
                                  <w:color w:val="FFFFFF" w:themeColor="background1"/>
                                  <w:sz w:val="18"/>
                                  <w:szCs w:val="18"/>
                                </w:rPr>
                                <w:t xml:space="preserve"> del Sistema </w:t>
                              </w:r>
                              <w:r w:rsidR="00EB20D6">
                                <w:rPr>
                                  <w:color w:val="FFFFFF" w:themeColor="background1"/>
                                  <w:sz w:val="18"/>
                                  <w:szCs w:val="18"/>
                                </w:rPr>
                                <w:t>de forma</w:t>
                              </w:r>
                              <w:r w:rsidR="009F1473">
                                <w:rPr>
                                  <w:color w:val="FFFFFF" w:themeColor="background1"/>
                                  <w:sz w:val="18"/>
                                  <w:szCs w:val="18"/>
                                </w:rPr>
                                <w:t xml:space="preserve"> INDIVIDUAL</w:t>
                              </w:r>
                              <w:r w:rsidR="004D3E35" w:rsidRPr="00F73933">
                                <w:rPr>
                                  <w:color w:val="FFFFFF" w:themeColor="background1"/>
                                  <w:sz w:val="18"/>
                                  <w:szCs w:val="18"/>
                                </w:rPr>
                                <w:t xml:space="preserve">. </w:t>
                              </w:r>
                              <w:r w:rsidR="00F73933" w:rsidRPr="00F73933">
                                <w:rPr>
                                  <w:color w:val="FFFFFF" w:themeColor="background1"/>
                                  <w:sz w:val="18"/>
                                  <w:szCs w:val="18"/>
                                </w:rPr>
                                <w:t>¡</w:t>
                              </w:r>
                              <w:r w:rsidR="004D3E35" w:rsidRPr="00F73933">
                                <w:rPr>
                                  <w:color w:val="FFFFFF" w:themeColor="background1"/>
                                  <w:sz w:val="18"/>
                                  <w:szCs w:val="18"/>
                                </w:rPr>
                                <w:t>Eso es</w:t>
                              </w:r>
                              <w:r w:rsidR="00F73933" w:rsidRPr="00F73933">
                                <w:rPr>
                                  <w:color w:val="FFFFFF" w:themeColor="background1"/>
                                  <w:sz w:val="18"/>
                                  <w:szCs w:val="18"/>
                                </w:rPr>
                                <w:t>!</w:t>
                              </w:r>
                            </w:p>
                            <w:p w14:paraId="4A8AAB9F" w14:textId="77777777" w:rsidR="00253DEE" w:rsidRDefault="00253DEE" w:rsidP="00854D96">
                              <w:pPr>
                                <w:rPr>
                                  <w:color w:val="05D74D" w:themeColor="accent2"/>
                                </w:rPr>
                              </w:pPr>
                            </w:p>
                            <w:p w14:paraId="42DDA95C" w14:textId="371B648F" w:rsidR="00ED4A56" w:rsidRDefault="00ED4A56" w:rsidP="00854D96">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BDC5B0" id="Grupo 86" o:spid="_x0000_s1029" style="position:absolute;margin-left:579.75pt;margin-top:57.55pt;width:226.2pt;height:477pt;z-index:251664384;mso-wrap-distance-left:36pt;mso-wrap-distance-right:36pt;mso-position-horizontal-relative:margin;mso-position-vertical-relative:margin;mso-width-relative:margin;mso-height-relative:margin" coordorigin="-256,-43921" coordsize="22561,11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">
                <v:group id="Grupo 87" o:spid="_x0000_s1030" style="position:absolute;top:-13805;width:22304;height:82295" coordorigin=",-13805"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ángulo 88" o:spid="_x0000_s1031" style="position:absolute;top:-13805;width:22288;height:82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" fillcolor="#485870 [3122]" stroked="f" strokeweight="1pt">
                    <v:fill color2="#3d4b5f [2882]" angle="348" colors="0 #88acbb;6554f #88acbb" focus="100%" type="gradient"/>
                  </v:rect>
                  <v:group id="Grupo 68" o:spid="_x0000_s1032"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orma libre 90" o:spid="_x0000_s1033"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" path="m,4r5,l5,,,4xe" filled="f" stroked="f">
                      <v:path arrowok="t" o:connecttype="custom" o:connectlocs="0,6350;7938,6350;7938,0;0,6350" o:connectangles="0,0,0,0"/>
                    </v:shape>
                    <v:shape id="Forma libre 91" o:spid="_x0000_s1034"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" path="m1075,9r,-9l,1075r,5l,1085,1075,9xe" filled="f" stroked="f">
                      <v:path arrowok="t" o:connecttype="custom" o:connectlocs="1706563,14288;1706563,0;0,1706563;0,1714500;0,1722438;1706563,14288" o:connectangles="0,0,0,0,0,0"/>
                    </v:shape>
                    <v:shape id="Forma libre 92" o:spid="_x0000_s1035"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" path="m1075,l,1080r,9l1075,9r,-9xe" filled="f" stroked="f">
                      <v:path arrowok="t" o:connecttype="custom" o:connectlocs="1706563,0;0,1714500;0,1728788;1706563,14288;1706563,0" o:connectangles="0,0,0,0,0"/>
                    </v:shape>
                    <v:shape id="Forma libre 93" o:spid="_x0000_s1036"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" path="m1075,l,1076r,18l1075,19r,-19xe" filled="f" stroked="f">
                      <v:path arrowok="t" o:connecttype="custom" o:connectlocs="1706563,0;0,1708150;0,1736725;1706563,30163;1706563,0" o:connectangles="0,0,0,0,0"/>
                    </v:shape>
                    <v:shape id="Forma libre 94" o:spid="_x0000_s1037"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" path="m,1076r,18l1075,19r,-19l,1076xe" filled="f" stroked="f">
                      <v:path arrowok="t" o:connecttype="custom" o:connectlocs="0,1708150;0,1736725;1706563,30163;1706563,0;0,1708150" o:connectangles="0,0,0,0,0"/>
                    </v:shape>
                    <v:shape id="Forma libre 95" o:spid="_x0000_s1038"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" path="m1075,l,1075r,10l1075,9r,-9xe" filled="f" stroked="f">
                      <v:path arrowok="t" o:connecttype="custom" o:connectlocs="1706563,0;0,1706563;0,1722438;1706563,14288;1706563,0" o:connectangles="0,0,0,0,0"/>
                    </v:shape>
                  </v:group>
                  <v:group id="_x0000_s1039"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orma libre 97" o:spid="_x0000_s1040"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" path="m,545r,l540,r4,5l,545xe" filled="f" stroked="f">
                      <v:path arrowok="t" o:connecttype="custom" o:connectlocs="0,865188;0,865188;857250,0;863600,7938;0,865188" o:connectangles="0,0,0,0,0"/>
                    </v:shape>
                    <v:shape id="Forma libre 98" o:spid="_x0000_s1041"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" path="m,679r,l679,r4,l,679xe" filled="f" stroked="f">
                      <v:path arrowok="t" o:connecttype="custom" o:connectlocs="0,1077913;0,1077913;1077913,0;1084263,0;0,1077913" o:connectangles="0,0,0,0,0"/>
                    </v:shape>
                    <v:shape id="Forma libre 99" o:spid="_x0000_s1042"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" path="m4,669r-4,l669,r4,l4,669xe" filled="f" stroked="f">
                      <v:path arrowok="t" o:connecttype="custom" o:connectlocs="6350,1062038;0,1062038;1062038,0;1068388,0;6350,1062038" o:connectangles="0,0,0,0,0"/>
                    </v:shape>
                    <v:shape id="Forma libre 100" o:spid="_x0000_s1043"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" path="m5,600l,595,596,r4,5l5,600xe" filled="f" stroked="f">
                      <v:path arrowok="t" o:connecttype="custom" o:connectlocs="7938,952500;0,944563;946150,0;952500,7938;7938,952500" o:connectangles="0,0,0,0,0"/>
                    </v:shape>
                    <v:shape id="Forma libre 101" o:spid="_x0000_s1044"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" path="m5,831r-5,l831,r4,l5,831xe" filled="f" stroked="f">
                      <v:path arrowok="t" o:connecttype="custom" o:connectlocs="7938,1319213;0,1319213;1319213,0;1325563,0;7938,1319213" o:connectangles="0,0,0,0,0"/>
                    </v:shape>
                  </v:group>
                </v:group>
                <v:shape id="Cuadro de texto 102" o:spid="_x0000_s1045" type="#_x0000_t202" style="position:absolute;left:-256;top:-43921;width:22287;height:11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" filled="f" stroked="f" strokeweight=".5pt">
                  <v:textbox inset="18pt,126pt,18pt,18pt">
                    <w:txbxContent>
                      <w:p w14:paraId="11CBC7EC" w14:textId="365E42CE" w:rsidR="00C83EED" w:rsidRPr="00C45BFD" w:rsidRDefault="003F3A71">
                        <w:pPr>
                          <w:rPr>
                            <w:rFonts w:asciiTheme="majorHAnsi" w:eastAsiaTheme="majorEastAsia" w:hAnsiTheme="majorHAnsi" w:cstheme="majorBidi"/>
                            <w:caps/>
                            <w:color w:val="05D74D" w:themeColor="accent2"/>
                            <w:sz w:val="18"/>
                            <w:szCs w:val="18"/>
                          </w:rPr>
                        </w:pPr>
                        <w:r w:rsidRPr="00C45BFD">
                          <w:rPr>
                            <w:rFonts w:asciiTheme="majorHAnsi" w:eastAsiaTheme="majorEastAsia" w:hAnsiTheme="majorHAnsi" w:cstheme="majorBidi"/>
                            <w:caps/>
                            <w:color w:val="FFFFFF" w:themeColor="background1"/>
                            <w:sz w:val="18"/>
                            <w:szCs w:val="18"/>
                          </w:rPr>
                          <w:t>DEscrIPCIÓN</w:t>
                        </w:r>
                        <w:r w:rsidR="00D5082D" w:rsidRPr="00C45BFD">
                          <w:rPr>
                            <w:rFonts w:asciiTheme="majorHAnsi" w:eastAsiaTheme="majorEastAsia" w:hAnsiTheme="majorHAnsi" w:cstheme="majorBidi"/>
                            <w:caps/>
                            <w:color w:val="FFFFFF" w:themeColor="background1"/>
                            <w:sz w:val="18"/>
                            <w:szCs w:val="18"/>
                          </w:rPr>
                          <w:t xml:space="preserve"> DEL J</w:t>
                        </w:r>
                        <w:r w:rsidR="00854D96" w:rsidRPr="00C45BFD">
                          <w:rPr>
                            <w:rFonts w:asciiTheme="majorHAnsi" w:eastAsiaTheme="majorEastAsia" w:hAnsiTheme="majorHAnsi" w:cstheme="majorBidi"/>
                            <w:caps/>
                            <w:color w:val="FFFFFF" w:themeColor="background1"/>
                            <w:sz w:val="18"/>
                            <w:szCs w:val="18"/>
                          </w:rPr>
                          <w:t xml:space="preserve">FRAME </w:t>
                        </w:r>
                        <w:r w:rsidR="00476C2C" w:rsidRPr="00C45BFD">
                          <w:rPr>
                            <w:rFonts w:asciiTheme="majorHAnsi" w:eastAsiaTheme="majorEastAsia" w:hAnsiTheme="majorHAnsi" w:cstheme="majorBidi"/>
                            <w:caps/>
                            <w:color w:val="FFFFFF" w:themeColor="background1"/>
                            <w:sz w:val="18"/>
                            <w:szCs w:val="18"/>
                          </w:rPr>
                          <w:t xml:space="preserve">FORM: </w:t>
                        </w:r>
                        <w:r w:rsidR="00476C2C" w:rsidRPr="00C45BFD">
                          <w:rPr>
                            <w:rFonts w:asciiTheme="majorHAnsi" w:eastAsiaTheme="majorEastAsia" w:hAnsiTheme="majorHAnsi" w:cstheme="majorBidi"/>
                            <w:caps/>
                            <w:color w:val="05D74D" w:themeColor="accent2"/>
                            <w:sz w:val="18"/>
                            <w:szCs w:val="18"/>
                          </w:rPr>
                          <w:t>LOGIN</w:t>
                        </w:r>
                      </w:p>
                      <w:p w14:paraId="4D6FE511" w14:textId="17E6FC9B" w:rsidR="00C83EED" w:rsidRPr="00C45BFD" w:rsidRDefault="00061B48" w:rsidP="00854D96">
                        <w:pPr>
                          <w:rPr>
                            <w:color w:val="05D74D" w:themeColor="accent2"/>
                            <w:sz w:val="18"/>
                            <w:szCs w:val="18"/>
                          </w:rPr>
                        </w:pPr>
                        <w:r w:rsidRPr="00C45BFD">
                          <w:rPr>
                            <w:color w:val="FFFFFF" w:themeColor="background1"/>
                            <w:sz w:val="18"/>
                            <w:szCs w:val="18"/>
                          </w:rPr>
                          <w:t xml:space="preserve">Lleno de funcionalidades útiles, eficiente, robusto, estéticamente atractivo, intuitivo, bien integrado con otros programas del entorno, para los amantes del </w:t>
                        </w:r>
                        <w:r w:rsidR="002838F4" w:rsidRPr="00C45BFD">
                          <w:rPr>
                            <w:color w:val="FFFFFF" w:themeColor="background1"/>
                            <w:sz w:val="18"/>
                            <w:szCs w:val="18"/>
                          </w:rPr>
                          <w:t xml:space="preserve">un </w:t>
                        </w:r>
                        <w:r w:rsidR="002838F4" w:rsidRPr="00C45BFD">
                          <w:rPr>
                            <w:color w:val="05D74D" w:themeColor="accent2"/>
                            <w:sz w:val="18"/>
                            <w:szCs w:val="18"/>
                          </w:rPr>
                          <w:t>proceso Visionado y Moderno</w:t>
                        </w:r>
                        <w:r w:rsidR="000B11B6" w:rsidRPr="00C45BFD">
                          <w:rPr>
                            <w:color w:val="05D74D" w:themeColor="accent2"/>
                            <w:sz w:val="18"/>
                            <w:szCs w:val="18"/>
                          </w:rPr>
                          <w:t>.</w:t>
                        </w:r>
                      </w:p>
                      <w:p w14:paraId="653EA9BB" w14:textId="1FE15172" w:rsidR="002838F4" w:rsidRPr="00C45BFD" w:rsidRDefault="0003751A" w:rsidP="00854D96">
                        <w:pPr>
                          <w:rPr>
                            <w:color w:val="05D74D" w:themeColor="accent2"/>
                            <w:sz w:val="18"/>
                            <w:szCs w:val="18"/>
                          </w:rPr>
                        </w:pPr>
                        <w:r w:rsidRPr="00C45BFD">
                          <w:rPr>
                            <w:color w:val="FFFFFF" w:themeColor="background1"/>
                            <w:sz w:val="18"/>
                            <w:szCs w:val="18"/>
                          </w:rPr>
                          <w:t xml:space="preserve">Campos abiertos para el ingreso de datos </w:t>
                        </w:r>
                        <w:r w:rsidR="000B0BE3" w:rsidRPr="00C45BFD">
                          <w:rPr>
                            <w:color w:val="FFFFFF" w:themeColor="background1"/>
                            <w:sz w:val="18"/>
                            <w:szCs w:val="18"/>
                          </w:rPr>
                          <w:t xml:space="preserve">que serán almacenado </w:t>
                        </w:r>
                        <w:r w:rsidR="002517E2" w:rsidRPr="00C45BFD">
                          <w:rPr>
                            <w:color w:val="FFFFFF" w:themeColor="background1"/>
                            <w:sz w:val="18"/>
                            <w:szCs w:val="18"/>
                          </w:rPr>
                          <w:t>gracias a la Distribución</w:t>
                        </w:r>
                        <w:r w:rsidR="00A21D9A" w:rsidRPr="00C45BFD">
                          <w:rPr>
                            <w:color w:val="FFFFFF" w:themeColor="background1"/>
                            <w:sz w:val="18"/>
                            <w:szCs w:val="18"/>
                          </w:rPr>
                          <w:t xml:space="preserve"> de un paquete libre denominado </w:t>
                        </w:r>
                        <w:r w:rsidR="00A21D9A" w:rsidRPr="00C45BFD">
                          <w:rPr>
                            <w:color w:val="05D74D" w:themeColor="accent2"/>
                            <w:sz w:val="18"/>
                            <w:szCs w:val="18"/>
                          </w:rPr>
                          <w:t>XAMPP</w:t>
                        </w:r>
                        <w:r w:rsidR="00A21D9A" w:rsidRPr="00C45BFD">
                          <w:rPr>
                            <w:color w:val="FFFFFF" w:themeColor="background1"/>
                            <w:sz w:val="18"/>
                            <w:szCs w:val="18"/>
                          </w:rPr>
                          <w:t xml:space="preserve">, en el cual </w:t>
                        </w:r>
                        <w:r w:rsidR="00ED4A56" w:rsidRPr="00C45BFD">
                          <w:rPr>
                            <w:color w:val="FFFFFF" w:themeColor="background1"/>
                            <w:sz w:val="18"/>
                            <w:szCs w:val="18"/>
                          </w:rPr>
                          <w:t xml:space="preserve">manejados Y controlados con el lenguaje de programación </w:t>
                        </w:r>
                        <w:r w:rsidR="00253DEE" w:rsidRPr="00C45BFD">
                          <w:rPr>
                            <w:color w:val="FFFFFF" w:themeColor="background1"/>
                            <w:sz w:val="18"/>
                            <w:szCs w:val="18"/>
                          </w:rPr>
                          <w:t xml:space="preserve">llamado: </w:t>
                        </w:r>
                        <w:r w:rsidR="00253DEE" w:rsidRPr="00C45BFD">
                          <w:rPr>
                            <w:color w:val="05D74D" w:themeColor="accent2"/>
                            <w:sz w:val="18"/>
                            <w:szCs w:val="18"/>
                          </w:rPr>
                          <w:t>MYSQL</w:t>
                        </w:r>
                        <w:r w:rsidR="00ED4A56" w:rsidRPr="00C45BFD">
                          <w:rPr>
                            <w:color w:val="05D74D" w:themeColor="accent2"/>
                            <w:sz w:val="18"/>
                            <w:szCs w:val="18"/>
                          </w:rPr>
                          <w:t>.</w:t>
                        </w:r>
                      </w:p>
                      <w:p w14:paraId="0135B122" w14:textId="40234A06" w:rsidR="00E856C4" w:rsidRDefault="00E856C4" w:rsidP="00854D96">
                        <w:pPr>
                          <w:rPr>
                            <w:color w:val="05D74D" w:themeColor="accent2"/>
                            <w:sz w:val="18"/>
                            <w:szCs w:val="18"/>
                          </w:rPr>
                        </w:pPr>
                        <w:r w:rsidRPr="00C45BFD">
                          <w:rPr>
                            <w:color w:val="FFFFFF" w:themeColor="background1"/>
                            <w:sz w:val="18"/>
                            <w:szCs w:val="18"/>
                          </w:rPr>
                          <w:t>Si</w:t>
                        </w:r>
                        <w:r w:rsidR="00EB2794">
                          <w:rPr>
                            <w:color w:val="FFFFFF" w:themeColor="background1"/>
                            <w:sz w:val="18"/>
                            <w:szCs w:val="18"/>
                          </w:rPr>
                          <w:t xml:space="preserve"> se</w:t>
                        </w:r>
                        <w:r w:rsidRPr="00C45BFD">
                          <w:rPr>
                            <w:color w:val="FFFFFF" w:themeColor="background1"/>
                            <w:sz w:val="18"/>
                            <w:szCs w:val="18"/>
                          </w:rPr>
                          <w:t xml:space="preserve"> te olvido lo que digitas o no</w:t>
                        </w:r>
                        <w:r w:rsidR="00DF0DBE" w:rsidRPr="00C45BFD">
                          <w:rPr>
                            <w:color w:val="FFFFFF" w:themeColor="background1"/>
                            <w:sz w:val="18"/>
                            <w:szCs w:val="18"/>
                          </w:rPr>
                          <w:t xml:space="preserve"> sabes lo que </w:t>
                        </w:r>
                        <w:r w:rsidR="00C45BFD" w:rsidRPr="00C45BFD">
                          <w:rPr>
                            <w:color w:val="FFFFFF" w:themeColor="background1"/>
                            <w:sz w:val="18"/>
                            <w:szCs w:val="18"/>
                          </w:rPr>
                          <w:t>ingresaste</w:t>
                        </w:r>
                        <w:r w:rsidR="00DF0DBE" w:rsidRPr="00C45BFD">
                          <w:rPr>
                            <w:color w:val="FFFFFF" w:themeColor="background1"/>
                            <w:sz w:val="18"/>
                            <w:szCs w:val="18"/>
                          </w:rPr>
                          <w:t>, ¡No te preocupes!, EXISTE una opción para</w:t>
                        </w:r>
                        <w:r w:rsidR="007E0F0F" w:rsidRPr="00C45BFD">
                          <w:rPr>
                            <w:color w:val="FFFFFF" w:themeColor="background1"/>
                            <w:sz w:val="18"/>
                            <w:szCs w:val="18"/>
                          </w:rPr>
                          <w:t xml:space="preserve"> visualizar los campos </w:t>
                        </w:r>
                        <w:r w:rsidR="00C45BFD" w:rsidRPr="00C45BFD">
                          <w:rPr>
                            <w:color w:val="FFFFFF" w:themeColor="background1"/>
                            <w:sz w:val="18"/>
                            <w:szCs w:val="18"/>
                          </w:rPr>
                          <w:t>digitados dentro de la contraseña</w:t>
                        </w:r>
                        <w:r w:rsidR="00980CAE">
                          <w:rPr>
                            <w:color w:val="FFFFFF" w:themeColor="background1"/>
                            <w:sz w:val="18"/>
                            <w:szCs w:val="18"/>
                          </w:rPr>
                          <w:t xml:space="preserve">, en el cual </w:t>
                        </w:r>
                        <w:r w:rsidR="005B7BE0">
                          <w:rPr>
                            <w:color w:val="FFFFFF" w:themeColor="background1"/>
                            <w:sz w:val="18"/>
                            <w:szCs w:val="18"/>
                          </w:rPr>
                          <w:t>este marcado</w:t>
                        </w:r>
                        <w:r w:rsidR="00980CAE">
                          <w:rPr>
                            <w:color w:val="FFFFFF" w:themeColor="background1"/>
                            <w:sz w:val="18"/>
                            <w:szCs w:val="18"/>
                          </w:rPr>
                          <w:t xml:space="preserve"> </w:t>
                        </w:r>
                        <w:r w:rsidR="00980CAE" w:rsidRPr="00980CAE">
                          <w:rPr>
                            <w:color w:val="FF0000"/>
                            <w:sz w:val="18"/>
                            <w:szCs w:val="18"/>
                          </w:rPr>
                          <w:t xml:space="preserve">con un </w:t>
                        </w:r>
                        <w:r w:rsidR="005B7BE0" w:rsidRPr="00980CAE">
                          <w:rPr>
                            <w:color w:val="FF0000"/>
                            <w:sz w:val="18"/>
                            <w:szCs w:val="18"/>
                          </w:rPr>
                          <w:t>círculo</w:t>
                        </w:r>
                        <w:r w:rsidR="00980CAE" w:rsidRPr="00980CAE">
                          <w:rPr>
                            <w:color w:val="FF0000"/>
                            <w:sz w:val="18"/>
                            <w:szCs w:val="18"/>
                          </w:rPr>
                          <w:t xml:space="preserve"> de color ROJO</w:t>
                        </w:r>
                        <w:r w:rsidR="007C6DDC">
                          <w:rPr>
                            <w:color w:val="FF0000"/>
                            <w:sz w:val="18"/>
                            <w:szCs w:val="18"/>
                          </w:rPr>
                          <w:t xml:space="preserve">. </w:t>
                        </w:r>
                        <w:r w:rsidR="007C6DDC" w:rsidRPr="007C6DDC">
                          <w:rPr>
                            <w:color w:val="05D74D" w:themeColor="accent2"/>
                            <w:sz w:val="18"/>
                            <w:szCs w:val="18"/>
                          </w:rPr>
                          <w:t>¡CIERTO QUE SEGURIDAD Y DETALLES A LA VEZ!</w:t>
                        </w:r>
                      </w:p>
                      <w:p w14:paraId="7479B195" w14:textId="330FA5CF" w:rsidR="007C6DDC" w:rsidRPr="00F73933" w:rsidRDefault="006119EF" w:rsidP="00854D96">
                        <w:pPr>
                          <w:rPr>
                            <w:color w:val="FFFFFF" w:themeColor="background1"/>
                            <w:sz w:val="18"/>
                            <w:szCs w:val="18"/>
                          </w:rPr>
                        </w:pPr>
                        <w:r w:rsidRPr="00F73933">
                          <w:rPr>
                            <w:color w:val="FFFFFF" w:themeColor="background1"/>
                            <w:sz w:val="18"/>
                            <w:szCs w:val="18"/>
                          </w:rPr>
                          <w:t xml:space="preserve">Una vez ingresado el Correo </w:t>
                        </w:r>
                        <w:r w:rsidR="003E0563" w:rsidRPr="00F73933">
                          <w:rPr>
                            <w:color w:val="FFFFFF" w:themeColor="background1"/>
                            <w:sz w:val="18"/>
                            <w:szCs w:val="18"/>
                          </w:rPr>
                          <w:t>Electrónico</w:t>
                        </w:r>
                        <w:r w:rsidRPr="00F73933">
                          <w:rPr>
                            <w:color w:val="FFFFFF" w:themeColor="background1"/>
                            <w:sz w:val="18"/>
                            <w:szCs w:val="18"/>
                          </w:rPr>
                          <w:t xml:space="preserve"> y la Contraseña, en la cual debe estar registrada en la base de datos</w:t>
                        </w:r>
                        <w:r w:rsidR="0052298A" w:rsidRPr="00F73933">
                          <w:rPr>
                            <w:color w:val="FFFFFF" w:themeColor="background1"/>
                            <w:sz w:val="18"/>
                            <w:szCs w:val="18"/>
                          </w:rPr>
                          <w:t xml:space="preserve">. </w:t>
                        </w:r>
                        <w:r w:rsidR="0052298A" w:rsidRPr="009B31D6">
                          <w:rPr>
                            <w:color w:val="05D74D" w:themeColor="accent2"/>
                            <w:sz w:val="18"/>
                            <w:szCs w:val="18"/>
                          </w:rPr>
                          <w:t xml:space="preserve">Se abrirá un </w:t>
                        </w:r>
                        <w:r w:rsidR="00054691" w:rsidRPr="009B31D6">
                          <w:rPr>
                            <w:color w:val="05D74D" w:themeColor="accent2"/>
                            <w:sz w:val="18"/>
                            <w:szCs w:val="18"/>
                          </w:rPr>
                          <w:t xml:space="preserve">proceso de </w:t>
                        </w:r>
                        <w:r w:rsidR="009B31D6" w:rsidRPr="009B31D6">
                          <w:rPr>
                            <w:color w:val="05D74D" w:themeColor="accent2"/>
                            <w:sz w:val="18"/>
                            <w:szCs w:val="18"/>
                          </w:rPr>
                          <w:t>carga</w:t>
                        </w:r>
                        <w:r w:rsidR="009B31D6">
                          <w:rPr>
                            <w:color w:val="FFFFFF" w:themeColor="background1"/>
                            <w:sz w:val="18"/>
                            <w:szCs w:val="18"/>
                          </w:rPr>
                          <w:t xml:space="preserve"> [Representado por el color amarillo en la imagen mostrada]</w:t>
                        </w:r>
                        <w:r w:rsidR="00054691" w:rsidRPr="00F73933">
                          <w:rPr>
                            <w:color w:val="FFFFFF" w:themeColor="background1"/>
                            <w:sz w:val="18"/>
                            <w:szCs w:val="18"/>
                          </w:rPr>
                          <w:t xml:space="preserve">, y </w:t>
                        </w:r>
                        <w:r w:rsidR="003E0563" w:rsidRPr="00F73933">
                          <w:rPr>
                            <w:color w:val="FFFFFF" w:themeColor="background1"/>
                            <w:sz w:val="18"/>
                            <w:szCs w:val="18"/>
                          </w:rPr>
                          <w:t>a continuación</w:t>
                        </w:r>
                        <w:r w:rsidR="00054691" w:rsidRPr="00F73933">
                          <w:rPr>
                            <w:color w:val="FFFFFF" w:themeColor="background1"/>
                            <w:sz w:val="18"/>
                            <w:szCs w:val="18"/>
                          </w:rPr>
                          <w:t xml:space="preserve"> </w:t>
                        </w:r>
                        <w:r w:rsidR="00054691" w:rsidRPr="00F73933">
                          <w:rPr>
                            <w:color w:val="05D74D" w:themeColor="accent2"/>
                            <w:sz w:val="18"/>
                            <w:szCs w:val="18"/>
                          </w:rPr>
                          <w:t xml:space="preserve">accederá al </w:t>
                        </w:r>
                        <w:r w:rsidR="004D3E35" w:rsidRPr="00F73933">
                          <w:rPr>
                            <w:color w:val="05D74D" w:themeColor="accent2"/>
                            <w:sz w:val="18"/>
                            <w:szCs w:val="18"/>
                          </w:rPr>
                          <w:t>Sistema [</w:t>
                        </w:r>
                        <w:r w:rsidR="00054691" w:rsidRPr="00F73933">
                          <w:rPr>
                            <w:color w:val="05D74D" w:themeColor="accent2"/>
                            <w:sz w:val="18"/>
                            <w:szCs w:val="18"/>
                          </w:rPr>
                          <w:t>JFRAME FORM</w:t>
                        </w:r>
                        <w:r w:rsidR="003E0563" w:rsidRPr="00F73933">
                          <w:rPr>
                            <w:color w:val="05D74D" w:themeColor="accent2"/>
                            <w:sz w:val="18"/>
                            <w:szCs w:val="18"/>
                          </w:rPr>
                          <w:t>]</w:t>
                        </w:r>
                        <w:r w:rsidR="003E0563" w:rsidRPr="00F73933">
                          <w:rPr>
                            <w:color w:val="FFFFFF" w:themeColor="background1"/>
                            <w:sz w:val="18"/>
                            <w:szCs w:val="18"/>
                          </w:rPr>
                          <w:t xml:space="preserve">, en cual </w:t>
                        </w:r>
                        <w:r w:rsidR="003E0563" w:rsidRPr="00F73933">
                          <w:rPr>
                            <w:color w:val="05D74D" w:themeColor="accent2"/>
                            <w:sz w:val="18"/>
                            <w:szCs w:val="18"/>
                          </w:rPr>
                          <w:t xml:space="preserve">es el </w:t>
                        </w:r>
                        <w:proofErr w:type="spellStart"/>
                        <w:r w:rsidR="003E0563" w:rsidRPr="00F73933">
                          <w:rPr>
                            <w:color w:val="05D74D" w:themeColor="accent2"/>
                            <w:sz w:val="18"/>
                            <w:szCs w:val="18"/>
                          </w:rPr>
                          <w:t>Main</w:t>
                        </w:r>
                        <w:proofErr w:type="spellEnd"/>
                        <w:r w:rsidR="003E0563" w:rsidRPr="00F73933">
                          <w:rPr>
                            <w:color w:val="05D74D" w:themeColor="accent2"/>
                            <w:sz w:val="18"/>
                            <w:szCs w:val="18"/>
                          </w:rPr>
                          <w:t xml:space="preserve"> o el Corazón del Proyecto</w:t>
                        </w:r>
                        <w:r w:rsidR="003E0563" w:rsidRPr="00F73933">
                          <w:rPr>
                            <w:color w:val="FFFFFF" w:themeColor="background1"/>
                            <w:sz w:val="18"/>
                            <w:szCs w:val="18"/>
                          </w:rPr>
                          <w:t>. Podríamos definirlo entre otros aspectos, pero que Mejor que hacerlo</w:t>
                        </w:r>
                        <w:r w:rsidR="00743D8B" w:rsidRPr="00F73933">
                          <w:rPr>
                            <w:color w:val="FFFFFF" w:themeColor="background1"/>
                            <w:sz w:val="18"/>
                            <w:szCs w:val="18"/>
                          </w:rPr>
                          <w:t xml:space="preserve"> </w:t>
                        </w:r>
                        <w:r w:rsidR="00E36BA4">
                          <w:rPr>
                            <w:color w:val="FFFFFF" w:themeColor="background1"/>
                            <w:sz w:val="18"/>
                            <w:szCs w:val="18"/>
                          </w:rPr>
                          <w:t>en otro documento</w:t>
                        </w:r>
                        <w:r w:rsidR="00EB20D6">
                          <w:rPr>
                            <w:color w:val="FFFFFF" w:themeColor="background1"/>
                            <w:sz w:val="18"/>
                            <w:szCs w:val="18"/>
                          </w:rPr>
                          <w:t xml:space="preserve">, </w:t>
                        </w:r>
                        <w:r w:rsidR="00E36BA4">
                          <w:rPr>
                            <w:color w:val="FFFFFF" w:themeColor="background1"/>
                            <w:sz w:val="18"/>
                            <w:szCs w:val="18"/>
                          </w:rPr>
                          <w:t>la Sintaxis</w:t>
                        </w:r>
                        <w:r w:rsidR="004D3E35" w:rsidRPr="00F73933">
                          <w:rPr>
                            <w:color w:val="FFFFFF" w:themeColor="background1"/>
                            <w:sz w:val="18"/>
                            <w:szCs w:val="18"/>
                          </w:rPr>
                          <w:t xml:space="preserve"> del Sistema </w:t>
                        </w:r>
                        <w:r w:rsidR="00EB20D6">
                          <w:rPr>
                            <w:color w:val="FFFFFF" w:themeColor="background1"/>
                            <w:sz w:val="18"/>
                            <w:szCs w:val="18"/>
                          </w:rPr>
                          <w:t>de forma</w:t>
                        </w:r>
                        <w:r w:rsidR="009F1473">
                          <w:rPr>
                            <w:color w:val="FFFFFF" w:themeColor="background1"/>
                            <w:sz w:val="18"/>
                            <w:szCs w:val="18"/>
                          </w:rPr>
                          <w:t xml:space="preserve"> INDIVIDUAL</w:t>
                        </w:r>
                        <w:r w:rsidR="004D3E35" w:rsidRPr="00F73933">
                          <w:rPr>
                            <w:color w:val="FFFFFF" w:themeColor="background1"/>
                            <w:sz w:val="18"/>
                            <w:szCs w:val="18"/>
                          </w:rPr>
                          <w:t xml:space="preserve">. </w:t>
                        </w:r>
                        <w:r w:rsidR="00F73933" w:rsidRPr="00F73933">
                          <w:rPr>
                            <w:color w:val="FFFFFF" w:themeColor="background1"/>
                            <w:sz w:val="18"/>
                            <w:szCs w:val="18"/>
                          </w:rPr>
                          <w:t>¡</w:t>
                        </w:r>
                        <w:r w:rsidR="004D3E35" w:rsidRPr="00F73933">
                          <w:rPr>
                            <w:color w:val="FFFFFF" w:themeColor="background1"/>
                            <w:sz w:val="18"/>
                            <w:szCs w:val="18"/>
                          </w:rPr>
                          <w:t>Eso es</w:t>
                        </w:r>
                        <w:r w:rsidR="00F73933" w:rsidRPr="00F73933">
                          <w:rPr>
                            <w:color w:val="FFFFFF" w:themeColor="background1"/>
                            <w:sz w:val="18"/>
                            <w:szCs w:val="18"/>
                          </w:rPr>
                          <w:t>!</w:t>
                        </w:r>
                      </w:p>
                      <w:p w14:paraId="4A8AAB9F" w14:textId="77777777" w:rsidR="00253DEE" w:rsidRDefault="00253DEE" w:rsidP="00854D96">
                        <w:pPr>
                          <w:rPr>
                            <w:color w:val="05D74D" w:themeColor="accent2"/>
                          </w:rPr>
                        </w:pPr>
                      </w:p>
                      <w:p w14:paraId="42DDA95C" w14:textId="371B648F" w:rsidR="00ED4A56" w:rsidRDefault="00ED4A56" w:rsidP="00854D96">
                        <w:pPr>
                          <w:rPr>
                            <w:color w:val="FFFFFF" w:themeColor="background1"/>
                          </w:rPr>
                        </w:pPr>
                      </w:p>
                    </w:txbxContent>
                  </v:textbox>
                </v:shape>
                <w10:wrap type="square" anchorx="margin" anchory="margin"/>
              </v:group>
            </w:pict>
          </mc:Fallback>
        </mc:AlternateContent>
      </w:r>
    </w:p>
    <w:p w14:paraId="1B748150" w14:textId="0D71A7D0" w:rsidR="00A17FB7" w:rsidRDefault="00A17FB7" w:rsidP="00B74BA4">
      <w:pPr>
        <w:rPr>
          <w:noProof/>
        </w:rPr>
      </w:pPr>
    </w:p>
    <w:p w14:paraId="6E68735F" w14:textId="0AE664A8" w:rsidR="00A17FB7" w:rsidRDefault="00B953C6" w:rsidP="00B74BA4">
      <w:pPr>
        <w:rPr>
          <w:noProof/>
        </w:rPr>
      </w:pPr>
      <w:r>
        <w:rPr>
          <w:noProof/>
        </w:rPr>
        <mc:AlternateContent>
          <mc:Choice Requires="wps">
            <w:drawing>
              <wp:anchor distT="0" distB="0" distL="114300" distR="114300" simplePos="0" relativeHeight="251668480" behindDoc="0" locked="0" layoutInCell="1" allowOverlap="1" wp14:anchorId="43B04418" wp14:editId="2B496D35">
                <wp:simplePos x="0" y="0"/>
                <wp:positionH relativeFrom="column">
                  <wp:posOffset>4210050</wp:posOffset>
                </wp:positionH>
                <wp:positionV relativeFrom="paragraph">
                  <wp:posOffset>907415</wp:posOffset>
                </wp:positionV>
                <wp:extent cx="2518868" cy="238125"/>
                <wp:effectExtent l="0" t="0" r="15240" b="28575"/>
                <wp:wrapNone/>
                <wp:docPr id="18" name="Rectángulo 18"/>
                <wp:cNvGraphicFramePr/>
                <a:graphic xmlns:a="http://schemas.openxmlformats.org/drawingml/2006/main">
                  <a:graphicData uri="http://schemas.microsoft.com/office/word/2010/wordprocessingShape">
                    <wps:wsp>
                      <wps:cNvSpPr/>
                      <wps:spPr>
                        <a:xfrm>
                          <a:off x="0" y="0"/>
                          <a:ext cx="2518868" cy="23812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AE820" id="Rectángulo 18" o:spid="_x0000_s1026" style="position:absolute;margin-left:331.5pt;margin-top:71.45pt;width:198.3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" filled="f" strokecolor="yellow" strokeweight="1pt"/>
            </w:pict>
          </mc:Fallback>
        </mc:AlternateContent>
      </w:r>
      <w:r w:rsidR="00980CAE">
        <w:rPr>
          <w:noProof/>
        </w:rPr>
        <mc:AlternateContent>
          <mc:Choice Requires="wps">
            <w:drawing>
              <wp:anchor distT="0" distB="0" distL="114300" distR="114300" simplePos="0" relativeHeight="251667456" behindDoc="0" locked="0" layoutInCell="1" allowOverlap="1" wp14:anchorId="1DBF6904" wp14:editId="30619978">
                <wp:simplePos x="0" y="0"/>
                <wp:positionH relativeFrom="column">
                  <wp:posOffset>6096000</wp:posOffset>
                </wp:positionH>
                <wp:positionV relativeFrom="paragraph">
                  <wp:posOffset>1707515</wp:posOffset>
                </wp:positionV>
                <wp:extent cx="295275" cy="276225"/>
                <wp:effectExtent l="0" t="0" r="28575" b="28575"/>
                <wp:wrapNone/>
                <wp:docPr id="17" name="Elipse 17"/>
                <wp:cNvGraphicFramePr/>
                <a:graphic xmlns:a="http://schemas.openxmlformats.org/drawingml/2006/main">
                  <a:graphicData uri="http://schemas.microsoft.com/office/word/2010/wordprocessingShape">
                    <wps:wsp>
                      <wps:cNvSpPr/>
                      <wps:spPr>
                        <a:xfrm>
                          <a:off x="0" y="0"/>
                          <a:ext cx="295275" cy="2762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4BF434" id="Elipse 17" o:spid="_x0000_s1026" style="position:absolute;margin-left:480pt;margin-top:134.45pt;width:23.2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" filled="f" strokecolor="#c00000" strokeweight="1pt">
                <v:stroke joinstyle="miter"/>
              </v:oval>
            </w:pict>
          </mc:Fallback>
        </mc:AlternateContent>
      </w:r>
      <w:r w:rsidR="0023556D" w:rsidRPr="0023556D">
        <w:rPr>
          <w:noProof/>
        </w:rPr>
        <w:drawing>
          <wp:inline distT="0" distB="0" distL="0" distR="0" wp14:anchorId="756AD6CA" wp14:editId="290BA66F">
            <wp:extent cx="6790695" cy="3438413"/>
            <wp:effectExtent l="19050" t="0" r="10160" b="9817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3805" cy="34450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DBF7E4" w14:textId="17FB8D7E" w:rsidR="00A17FB7" w:rsidRDefault="00A17FB7" w:rsidP="00B74BA4">
      <w:pPr>
        <w:rPr>
          <w:noProof/>
        </w:rPr>
      </w:pPr>
    </w:p>
    <w:p w14:paraId="47E6B9B9" w14:textId="46167867" w:rsidR="00A17FB7" w:rsidRDefault="00A17FB7" w:rsidP="00B74BA4">
      <w:pPr>
        <w:rPr>
          <w:noProof/>
        </w:rPr>
      </w:pPr>
    </w:p>
    <w:p w14:paraId="51C195DD" w14:textId="06908829" w:rsidR="00A17FB7" w:rsidRDefault="00A17FB7" w:rsidP="00B74BA4">
      <w:pPr>
        <w:rPr>
          <w:noProof/>
        </w:rPr>
      </w:pPr>
    </w:p>
    <w:p w14:paraId="17CF8D0E" w14:textId="7B24ED94" w:rsidR="00A17FB7" w:rsidRDefault="00A17FB7" w:rsidP="00B74BA4">
      <w:pPr>
        <w:rPr>
          <w:noProof/>
        </w:rPr>
      </w:pPr>
    </w:p>
    <w:p w14:paraId="4223F39F" w14:textId="1E26934B" w:rsidR="00A17FB7" w:rsidRDefault="007F1453" w:rsidP="00B74BA4">
      <w:pPr>
        <w:rPr>
          <w:noProof/>
        </w:rPr>
      </w:pPr>
      <w:r>
        <w:rPr>
          <w:noProof/>
        </w:rPr>
        <w:lastRenderedPageBreak/>
        <mc:AlternateContent>
          <mc:Choice Requires="wpg">
            <w:drawing>
              <wp:anchor distT="0" distB="0" distL="457200" distR="457200" simplePos="0" relativeHeight="251673600" behindDoc="0" locked="0" layoutInCell="1" allowOverlap="1" wp14:anchorId="3B67A88A" wp14:editId="71479F45">
                <wp:simplePos x="0" y="0"/>
                <wp:positionH relativeFrom="margin">
                  <wp:posOffset>123825</wp:posOffset>
                </wp:positionH>
                <wp:positionV relativeFrom="page">
                  <wp:align>top</wp:align>
                </wp:positionV>
                <wp:extent cx="2476500" cy="7667625"/>
                <wp:effectExtent l="0" t="0" r="0" b="0"/>
                <wp:wrapSquare wrapText="bothSides"/>
                <wp:docPr id="28" name="Grupo 28"/>
                <wp:cNvGraphicFramePr/>
                <a:graphic xmlns:a="http://schemas.openxmlformats.org/drawingml/2006/main">
                  <a:graphicData uri="http://schemas.microsoft.com/office/word/2010/wordprocessingGroup">
                    <wpg:wgp>
                      <wpg:cNvGrpSpPr/>
                      <wpg:grpSpPr>
                        <a:xfrm>
                          <a:off x="0" y="0"/>
                          <a:ext cx="2476500" cy="7667625"/>
                          <a:chOff x="-26036" y="-760306"/>
                          <a:chExt cx="2256474" cy="9341751"/>
                        </a:xfrm>
                      </wpg:grpSpPr>
                      <wpg:grpSp>
                        <wpg:cNvPr id="29" name="Grupo 29"/>
                        <wpg:cNvGrpSpPr/>
                        <wpg:grpSpPr>
                          <a:xfrm>
                            <a:off x="0" y="0"/>
                            <a:ext cx="2230438" cy="8229600"/>
                            <a:chOff x="0" y="0"/>
                            <a:chExt cx="2230438" cy="8229600"/>
                          </a:xfrm>
                        </wpg:grpSpPr>
                        <wps:wsp>
                          <wps:cNvPr id="30" name="Rectángulo 30"/>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upo 68"/>
                          <wpg:cNvGrpSpPr/>
                          <wpg:grpSpPr>
                            <a:xfrm>
                              <a:off x="523875" y="3705225"/>
                              <a:ext cx="1706563" cy="2278063"/>
                              <a:chOff x="0" y="0"/>
                              <a:chExt cx="1706563" cy="2278063"/>
                            </a:xfrm>
                            <a:solidFill>
                              <a:schemeClr val="bg2">
                                <a:lumMod val="50000"/>
                              </a:schemeClr>
                            </a:solidFill>
                          </wpg:grpSpPr>
                          <wps:wsp>
                            <wps:cNvPr id="41"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2"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3"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4"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5"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1"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52" name="Grupo 3"/>
                          <wpg:cNvGrpSpPr/>
                          <wpg:grpSpPr>
                            <a:xfrm>
                              <a:off x="904875" y="0"/>
                              <a:ext cx="1323975" cy="1371600"/>
                              <a:chOff x="0" y="0"/>
                              <a:chExt cx="1325563" cy="1370013"/>
                            </a:xfrm>
                            <a:solidFill>
                              <a:schemeClr val="bg1"/>
                            </a:solidFill>
                          </wpg:grpSpPr>
                          <wps:wsp>
                            <wps:cNvPr id="53"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54"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55"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56"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59"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63" name="Cuadro de texto 63"/>
                        <wps:cNvSpPr txBox="1"/>
                        <wps:spPr>
                          <a:xfrm>
                            <a:off x="-26036" y="-760306"/>
                            <a:ext cx="2228850" cy="93417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74528" w14:textId="367B8398" w:rsidR="007F1453" w:rsidRPr="00501B03" w:rsidRDefault="007F1453">
                              <w:pPr>
                                <w:rPr>
                                  <w:rFonts w:asciiTheme="majorHAnsi" w:eastAsiaTheme="majorEastAsia" w:hAnsiTheme="majorHAnsi" w:cstheme="majorBidi"/>
                                  <w:caps/>
                                  <w:color w:val="FFFFFF" w:themeColor="background1"/>
                                  <w:sz w:val="16"/>
                                  <w:szCs w:val="16"/>
                                </w:rPr>
                              </w:pPr>
                              <w:r w:rsidRPr="00501B03">
                                <w:rPr>
                                  <w:rFonts w:asciiTheme="majorHAnsi" w:eastAsiaTheme="majorEastAsia" w:hAnsiTheme="majorHAnsi" w:cstheme="majorBidi"/>
                                  <w:caps/>
                                  <w:color w:val="FFFFFF" w:themeColor="background1"/>
                                  <w:sz w:val="16"/>
                                  <w:szCs w:val="16"/>
                                </w:rPr>
                                <w:t xml:space="preserve">DESCRIPCIÓN DEL JFRAME FORM: </w:t>
                              </w:r>
                              <w:r w:rsidRPr="00501B03">
                                <w:rPr>
                                  <w:rFonts w:asciiTheme="majorHAnsi" w:eastAsiaTheme="majorEastAsia" w:hAnsiTheme="majorHAnsi" w:cstheme="majorBidi"/>
                                  <w:caps/>
                                  <w:color w:val="05D74D" w:themeColor="accent2"/>
                                  <w:sz w:val="16"/>
                                  <w:szCs w:val="16"/>
                                </w:rPr>
                                <w:t>sISTEMA</w:t>
                              </w:r>
                            </w:p>
                            <w:p w14:paraId="19FA6221" w14:textId="7F3C50CC" w:rsidR="007F1453" w:rsidRPr="00501B03" w:rsidRDefault="00EF15A6" w:rsidP="00EF15A6">
                              <w:pPr>
                                <w:rPr>
                                  <w:color w:val="FFFFFF" w:themeColor="background1"/>
                                  <w:sz w:val="16"/>
                                  <w:szCs w:val="16"/>
                                </w:rPr>
                              </w:pPr>
                              <w:r w:rsidRPr="00501B03">
                                <w:rPr>
                                  <w:color w:val="FFFFFF" w:themeColor="background1"/>
                                  <w:sz w:val="16"/>
                                  <w:szCs w:val="16"/>
                                </w:rPr>
                                <w:t>A veces</w:t>
                              </w:r>
                              <w:r w:rsidR="006100F4" w:rsidRPr="00501B03">
                                <w:rPr>
                                  <w:color w:val="FFFFFF" w:themeColor="background1"/>
                                  <w:sz w:val="16"/>
                                  <w:szCs w:val="16"/>
                                </w:rPr>
                                <w:t xml:space="preserve"> El Diseño </w:t>
                              </w:r>
                              <w:r w:rsidR="00D375CA" w:rsidRPr="00501B03">
                                <w:rPr>
                                  <w:color w:val="FFFFFF" w:themeColor="background1"/>
                                  <w:sz w:val="16"/>
                                  <w:szCs w:val="16"/>
                                </w:rPr>
                                <w:t>no es solo como se ve y se siente, el diseño es cómo funciona.</w:t>
                              </w:r>
                            </w:p>
                            <w:p w14:paraId="7DA6BEEE" w14:textId="77777777" w:rsidR="002B5B44" w:rsidRPr="00501B03" w:rsidRDefault="0069724C" w:rsidP="002B5B44">
                              <w:pPr>
                                <w:rPr>
                                  <w:color w:val="05D74D" w:themeColor="accent2"/>
                                  <w:sz w:val="16"/>
                                  <w:szCs w:val="16"/>
                                </w:rPr>
                              </w:pPr>
                              <w:r w:rsidRPr="00501B03">
                                <w:rPr>
                                  <w:color w:val="FFFFFF" w:themeColor="background1"/>
                                  <w:sz w:val="16"/>
                                  <w:szCs w:val="16"/>
                                </w:rPr>
                                <w:t xml:space="preserve">Dentro del Apartado Sistema, existe un </w:t>
                              </w:r>
                              <w:proofErr w:type="spellStart"/>
                              <w:r w:rsidRPr="00501B03">
                                <w:rPr>
                                  <w:color w:val="FFFFFF" w:themeColor="background1"/>
                                  <w:sz w:val="16"/>
                                  <w:szCs w:val="16"/>
                                </w:rPr>
                                <w:t>Menu</w:t>
                              </w:r>
                              <w:proofErr w:type="spellEnd"/>
                              <w:r w:rsidRPr="00501B03">
                                <w:rPr>
                                  <w:color w:val="FFFFFF" w:themeColor="background1"/>
                                  <w:sz w:val="16"/>
                                  <w:szCs w:val="16"/>
                                </w:rPr>
                                <w:t xml:space="preserve"> </w:t>
                              </w:r>
                              <w:proofErr w:type="spellStart"/>
                              <w:r w:rsidRPr="00501B03">
                                <w:rPr>
                                  <w:color w:val="FFFFFF" w:themeColor="background1"/>
                                  <w:sz w:val="16"/>
                                  <w:szCs w:val="16"/>
                                </w:rPr>
                                <w:t>Desing</w:t>
                              </w:r>
                              <w:proofErr w:type="spellEnd"/>
                              <w:r w:rsidRPr="00501B03">
                                <w:rPr>
                                  <w:color w:val="FFFFFF" w:themeColor="background1"/>
                                  <w:sz w:val="16"/>
                                  <w:szCs w:val="16"/>
                                </w:rPr>
                                <w:t xml:space="preserve"> UI</w:t>
                              </w:r>
                              <w:r w:rsidR="00A27710" w:rsidRPr="00501B03">
                                <w:rPr>
                                  <w:color w:val="FFFFFF" w:themeColor="background1"/>
                                  <w:sz w:val="16"/>
                                  <w:szCs w:val="16"/>
                                </w:rPr>
                                <w:t xml:space="preserve">, tipo </w:t>
                              </w:r>
                              <w:proofErr w:type="spellStart"/>
                              <w:r w:rsidR="00A27710" w:rsidRPr="00501B03">
                                <w:rPr>
                                  <w:color w:val="FFFFFF" w:themeColor="background1"/>
                                  <w:sz w:val="16"/>
                                  <w:szCs w:val="16"/>
                                </w:rPr>
                                <w:t>Sliding</w:t>
                              </w:r>
                              <w:proofErr w:type="spellEnd"/>
                              <w:r w:rsidR="00A27710" w:rsidRPr="00501B03">
                                <w:rPr>
                                  <w:color w:val="FFFFFF" w:themeColor="background1"/>
                                  <w:sz w:val="16"/>
                                  <w:szCs w:val="16"/>
                                </w:rPr>
                                <w:t xml:space="preserve"> capaz de pasar </w:t>
                              </w:r>
                              <w:r w:rsidR="002B5B44" w:rsidRPr="00501B03">
                                <w:rPr>
                                  <w:color w:val="FFFFFF" w:themeColor="background1"/>
                                  <w:sz w:val="16"/>
                                  <w:szCs w:val="16"/>
                                </w:rPr>
                                <w:t xml:space="preserve">Opciones por opciones sin que la Información se pierda, gracias nuevamente a la Distribución de un paquete libre denominado </w:t>
                              </w:r>
                              <w:r w:rsidR="002B5B44" w:rsidRPr="00501B03">
                                <w:rPr>
                                  <w:color w:val="05D74D" w:themeColor="accent2"/>
                                  <w:sz w:val="16"/>
                                  <w:szCs w:val="16"/>
                                </w:rPr>
                                <w:t>XAMPP</w:t>
                              </w:r>
                              <w:r w:rsidR="002B5B44" w:rsidRPr="00501B03">
                                <w:rPr>
                                  <w:color w:val="FFFFFF" w:themeColor="background1"/>
                                  <w:sz w:val="16"/>
                                  <w:szCs w:val="16"/>
                                </w:rPr>
                                <w:t xml:space="preserve">, en el cual manejados Y controlados con el lenguaje de programación llamado: </w:t>
                              </w:r>
                              <w:r w:rsidR="002B5B44" w:rsidRPr="00501B03">
                                <w:rPr>
                                  <w:color w:val="05D74D" w:themeColor="accent2"/>
                                  <w:sz w:val="16"/>
                                  <w:szCs w:val="16"/>
                                </w:rPr>
                                <w:t>MYSQL.</w:t>
                              </w:r>
                            </w:p>
                            <w:p w14:paraId="5D5925E5" w14:textId="121F9138" w:rsidR="009462B9" w:rsidRPr="00501B03" w:rsidRDefault="009462B9" w:rsidP="002B5B44">
                              <w:pPr>
                                <w:rPr>
                                  <w:color w:val="E7E6E6" w:themeColor="background2"/>
                                  <w:sz w:val="16"/>
                                  <w:szCs w:val="16"/>
                                </w:rPr>
                              </w:pPr>
                              <w:r w:rsidRPr="00501B03">
                                <w:rPr>
                                  <w:color w:val="E7E6E6" w:themeColor="background2"/>
                                  <w:sz w:val="16"/>
                                  <w:szCs w:val="16"/>
                                </w:rPr>
                                <w:t>Definiendo las</w:t>
                              </w:r>
                              <w:r w:rsidRPr="00501B03">
                                <w:rPr>
                                  <w:color w:val="E7E6E6" w:themeColor="background2"/>
                                  <w:sz w:val="16"/>
                                  <w:szCs w:val="16"/>
                                  <w:u w:val="single"/>
                                </w:rPr>
                                <w:t xml:space="preserve"> Opciones </w:t>
                              </w:r>
                              <w:r w:rsidRPr="00501B03">
                                <w:rPr>
                                  <w:color w:val="E7E6E6" w:themeColor="background2"/>
                                  <w:sz w:val="16"/>
                                  <w:szCs w:val="16"/>
                                </w:rPr>
                                <w:t>que tiene es</w:t>
                              </w:r>
                              <w:r w:rsidR="001E3553" w:rsidRPr="00501B03">
                                <w:rPr>
                                  <w:color w:val="E7E6E6" w:themeColor="background2"/>
                                  <w:sz w:val="16"/>
                                  <w:szCs w:val="16"/>
                                </w:rPr>
                                <w:t xml:space="preserve">te </w:t>
                              </w:r>
                              <w:r w:rsidRPr="00501B03">
                                <w:rPr>
                                  <w:color w:val="05D74D" w:themeColor="accent2"/>
                                  <w:sz w:val="16"/>
                                  <w:szCs w:val="16"/>
                                </w:rPr>
                                <w:t>JFRAME FORM: SISTEMA</w:t>
                              </w:r>
                              <w:r w:rsidR="00CB2786" w:rsidRPr="00501B03">
                                <w:rPr>
                                  <w:color w:val="05D74D" w:themeColor="accent2"/>
                                  <w:sz w:val="16"/>
                                  <w:szCs w:val="16"/>
                                </w:rPr>
                                <w:t>, contiene 7</w:t>
                              </w:r>
                              <w:r w:rsidR="00CB2786" w:rsidRPr="00501B03">
                                <w:rPr>
                                  <w:color w:val="E7E6E6" w:themeColor="background2"/>
                                  <w:sz w:val="16"/>
                                  <w:szCs w:val="16"/>
                                </w:rPr>
                                <w:t xml:space="preserve">, denominados: Nuevas ventas, clientes, proveedores, productos, ventas, configuración y usuarios.  </w:t>
                              </w:r>
                            </w:p>
                            <w:p w14:paraId="356F0876" w14:textId="45025A26" w:rsidR="00DF5482" w:rsidRPr="00501B03" w:rsidRDefault="00DF5482" w:rsidP="002B5B44">
                              <w:pPr>
                                <w:rPr>
                                  <w:color w:val="E7E6E6" w:themeColor="background2"/>
                                  <w:sz w:val="16"/>
                                  <w:szCs w:val="16"/>
                                </w:rPr>
                              </w:pPr>
                              <w:r w:rsidRPr="00501B03">
                                <w:rPr>
                                  <w:color w:val="E7E6E6" w:themeColor="background2"/>
                                  <w:sz w:val="16"/>
                                  <w:szCs w:val="16"/>
                                </w:rPr>
                                <w:t>Definiendo la Opción: Nuevas Ventas.</w:t>
                              </w:r>
                            </w:p>
                            <w:p w14:paraId="40D1EB81" w14:textId="04F3D51B" w:rsidR="00DF5482" w:rsidRPr="00501B03" w:rsidRDefault="00DF5482" w:rsidP="002B5B44">
                              <w:pPr>
                                <w:rPr>
                                  <w:color w:val="E7E6E6" w:themeColor="background2"/>
                                  <w:sz w:val="16"/>
                                  <w:szCs w:val="16"/>
                                </w:rPr>
                              </w:pPr>
                              <w:r w:rsidRPr="00501B03">
                                <w:rPr>
                                  <w:color w:val="E7E6E6" w:themeColor="background2"/>
                                  <w:sz w:val="16"/>
                                  <w:szCs w:val="16"/>
                                </w:rPr>
                                <w:t xml:space="preserve">En la imagen mostrada </w:t>
                              </w:r>
                              <w:r w:rsidR="006F3323" w:rsidRPr="00501B03">
                                <w:rPr>
                                  <w:color w:val="E7E6E6" w:themeColor="background2"/>
                                  <w:sz w:val="16"/>
                                  <w:szCs w:val="16"/>
                                </w:rPr>
                                <w:t>Contempla</w:t>
                              </w:r>
                              <w:r w:rsidRPr="00501B03">
                                <w:rPr>
                                  <w:color w:val="E7E6E6" w:themeColor="background2"/>
                                  <w:sz w:val="16"/>
                                  <w:szCs w:val="16"/>
                                </w:rPr>
                                <w:t xml:space="preserve"> cada </w:t>
                              </w:r>
                              <w:r w:rsidR="006F3323" w:rsidRPr="00501B03">
                                <w:rPr>
                                  <w:color w:val="E7E6E6" w:themeColor="background2"/>
                                  <w:sz w:val="16"/>
                                  <w:szCs w:val="16"/>
                                </w:rPr>
                                <w:t>uno</w:t>
                              </w:r>
                              <w:r w:rsidRPr="00501B03">
                                <w:rPr>
                                  <w:color w:val="E7E6E6" w:themeColor="background2"/>
                                  <w:sz w:val="16"/>
                                  <w:szCs w:val="16"/>
                                </w:rPr>
                                <w:t xml:space="preserve"> </w:t>
                              </w:r>
                              <w:r w:rsidR="006F3323" w:rsidRPr="00501B03">
                                <w:rPr>
                                  <w:color w:val="E7E6E6" w:themeColor="background2"/>
                                  <w:sz w:val="16"/>
                                  <w:szCs w:val="16"/>
                                </w:rPr>
                                <w:t xml:space="preserve">de los </w:t>
                              </w:r>
                              <w:r w:rsidRPr="00501B03">
                                <w:rPr>
                                  <w:color w:val="E7E6E6" w:themeColor="background2"/>
                                  <w:sz w:val="16"/>
                                  <w:szCs w:val="16"/>
                                </w:rPr>
                                <w:t>requisitos que se necesitan a la hora de hacer un venta</w:t>
                              </w:r>
                              <w:r w:rsidR="000718A3" w:rsidRPr="00501B03">
                                <w:rPr>
                                  <w:color w:val="E7E6E6" w:themeColor="background2"/>
                                  <w:sz w:val="16"/>
                                  <w:szCs w:val="16"/>
                                </w:rPr>
                                <w:t xml:space="preserve"> que contiene </w:t>
                              </w:r>
                              <w:r w:rsidR="00A25258" w:rsidRPr="00501B03">
                                <w:rPr>
                                  <w:color w:val="E7E6E6" w:themeColor="background2"/>
                                  <w:sz w:val="16"/>
                                  <w:szCs w:val="16"/>
                                </w:rPr>
                                <w:t>divers</w:t>
                              </w:r>
                              <w:r w:rsidR="002454FE">
                                <w:rPr>
                                  <w:color w:val="E7E6E6" w:themeColor="background2"/>
                                  <w:sz w:val="16"/>
                                  <w:szCs w:val="16"/>
                                </w:rPr>
                                <w:t>as información necesaria</w:t>
                              </w:r>
                              <w:r w:rsidR="00A25258" w:rsidRPr="00501B03">
                                <w:rPr>
                                  <w:color w:val="E7E6E6" w:themeColor="background2"/>
                                  <w:sz w:val="16"/>
                                  <w:szCs w:val="16"/>
                                </w:rPr>
                                <w:t xml:space="preserve"> </w:t>
                              </w:r>
                              <w:r w:rsidR="00A25258" w:rsidRPr="00501B03">
                                <w:rPr>
                                  <w:color w:val="05D74D" w:themeColor="accent2"/>
                                  <w:sz w:val="16"/>
                                  <w:szCs w:val="16"/>
                                </w:rPr>
                                <w:t>que serán digitados por el usuario y automáticamente rellanados por el sistema</w:t>
                              </w:r>
                              <w:r w:rsidR="00640277" w:rsidRPr="00501B03">
                                <w:rPr>
                                  <w:color w:val="E7E6E6" w:themeColor="background2"/>
                                  <w:sz w:val="16"/>
                                  <w:szCs w:val="16"/>
                                </w:rPr>
                                <w:t xml:space="preserve">, en la cual será </w:t>
                              </w:r>
                              <w:r w:rsidR="00640277" w:rsidRPr="00501B03">
                                <w:rPr>
                                  <w:b/>
                                  <w:bCs/>
                                  <w:color w:val="05D74D" w:themeColor="accent2"/>
                                  <w:sz w:val="16"/>
                                  <w:szCs w:val="16"/>
                                </w:rPr>
                                <w:t>registrada en la fecha hoy</w:t>
                              </w:r>
                              <w:r w:rsidR="00640277" w:rsidRPr="00501B03">
                                <w:rPr>
                                  <w:color w:val="E7E6E6" w:themeColor="background2"/>
                                  <w:sz w:val="16"/>
                                  <w:szCs w:val="16"/>
                                </w:rPr>
                                <w:t xml:space="preserve">[actual], acompañado </w:t>
                              </w:r>
                              <w:r w:rsidR="00C110DB" w:rsidRPr="00501B03">
                                <w:rPr>
                                  <w:color w:val="E7E6E6" w:themeColor="background2"/>
                                  <w:sz w:val="16"/>
                                  <w:szCs w:val="16"/>
                                </w:rPr>
                                <w:t xml:space="preserve">de </w:t>
                              </w:r>
                              <w:r w:rsidR="00C110DB" w:rsidRPr="00501B03">
                                <w:rPr>
                                  <w:color w:val="05D74D" w:themeColor="accent2"/>
                                  <w:sz w:val="16"/>
                                  <w:szCs w:val="16"/>
                                </w:rPr>
                                <w:t xml:space="preserve">una gráfica de reporte de ventas, </w:t>
                              </w:r>
                              <w:r w:rsidR="003C3E14" w:rsidRPr="00501B03">
                                <w:rPr>
                                  <w:color w:val="E7E6E6" w:themeColor="background2"/>
                                  <w:sz w:val="16"/>
                                  <w:szCs w:val="16"/>
                                </w:rPr>
                                <w:t>¡</w:t>
                              </w:r>
                              <w:r w:rsidR="00C110DB" w:rsidRPr="00501B03">
                                <w:rPr>
                                  <w:color w:val="E7E6E6" w:themeColor="background2"/>
                                  <w:sz w:val="16"/>
                                  <w:szCs w:val="16"/>
                                </w:rPr>
                                <w:t xml:space="preserve">Un Sistema que </w:t>
                              </w:r>
                              <w:proofErr w:type="spellStart"/>
                              <w:r w:rsidR="00C110DB" w:rsidRPr="00501B03">
                                <w:rPr>
                                  <w:color w:val="E7E6E6" w:themeColor="background2"/>
                                  <w:sz w:val="16"/>
                                  <w:szCs w:val="16"/>
                                </w:rPr>
                                <w:t>cualquieeeer</w:t>
                              </w:r>
                              <w:proofErr w:type="spellEnd"/>
                              <w:r w:rsidR="00C110DB" w:rsidRPr="00501B03">
                                <w:rPr>
                                  <w:color w:val="E7E6E6" w:themeColor="background2"/>
                                  <w:sz w:val="16"/>
                                  <w:szCs w:val="16"/>
                                </w:rPr>
                                <w:t xml:space="preserve"> Vendedor Necesita</w:t>
                              </w:r>
                              <w:proofErr w:type="gramStart"/>
                              <w:r w:rsidR="003C3E14" w:rsidRPr="00501B03">
                                <w:rPr>
                                  <w:color w:val="E7E6E6" w:themeColor="background2"/>
                                  <w:sz w:val="16"/>
                                  <w:szCs w:val="16"/>
                                </w:rPr>
                                <w:t xml:space="preserve">! </w:t>
                              </w:r>
                              <w:r w:rsidR="00C110DB" w:rsidRPr="00501B03">
                                <w:rPr>
                                  <w:color w:val="E7E6E6" w:themeColor="background2"/>
                                  <w:sz w:val="16"/>
                                  <w:szCs w:val="16"/>
                                </w:rPr>
                                <w:t>,</w:t>
                              </w:r>
                              <w:proofErr w:type="gramEnd"/>
                              <w:r w:rsidR="00C110DB" w:rsidRPr="00501B03">
                                <w:rPr>
                                  <w:color w:val="E7E6E6" w:themeColor="background2"/>
                                  <w:sz w:val="16"/>
                                  <w:szCs w:val="16"/>
                                </w:rPr>
                                <w:t xml:space="preserve"> </w:t>
                              </w:r>
                              <w:r w:rsidR="00C110DB" w:rsidRPr="00501B03">
                                <w:rPr>
                                  <w:b/>
                                  <w:bCs/>
                                  <w:color w:val="05D74D" w:themeColor="accent2"/>
                                  <w:sz w:val="16"/>
                                  <w:szCs w:val="16"/>
                                </w:rPr>
                                <w:t xml:space="preserve">sumándole </w:t>
                              </w:r>
                              <w:r w:rsidR="003C3E14" w:rsidRPr="00501B03">
                                <w:rPr>
                                  <w:b/>
                                  <w:bCs/>
                                  <w:color w:val="05D74D" w:themeColor="accent2"/>
                                  <w:sz w:val="16"/>
                                  <w:szCs w:val="16"/>
                                </w:rPr>
                                <w:t>la capacidad de Imprimir la venta Registrada</w:t>
                              </w:r>
                              <w:r w:rsidR="00D4221C" w:rsidRPr="00501B03">
                                <w:rPr>
                                  <w:color w:val="E7E6E6" w:themeColor="background2"/>
                                  <w:sz w:val="16"/>
                                  <w:szCs w:val="16"/>
                                </w:rPr>
                                <w:t xml:space="preserve">. </w:t>
                              </w:r>
                            </w:p>
                            <w:p w14:paraId="426CAF5D" w14:textId="26979C4B" w:rsidR="00426C74" w:rsidRPr="00501B03" w:rsidRDefault="00426C74" w:rsidP="002B5B44">
                              <w:pPr>
                                <w:rPr>
                                  <w:color w:val="E7E6E6" w:themeColor="background2"/>
                                  <w:sz w:val="16"/>
                                  <w:szCs w:val="16"/>
                                </w:rPr>
                              </w:pPr>
                              <w:r w:rsidRPr="00501B03">
                                <w:rPr>
                                  <w:color w:val="E7E6E6" w:themeColor="background2"/>
                                  <w:sz w:val="16"/>
                                  <w:szCs w:val="16"/>
                                </w:rPr>
                                <w:t xml:space="preserve">Pero la majestuosidad del Proceso sistematizado </w:t>
                              </w:r>
                              <w:r w:rsidR="00B57D26" w:rsidRPr="00501B03">
                                <w:rPr>
                                  <w:color w:val="E7E6E6" w:themeColor="background2"/>
                                  <w:sz w:val="16"/>
                                  <w:szCs w:val="16"/>
                                </w:rPr>
                                <w:t>aún</w:t>
                              </w:r>
                              <w:r w:rsidRPr="00501B03">
                                <w:rPr>
                                  <w:color w:val="E7E6E6" w:themeColor="background2"/>
                                  <w:sz w:val="16"/>
                                  <w:szCs w:val="16"/>
                                </w:rPr>
                                <w:t xml:space="preserve"> no termina, </w:t>
                              </w:r>
                              <w:r w:rsidR="00595EEB" w:rsidRPr="00501B03">
                                <w:rPr>
                                  <w:color w:val="E7E6E6" w:themeColor="background2"/>
                                  <w:sz w:val="16"/>
                                  <w:szCs w:val="16"/>
                                </w:rPr>
                                <w:t xml:space="preserve">existen </w:t>
                              </w:r>
                              <w:proofErr w:type="gramStart"/>
                              <w:r w:rsidR="00595EEB" w:rsidRPr="00501B03">
                                <w:rPr>
                                  <w:color w:val="E7E6E6" w:themeColor="background2"/>
                                  <w:sz w:val="16"/>
                                  <w:szCs w:val="16"/>
                                </w:rPr>
                                <w:t xml:space="preserve">otras </w:t>
                              </w:r>
                              <w:r w:rsidR="00690EB7">
                                <w:rPr>
                                  <w:color w:val="E7E6E6" w:themeColor="background2"/>
                                  <w:sz w:val="16"/>
                                  <w:szCs w:val="16"/>
                                </w:rPr>
                                <w:t xml:space="preserve"> 5</w:t>
                              </w:r>
                              <w:proofErr w:type="gramEnd"/>
                              <w:r w:rsidR="00595EEB" w:rsidRPr="00501B03">
                                <w:rPr>
                                  <w:color w:val="E7E6E6" w:themeColor="background2"/>
                                  <w:sz w:val="16"/>
                                  <w:szCs w:val="16"/>
                                </w:rPr>
                                <w:t xml:space="preserve"> </w:t>
                              </w:r>
                              <w:r w:rsidR="00595EEB" w:rsidRPr="00690EB7">
                                <w:rPr>
                                  <w:color w:val="E7E6E6" w:themeColor="background2"/>
                                  <w:sz w:val="16"/>
                                  <w:szCs w:val="16"/>
                                  <w:u w:val="single"/>
                                </w:rPr>
                                <w:t>opciones</w:t>
                              </w:r>
                              <w:r w:rsidR="00595EEB" w:rsidRPr="00501B03">
                                <w:rPr>
                                  <w:color w:val="E7E6E6" w:themeColor="background2"/>
                                  <w:sz w:val="16"/>
                                  <w:szCs w:val="16"/>
                                </w:rPr>
                                <w:t xml:space="preserve"> que son dependiente de esta Opción: </w:t>
                              </w:r>
                              <w:r w:rsidR="00B57D26" w:rsidRPr="00501B03">
                                <w:rPr>
                                  <w:color w:val="E7E6E6" w:themeColor="background2"/>
                                  <w:sz w:val="16"/>
                                  <w:szCs w:val="16"/>
                                </w:rPr>
                                <w:t xml:space="preserve">Nuevas ventas, en el cual estaremos describiéndolo </w:t>
                              </w:r>
                              <w:r w:rsidR="0054135C" w:rsidRPr="00501B03">
                                <w:rPr>
                                  <w:color w:val="E7E6E6" w:themeColor="background2"/>
                                  <w:sz w:val="16"/>
                                  <w:szCs w:val="16"/>
                                </w:rPr>
                                <w:t xml:space="preserve">a </w:t>
                              </w:r>
                              <w:r w:rsidR="00B57D26" w:rsidRPr="00501B03">
                                <w:rPr>
                                  <w:color w:val="E7E6E6" w:themeColor="background2"/>
                                  <w:sz w:val="16"/>
                                  <w:szCs w:val="16"/>
                                </w:rPr>
                                <w:t>detalles su funcionalidad.</w:t>
                              </w:r>
                            </w:p>
                            <w:p w14:paraId="3257D686" w14:textId="77777777" w:rsidR="00595EEB" w:rsidRPr="00595EEB" w:rsidRDefault="00595EEB" w:rsidP="002B5B44">
                              <w:pPr>
                                <w:rPr>
                                  <w:color w:val="E7E6E6" w:themeColor="background2"/>
                                  <w:sz w:val="16"/>
                                  <w:szCs w:val="16"/>
                                </w:rPr>
                              </w:pPr>
                            </w:p>
                            <w:p w14:paraId="38CD5991" w14:textId="73575F9A" w:rsidR="00D4221C" w:rsidRPr="00143285" w:rsidRDefault="00D4221C" w:rsidP="002B5B44">
                              <w:pPr>
                                <w:rPr>
                                  <w:color w:val="E7E6E6" w:themeColor="background2"/>
                                  <w:sz w:val="18"/>
                                  <w:szCs w:val="18"/>
                                </w:rPr>
                              </w:pPr>
                            </w:p>
                            <w:p w14:paraId="5441E6D6" w14:textId="00F7BB4F" w:rsidR="007320E0" w:rsidRDefault="007320E0" w:rsidP="00EF15A6">
                              <w:pPr>
                                <w:rPr>
                                  <w:color w:val="FFFFFF" w:themeColor="background1"/>
                                </w:rPr>
                              </w:pPr>
                            </w:p>
                            <w:p w14:paraId="639EF966" w14:textId="77777777" w:rsidR="00D375CA" w:rsidRDefault="00D375CA" w:rsidP="00EF15A6">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67A88A" id="Grupo 28" o:spid="_x0000_s1046" style="position:absolute;margin-left:9.75pt;margin-top:0;width:195pt;height:603.75pt;z-index:251673600;mso-wrap-distance-left:36pt;mso-wrap-distance-right:36pt;mso-position-horizontal-relative:margin;mso-position-vertical:top;mso-position-vertical-relative:page;mso-width-relative:margin;mso-height-relative:margin" coordorigin="-260,-7603" coordsize="22564,93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">
                <v:group id="Grupo 29" o:spid="_x0000_s104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30" o:spid="_x0000_s104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" fillcolor="#485870 [3122]" stroked="f" strokeweight="1pt">
                    <v:fill color2="#3d4b5f [2882]" angle="348" colors="0 #88acbb;6554f #88acbb" focus="100%" type="gradient"/>
                  </v:rect>
                  <v:group id="Grupo 68" o:spid="_x0000_s104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Forma libre 90" o:spid="_x0000_s105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" path="m,4r5,l5,,,4xe" filled="f" stroked="f">
                      <v:path arrowok="t" o:connecttype="custom" o:connectlocs="0,6350;7938,6350;7938,0;0,6350" o:connectangles="0,0,0,0"/>
                    </v:shape>
                    <v:shape id="Forma libre 91" o:spid="_x0000_s105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" path="m1075,9r,-9l,1075r,5l,1085,1075,9xe" filled="f" stroked="f">
                      <v:path arrowok="t" o:connecttype="custom" o:connectlocs="1706563,14288;1706563,0;0,1706563;0,1714500;0,1722438;1706563,14288" o:connectangles="0,0,0,0,0,0"/>
                    </v:shape>
                    <v:shape id="Forma libre 92" o:spid="_x0000_s105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" path="m1075,l,1080r,9l1075,9r,-9xe" filled="f" stroked="f">
                      <v:path arrowok="t" o:connecttype="custom" o:connectlocs="1706563,0;0,1714500;0,1728788;1706563,14288;1706563,0" o:connectangles="0,0,0,0,0"/>
                    </v:shape>
                    <v:shape id="Forma libre 93" o:spid="_x0000_s105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" path="m1075,l,1076r,18l1075,19r,-19xe" filled="f" stroked="f">
                      <v:path arrowok="t" o:connecttype="custom" o:connectlocs="1706563,0;0,1708150;0,1736725;1706563,30163;1706563,0" o:connectangles="0,0,0,0,0"/>
                    </v:shape>
                    <v:shape id="Forma libre 94" o:spid="_x0000_s105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" path="m,1076r,18l1075,19r,-19l,1076xe" filled="f" stroked="f">
                      <v:path arrowok="t" o:connecttype="custom" o:connectlocs="0,1708150;0,1736725;1706563,30163;1706563,0;0,1708150" o:connectangles="0,0,0,0,0"/>
                    </v:shape>
                    <v:shape id="Forma libre 95" o:spid="_x0000_s105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" path="m1075,l,1075r,10l1075,9r,-9xe" filled="f" stroked="f">
                      <v:path arrowok="t" o:connecttype="custom" o:connectlocs="1706563,0;0,1706563;0,1722438;1706563,14288;1706563,0" o:connectangles="0,0,0,0,0"/>
                    </v:shape>
                  </v:group>
                  <v:group id="_x0000_s105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orma libre 97" o:spid="_x0000_s105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" path="m,545r,l540,r4,5l,545xe" filled="f" stroked="f">
                      <v:path arrowok="t" o:connecttype="custom" o:connectlocs="0,865188;0,865188;857250,0;863600,7938;0,865188" o:connectangles="0,0,0,0,0"/>
                    </v:shape>
                    <v:shape id="Forma libre 98" o:spid="_x0000_s105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" path="m,679r,l679,r4,l,679xe" filled="f" stroked="f">
                      <v:path arrowok="t" o:connecttype="custom" o:connectlocs="0,1077913;0,1077913;1077913,0;1084263,0;0,1077913" o:connectangles="0,0,0,0,0"/>
                    </v:shape>
                    <v:shape id="Forma libre 99" o:spid="_x0000_s105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" path="m4,669r-4,l669,r4,l4,669xe" filled="f" stroked="f">
                      <v:path arrowok="t" o:connecttype="custom" o:connectlocs="6350,1062038;0,1062038;1062038,0;1068388,0;6350,1062038" o:connectangles="0,0,0,0,0"/>
                    </v:shape>
                    <v:shape id="Forma libre 100" o:spid="_x0000_s106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" path="m5,600l,595,596,r4,5l5,600xe" filled="f" stroked="f">
                      <v:path arrowok="t" o:connecttype="custom" o:connectlocs="7938,952500;0,944563;946150,0;952500,7938;7938,952500" o:connectangles="0,0,0,0,0"/>
                    </v:shape>
                    <v:shape id="Forma libre 101" o:spid="_x0000_s106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" path="m5,831r-5,l831,r4,l5,831xe" filled="f" stroked="f">
                      <v:path arrowok="t" o:connecttype="custom" o:connectlocs="7938,1319213;0,1319213;1319213,0;1325563,0;7938,1319213" o:connectangles="0,0,0,0,0"/>
                    </v:shape>
                  </v:group>
                </v:group>
                <v:shape id="Cuadro de texto 63" o:spid="_x0000_s1062" type="#_x0000_t202" style="position:absolute;left:-260;top:-7603;width:22288;height:9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" filled="f" stroked="f" strokeweight=".5pt">
                  <v:textbox inset="18pt,126pt,18pt,18pt">
                    <w:txbxContent>
                      <w:p w14:paraId="3DA74528" w14:textId="367B8398" w:rsidR="007F1453" w:rsidRPr="00501B03" w:rsidRDefault="007F1453">
                        <w:pPr>
                          <w:rPr>
                            <w:rFonts w:asciiTheme="majorHAnsi" w:eastAsiaTheme="majorEastAsia" w:hAnsiTheme="majorHAnsi" w:cstheme="majorBidi"/>
                            <w:caps/>
                            <w:color w:val="FFFFFF" w:themeColor="background1"/>
                            <w:sz w:val="16"/>
                            <w:szCs w:val="16"/>
                          </w:rPr>
                        </w:pPr>
                        <w:r w:rsidRPr="00501B03">
                          <w:rPr>
                            <w:rFonts w:asciiTheme="majorHAnsi" w:eastAsiaTheme="majorEastAsia" w:hAnsiTheme="majorHAnsi" w:cstheme="majorBidi"/>
                            <w:caps/>
                            <w:color w:val="FFFFFF" w:themeColor="background1"/>
                            <w:sz w:val="16"/>
                            <w:szCs w:val="16"/>
                          </w:rPr>
                          <w:t xml:space="preserve">DESCRIPCIÓN DEL JFRAME FORM: </w:t>
                        </w:r>
                        <w:r w:rsidRPr="00501B03">
                          <w:rPr>
                            <w:rFonts w:asciiTheme="majorHAnsi" w:eastAsiaTheme="majorEastAsia" w:hAnsiTheme="majorHAnsi" w:cstheme="majorBidi"/>
                            <w:caps/>
                            <w:color w:val="05D74D" w:themeColor="accent2"/>
                            <w:sz w:val="16"/>
                            <w:szCs w:val="16"/>
                          </w:rPr>
                          <w:t>sISTEMA</w:t>
                        </w:r>
                      </w:p>
                      <w:p w14:paraId="19FA6221" w14:textId="7F3C50CC" w:rsidR="007F1453" w:rsidRPr="00501B03" w:rsidRDefault="00EF15A6" w:rsidP="00EF15A6">
                        <w:pPr>
                          <w:rPr>
                            <w:color w:val="FFFFFF" w:themeColor="background1"/>
                            <w:sz w:val="16"/>
                            <w:szCs w:val="16"/>
                          </w:rPr>
                        </w:pPr>
                        <w:r w:rsidRPr="00501B03">
                          <w:rPr>
                            <w:color w:val="FFFFFF" w:themeColor="background1"/>
                            <w:sz w:val="16"/>
                            <w:szCs w:val="16"/>
                          </w:rPr>
                          <w:t>A veces</w:t>
                        </w:r>
                        <w:r w:rsidR="006100F4" w:rsidRPr="00501B03">
                          <w:rPr>
                            <w:color w:val="FFFFFF" w:themeColor="background1"/>
                            <w:sz w:val="16"/>
                            <w:szCs w:val="16"/>
                          </w:rPr>
                          <w:t xml:space="preserve"> El Diseño </w:t>
                        </w:r>
                        <w:r w:rsidR="00D375CA" w:rsidRPr="00501B03">
                          <w:rPr>
                            <w:color w:val="FFFFFF" w:themeColor="background1"/>
                            <w:sz w:val="16"/>
                            <w:szCs w:val="16"/>
                          </w:rPr>
                          <w:t>no es solo como se ve y se siente, el diseño es cómo funciona.</w:t>
                        </w:r>
                      </w:p>
                      <w:p w14:paraId="7DA6BEEE" w14:textId="77777777" w:rsidR="002B5B44" w:rsidRPr="00501B03" w:rsidRDefault="0069724C" w:rsidP="002B5B44">
                        <w:pPr>
                          <w:rPr>
                            <w:color w:val="05D74D" w:themeColor="accent2"/>
                            <w:sz w:val="16"/>
                            <w:szCs w:val="16"/>
                          </w:rPr>
                        </w:pPr>
                        <w:r w:rsidRPr="00501B03">
                          <w:rPr>
                            <w:color w:val="FFFFFF" w:themeColor="background1"/>
                            <w:sz w:val="16"/>
                            <w:szCs w:val="16"/>
                          </w:rPr>
                          <w:t xml:space="preserve">Dentro del Apartado Sistema, existe un </w:t>
                        </w:r>
                        <w:proofErr w:type="spellStart"/>
                        <w:r w:rsidRPr="00501B03">
                          <w:rPr>
                            <w:color w:val="FFFFFF" w:themeColor="background1"/>
                            <w:sz w:val="16"/>
                            <w:szCs w:val="16"/>
                          </w:rPr>
                          <w:t>Menu</w:t>
                        </w:r>
                        <w:proofErr w:type="spellEnd"/>
                        <w:r w:rsidRPr="00501B03">
                          <w:rPr>
                            <w:color w:val="FFFFFF" w:themeColor="background1"/>
                            <w:sz w:val="16"/>
                            <w:szCs w:val="16"/>
                          </w:rPr>
                          <w:t xml:space="preserve"> </w:t>
                        </w:r>
                        <w:proofErr w:type="spellStart"/>
                        <w:r w:rsidRPr="00501B03">
                          <w:rPr>
                            <w:color w:val="FFFFFF" w:themeColor="background1"/>
                            <w:sz w:val="16"/>
                            <w:szCs w:val="16"/>
                          </w:rPr>
                          <w:t>Desing</w:t>
                        </w:r>
                        <w:proofErr w:type="spellEnd"/>
                        <w:r w:rsidRPr="00501B03">
                          <w:rPr>
                            <w:color w:val="FFFFFF" w:themeColor="background1"/>
                            <w:sz w:val="16"/>
                            <w:szCs w:val="16"/>
                          </w:rPr>
                          <w:t xml:space="preserve"> UI</w:t>
                        </w:r>
                        <w:r w:rsidR="00A27710" w:rsidRPr="00501B03">
                          <w:rPr>
                            <w:color w:val="FFFFFF" w:themeColor="background1"/>
                            <w:sz w:val="16"/>
                            <w:szCs w:val="16"/>
                          </w:rPr>
                          <w:t xml:space="preserve">, tipo </w:t>
                        </w:r>
                        <w:proofErr w:type="spellStart"/>
                        <w:r w:rsidR="00A27710" w:rsidRPr="00501B03">
                          <w:rPr>
                            <w:color w:val="FFFFFF" w:themeColor="background1"/>
                            <w:sz w:val="16"/>
                            <w:szCs w:val="16"/>
                          </w:rPr>
                          <w:t>Sliding</w:t>
                        </w:r>
                        <w:proofErr w:type="spellEnd"/>
                        <w:r w:rsidR="00A27710" w:rsidRPr="00501B03">
                          <w:rPr>
                            <w:color w:val="FFFFFF" w:themeColor="background1"/>
                            <w:sz w:val="16"/>
                            <w:szCs w:val="16"/>
                          </w:rPr>
                          <w:t xml:space="preserve"> capaz de pasar </w:t>
                        </w:r>
                        <w:r w:rsidR="002B5B44" w:rsidRPr="00501B03">
                          <w:rPr>
                            <w:color w:val="FFFFFF" w:themeColor="background1"/>
                            <w:sz w:val="16"/>
                            <w:szCs w:val="16"/>
                          </w:rPr>
                          <w:t xml:space="preserve">Opciones por opciones sin que la Información se pierda, gracias nuevamente a la Distribución de un paquete libre denominado </w:t>
                        </w:r>
                        <w:r w:rsidR="002B5B44" w:rsidRPr="00501B03">
                          <w:rPr>
                            <w:color w:val="05D74D" w:themeColor="accent2"/>
                            <w:sz w:val="16"/>
                            <w:szCs w:val="16"/>
                          </w:rPr>
                          <w:t>XAMPP</w:t>
                        </w:r>
                        <w:r w:rsidR="002B5B44" w:rsidRPr="00501B03">
                          <w:rPr>
                            <w:color w:val="FFFFFF" w:themeColor="background1"/>
                            <w:sz w:val="16"/>
                            <w:szCs w:val="16"/>
                          </w:rPr>
                          <w:t xml:space="preserve">, en el cual manejados Y controlados con el lenguaje de programación llamado: </w:t>
                        </w:r>
                        <w:r w:rsidR="002B5B44" w:rsidRPr="00501B03">
                          <w:rPr>
                            <w:color w:val="05D74D" w:themeColor="accent2"/>
                            <w:sz w:val="16"/>
                            <w:szCs w:val="16"/>
                          </w:rPr>
                          <w:t>MYSQL.</w:t>
                        </w:r>
                      </w:p>
                      <w:p w14:paraId="5D5925E5" w14:textId="121F9138" w:rsidR="009462B9" w:rsidRPr="00501B03" w:rsidRDefault="009462B9" w:rsidP="002B5B44">
                        <w:pPr>
                          <w:rPr>
                            <w:color w:val="E7E6E6" w:themeColor="background2"/>
                            <w:sz w:val="16"/>
                            <w:szCs w:val="16"/>
                          </w:rPr>
                        </w:pPr>
                        <w:r w:rsidRPr="00501B03">
                          <w:rPr>
                            <w:color w:val="E7E6E6" w:themeColor="background2"/>
                            <w:sz w:val="16"/>
                            <w:szCs w:val="16"/>
                          </w:rPr>
                          <w:t>Definiendo las</w:t>
                        </w:r>
                        <w:r w:rsidRPr="00501B03">
                          <w:rPr>
                            <w:color w:val="E7E6E6" w:themeColor="background2"/>
                            <w:sz w:val="16"/>
                            <w:szCs w:val="16"/>
                            <w:u w:val="single"/>
                          </w:rPr>
                          <w:t xml:space="preserve"> Opciones </w:t>
                        </w:r>
                        <w:r w:rsidRPr="00501B03">
                          <w:rPr>
                            <w:color w:val="E7E6E6" w:themeColor="background2"/>
                            <w:sz w:val="16"/>
                            <w:szCs w:val="16"/>
                          </w:rPr>
                          <w:t>que tiene es</w:t>
                        </w:r>
                        <w:r w:rsidR="001E3553" w:rsidRPr="00501B03">
                          <w:rPr>
                            <w:color w:val="E7E6E6" w:themeColor="background2"/>
                            <w:sz w:val="16"/>
                            <w:szCs w:val="16"/>
                          </w:rPr>
                          <w:t xml:space="preserve">te </w:t>
                        </w:r>
                        <w:r w:rsidRPr="00501B03">
                          <w:rPr>
                            <w:color w:val="05D74D" w:themeColor="accent2"/>
                            <w:sz w:val="16"/>
                            <w:szCs w:val="16"/>
                          </w:rPr>
                          <w:t>JFRAME FORM: SISTEMA</w:t>
                        </w:r>
                        <w:r w:rsidR="00CB2786" w:rsidRPr="00501B03">
                          <w:rPr>
                            <w:color w:val="05D74D" w:themeColor="accent2"/>
                            <w:sz w:val="16"/>
                            <w:szCs w:val="16"/>
                          </w:rPr>
                          <w:t>, contiene 7</w:t>
                        </w:r>
                        <w:r w:rsidR="00CB2786" w:rsidRPr="00501B03">
                          <w:rPr>
                            <w:color w:val="E7E6E6" w:themeColor="background2"/>
                            <w:sz w:val="16"/>
                            <w:szCs w:val="16"/>
                          </w:rPr>
                          <w:t xml:space="preserve">, denominados: Nuevas ventas, clientes, proveedores, productos, ventas, configuración y usuarios.  </w:t>
                        </w:r>
                      </w:p>
                      <w:p w14:paraId="356F0876" w14:textId="45025A26" w:rsidR="00DF5482" w:rsidRPr="00501B03" w:rsidRDefault="00DF5482" w:rsidP="002B5B44">
                        <w:pPr>
                          <w:rPr>
                            <w:color w:val="E7E6E6" w:themeColor="background2"/>
                            <w:sz w:val="16"/>
                            <w:szCs w:val="16"/>
                          </w:rPr>
                        </w:pPr>
                        <w:r w:rsidRPr="00501B03">
                          <w:rPr>
                            <w:color w:val="E7E6E6" w:themeColor="background2"/>
                            <w:sz w:val="16"/>
                            <w:szCs w:val="16"/>
                          </w:rPr>
                          <w:t>Definiendo la Opción: Nuevas Ventas.</w:t>
                        </w:r>
                      </w:p>
                      <w:p w14:paraId="40D1EB81" w14:textId="04F3D51B" w:rsidR="00DF5482" w:rsidRPr="00501B03" w:rsidRDefault="00DF5482" w:rsidP="002B5B44">
                        <w:pPr>
                          <w:rPr>
                            <w:color w:val="E7E6E6" w:themeColor="background2"/>
                            <w:sz w:val="16"/>
                            <w:szCs w:val="16"/>
                          </w:rPr>
                        </w:pPr>
                        <w:r w:rsidRPr="00501B03">
                          <w:rPr>
                            <w:color w:val="E7E6E6" w:themeColor="background2"/>
                            <w:sz w:val="16"/>
                            <w:szCs w:val="16"/>
                          </w:rPr>
                          <w:t xml:space="preserve">En la imagen mostrada </w:t>
                        </w:r>
                        <w:r w:rsidR="006F3323" w:rsidRPr="00501B03">
                          <w:rPr>
                            <w:color w:val="E7E6E6" w:themeColor="background2"/>
                            <w:sz w:val="16"/>
                            <w:szCs w:val="16"/>
                          </w:rPr>
                          <w:t>Contempla</w:t>
                        </w:r>
                        <w:r w:rsidRPr="00501B03">
                          <w:rPr>
                            <w:color w:val="E7E6E6" w:themeColor="background2"/>
                            <w:sz w:val="16"/>
                            <w:szCs w:val="16"/>
                          </w:rPr>
                          <w:t xml:space="preserve"> cada </w:t>
                        </w:r>
                        <w:r w:rsidR="006F3323" w:rsidRPr="00501B03">
                          <w:rPr>
                            <w:color w:val="E7E6E6" w:themeColor="background2"/>
                            <w:sz w:val="16"/>
                            <w:szCs w:val="16"/>
                          </w:rPr>
                          <w:t>uno</w:t>
                        </w:r>
                        <w:r w:rsidRPr="00501B03">
                          <w:rPr>
                            <w:color w:val="E7E6E6" w:themeColor="background2"/>
                            <w:sz w:val="16"/>
                            <w:szCs w:val="16"/>
                          </w:rPr>
                          <w:t xml:space="preserve"> </w:t>
                        </w:r>
                        <w:r w:rsidR="006F3323" w:rsidRPr="00501B03">
                          <w:rPr>
                            <w:color w:val="E7E6E6" w:themeColor="background2"/>
                            <w:sz w:val="16"/>
                            <w:szCs w:val="16"/>
                          </w:rPr>
                          <w:t xml:space="preserve">de los </w:t>
                        </w:r>
                        <w:r w:rsidRPr="00501B03">
                          <w:rPr>
                            <w:color w:val="E7E6E6" w:themeColor="background2"/>
                            <w:sz w:val="16"/>
                            <w:szCs w:val="16"/>
                          </w:rPr>
                          <w:t>requisitos que se necesitan a la hora de hacer un venta</w:t>
                        </w:r>
                        <w:r w:rsidR="000718A3" w:rsidRPr="00501B03">
                          <w:rPr>
                            <w:color w:val="E7E6E6" w:themeColor="background2"/>
                            <w:sz w:val="16"/>
                            <w:szCs w:val="16"/>
                          </w:rPr>
                          <w:t xml:space="preserve"> que contiene </w:t>
                        </w:r>
                        <w:r w:rsidR="00A25258" w:rsidRPr="00501B03">
                          <w:rPr>
                            <w:color w:val="E7E6E6" w:themeColor="background2"/>
                            <w:sz w:val="16"/>
                            <w:szCs w:val="16"/>
                          </w:rPr>
                          <w:t>divers</w:t>
                        </w:r>
                        <w:r w:rsidR="002454FE">
                          <w:rPr>
                            <w:color w:val="E7E6E6" w:themeColor="background2"/>
                            <w:sz w:val="16"/>
                            <w:szCs w:val="16"/>
                          </w:rPr>
                          <w:t>as información necesaria</w:t>
                        </w:r>
                        <w:r w:rsidR="00A25258" w:rsidRPr="00501B03">
                          <w:rPr>
                            <w:color w:val="E7E6E6" w:themeColor="background2"/>
                            <w:sz w:val="16"/>
                            <w:szCs w:val="16"/>
                          </w:rPr>
                          <w:t xml:space="preserve"> </w:t>
                        </w:r>
                        <w:r w:rsidR="00A25258" w:rsidRPr="00501B03">
                          <w:rPr>
                            <w:color w:val="05D74D" w:themeColor="accent2"/>
                            <w:sz w:val="16"/>
                            <w:szCs w:val="16"/>
                          </w:rPr>
                          <w:t>que serán digitados por el usuario y automáticamente rellanados por el sistema</w:t>
                        </w:r>
                        <w:r w:rsidR="00640277" w:rsidRPr="00501B03">
                          <w:rPr>
                            <w:color w:val="E7E6E6" w:themeColor="background2"/>
                            <w:sz w:val="16"/>
                            <w:szCs w:val="16"/>
                          </w:rPr>
                          <w:t xml:space="preserve">, en la cual será </w:t>
                        </w:r>
                        <w:r w:rsidR="00640277" w:rsidRPr="00501B03">
                          <w:rPr>
                            <w:b/>
                            <w:bCs/>
                            <w:color w:val="05D74D" w:themeColor="accent2"/>
                            <w:sz w:val="16"/>
                            <w:szCs w:val="16"/>
                          </w:rPr>
                          <w:t>registrada en la fecha hoy</w:t>
                        </w:r>
                        <w:r w:rsidR="00640277" w:rsidRPr="00501B03">
                          <w:rPr>
                            <w:color w:val="E7E6E6" w:themeColor="background2"/>
                            <w:sz w:val="16"/>
                            <w:szCs w:val="16"/>
                          </w:rPr>
                          <w:t xml:space="preserve">[actual], acompañado </w:t>
                        </w:r>
                        <w:r w:rsidR="00C110DB" w:rsidRPr="00501B03">
                          <w:rPr>
                            <w:color w:val="E7E6E6" w:themeColor="background2"/>
                            <w:sz w:val="16"/>
                            <w:szCs w:val="16"/>
                          </w:rPr>
                          <w:t xml:space="preserve">de </w:t>
                        </w:r>
                        <w:r w:rsidR="00C110DB" w:rsidRPr="00501B03">
                          <w:rPr>
                            <w:color w:val="05D74D" w:themeColor="accent2"/>
                            <w:sz w:val="16"/>
                            <w:szCs w:val="16"/>
                          </w:rPr>
                          <w:t xml:space="preserve">una gráfica de reporte de ventas, </w:t>
                        </w:r>
                        <w:r w:rsidR="003C3E14" w:rsidRPr="00501B03">
                          <w:rPr>
                            <w:color w:val="E7E6E6" w:themeColor="background2"/>
                            <w:sz w:val="16"/>
                            <w:szCs w:val="16"/>
                          </w:rPr>
                          <w:t>¡</w:t>
                        </w:r>
                        <w:r w:rsidR="00C110DB" w:rsidRPr="00501B03">
                          <w:rPr>
                            <w:color w:val="E7E6E6" w:themeColor="background2"/>
                            <w:sz w:val="16"/>
                            <w:szCs w:val="16"/>
                          </w:rPr>
                          <w:t xml:space="preserve">Un Sistema que </w:t>
                        </w:r>
                        <w:proofErr w:type="spellStart"/>
                        <w:r w:rsidR="00C110DB" w:rsidRPr="00501B03">
                          <w:rPr>
                            <w:color w:val="E7E6E6" w:themeColor="background2"/>
                            <w:sz w:val="16"/>
                            <w:szCs w:val="16"/>
                          </w:rPr>
                          <w:t>cualquieeeer</w:t>
                        </w:r>
                        <w:proofErr w:type="spellEnd"/>
                        <w:r w:rsidR="00C110DB" w:rsidRPr="00501B03">
                          <w:rPr>
                            <w:color w:val="E7E6E6" w:themeColor="background2"/>
                            <w:sz w:val="16"/>
                            <w:szCs w:val="16"/>
                          </w:rPr>
                          <w:t xml:space="preserve"> Vendedor Necesita</w:t>
                        </w:r>
                        <w:proofErr w:type="gramStart"/>
                        <w:r w:rsidR="003C3E14" w:rsidRPr="00501B03">
                          <w:rPr>
                            <w:color w:val="E7E6E6" w:themeColor="background2"/>
                            <w:sz w:val="16"/>
                            <w:szCs w:val="16"/>
                          </w:rPr>
                          <w:t xml:space="preserve">! </w:t>
                        </w:r>
                        <w:r w:rsidR="00C110DB" w:rsidRPr="00501B03">
                          <w:rPr>
                            <w:color w:val="E7E6E6" w:themeColor="background2"/>
                            <w:sz w:val="16"/>
                            <w:szCs w:val="16"/>
                          </w:rPr>
                          <w:t>,</w:t>
                        </w:r>
                        <w:proofErr w:type="gramEnd"/>
                        <w:r w:rsidR="00C110DB" w:rsidRPr="00501B03">
                          <w:rPr>
                            <w:color w:val="E7E6E6" w:themeColor="background2"/>
                            <w:sz w:val="16"/>
                            <w:szCs w:val="16"/>
                          </w:rPr>
                          <w:t xml:space="preserve"> </w:t>
                        </w:r>
                        <w:r w:rsidR="00C110DB" w:rsidRPr="00501B03">
                          <w:rPr>
                            <w:b/>
                            <w:bCs/>
                            <w:color w:val="05D74D" w:themeColor="accent2"/>
                            <w:sz w:val="16"/>
                            <w:szCs w:val="16"/>
                          </w:rPr>
                          <w:t xml:space="preserve">sumándole </w:t>
                        </w:r>
                        <w:r w:rsidR="003C3E14" w:rsidRPr="00501B03">
                          <w:rPr>
                            <w:b/>
                            <w:bCs/>
                            <w:color w:val="05D74D" w:themeColor="accent2"/>
                            <w:sz w:val="16"/>
                            <w:szCs w:val="16"/>
                          </w:rPr>
                          <w:t>la capacidad de Imprimir la venta Registrada</w:t>
                        </w:r>
                        <w:r w:rsidR="00D4221C" w:rsidRPr="00501B03">
                          <w:rPr>
                            <w:color w:val="E7E6E6" w:themeColor="background2"/>
                            <w:sz w:val="16"/>
                            <w:szCs w:val="16"/>
                          </w:rPr>
                          <w:t xml:space="preserve">. </w:t>
                        </w:r>
                      </w:p>
                      <w:p w14:paraId="426CAF5D" w14:textId="26979C4B" w:rsidR="00426C74" w:rsidRPr="00501B03" w:rsidRDefault="00426C74" w:rsidP="002B5B44">
                        <w:pPr>
                          <w:rPr>
                            <w:color w:val="E7E6E6" w:themeColor="background2"/>
                            <w:sz w:val="16"/>
                            <w:szCs w:val="16"/>
                          </w:rPr>
                        </w:pPr>
                        <w:r w:rsidRPr="00501B03">
                          <w:rPr>
                            <w:color w:val="E7E6E6" w:themeColor="background2"/>
                            <w:sz w:val="16"/>
                            <w:szCs w:val="16"/>
                          </w:rPr>
                          <w:t xml:space="preserve">Pero la majestuosidad del Proceso sistematizado </w:t>
                        </w:r>
                        <w:r w:rsidR="00B57D26" w:rsidRPr="00501B03">
                          <w:rPr>
                            <w:color w:val="E7E6E6" w:themeColor="background2"/>
                            <w:sz w:val="16"/>
                            <w:szCs w:val="16"/>
                          </w:rPr>
                          <w:t>aún</w:t>
                        </w:r>
                        <w:r w:rsidRPr="00501B03">
                          <w:rPr>
                            <w:color w:val="E7E6E6" w:themeColor="background2"/>
                            <w:sz w:val="16"/>
                            <w:szCs w:val="16"/>
                          </w:rPr>
                          <w:t xml:space="preserve"> no termina, </w:t>
                        </w:r>
                        <w:r w:rsidR="00595EEB" w:rsidRPr="00501B03">
                          <w:rPr>
                            <w:color w:val="E7E6E6" w:themeColor="background2"/>
                            <w:sz w:val="16"/>
                            <w:szCs w:val="16"/>
                          </w:rPr>
                          <w:t xml:space="preserve">existen </w:t>
                        </w:r>
                        <w:proofErr w:type="gramStart"/>
                        <w:r w:rsidR="00595EEB" w:rsidRPr="00501B03">
                          <w:rPr>
                            <w:color w:val="E7E6E6" w:themeColor="background2"/>
                            <w:sz w:val="16"/>
                            <w:szCs w:val="16"/>
                          </w:rPr>
                          <w:t xml:space="preserve">otras </w:t>
                        </w:r>
                        <w:r w:rsidR="00690EB7">
                          <w:rPr>
                            <w:color w:val="E7E6E6" w:themeColor="background2"/>
                            <w:sz w:val="16"/>
                            <w:szCs w:val="16"/>
                          </w:rPr>
                          <w:t xml:space="preserve"> 5</w:t>
                        </w:r>
                        <w:proofErr w:type="gramEnd"/>
                        <w:r w:rsidR="00595EEB" w:rsidRPr="00501B03">
                          <w:rPr>
                            <w:color w:val="E7E6E6" w:themeColor="background2"/>
                            <w:sz w:val="16"/>
                            <w:szCs w:val="16"/>
                          </w:rPr>
                          <w:t xml:space="preserve"> </w:t>
                        </w:r>
                        <w:r w:rsidR="00595EEB" w:rsidRPr="00690EB7">
                          <w:rPr>
                            <w:color w:val="E7E6E6" w:themeColor="background2"/>
                            <w:sz w:val="16"/>
                            <w:szCs w:val="16"/>
                            <w:u w:val="single"/>
                          </w:rPr>
                          <w:t>opciones</w:t>
                        </w:r>
                        <w:r w:rsidR="00595EEB" w:rsidRPr="00501B03">
                          <w:rPr>
                            <w:color w:val="E7E6E6" w:themeColor="background2"/>
                            <w:sz w:val="16"/>
                            <w:szCs w:val="16"/>
                          </w:rPr>
                          <w:t xml:space="preserve"> que son dependiente de esta Opción: </w:t>
                        </w:r>
                        <w:r w:rsidR="00B57D26" w:rsidRPr="00501B03">
                          <w:rPr>
                            <w:color w:val="E7E6E6" w:themeColor="background2"/>
                            <w:sz w:val="16"/>
                            <w:szCs w:val="16"/>
                          </w:rPr>
                          <w:t xml:space="preserve">Nuevas ventas, en el cual estaremos describiéndolo </w:t>
                        </w:r>
                        <w:r w:rsidR="0054135C" w:rsidRPr="00501B03">
                          <w:rPr>
                            <w:color w:val="E7E6E6" w:themeColor="background2"/>
                            <w:sz w:val="16"/>
                            <w:szCs w:val="16"/>
                          </w:rPr>
                          <w:t xml:space="preserve">a </w:t>
                        </w:r>
                        <w:r w:rsidR="00B57D26" w:rsidRPr="00501B03">
                          <w:rPr>
                            <w:color w:val="E7E6E6" w:themeColor="background2"/>
                            <w:sz w:val="16"/>
                            <w:szCs w:val="16"/>
                          </w:rPr>
                          <w:t>detalles su funcionalidad.</w:t>
                        </w:r>
                      </w:p>
                      <w:p w14:paraId="3257D686" w14:textId="77777777" w:rsidR="00595EEB" w:rsidRPr="00595EEB" w:rsidRDefault="00595EEB" w:rsidP="002B5B44">
                        <w:pPr>
                          <w:rPr>
                            <w:color w:val="E7E6E6" w:themeColor="background2"/>
                            <w:sz w:val="16"/>
                            <w:szCs w:val="16"/>
                          </w:rPr>
                        </w:pPr>
                      </w:p>
                      <w:p w14:paraId="38CD5991" w14:textId="73575F9A" w:rsidR="00D4221C" w:rsidRPr="00143285" w:rsidRDefault="00D4221C" w:rsidP="002B5B44">
                        <w:pPr>
                          <w:rPr>
                            <w:color w:val="E7E6E6" w:themeColor="background2"/>
                            <w:sz w:val="18"/>
                            <w:szCs w:val="18"/>
                          </w:rPr>
                        </w:pPr>
                      </w:p>
                      <w:p w14:paraId="5441E6D6" w14:textId="00F7BB4F" w:rsidR="007320E0" w:rsidRDefault="007320E0" w:rsidP="00EF15A6">
                        <w:pPr>
                          <w:rPr>
                            <w:color w:val="FFFFFF" w:themeColor="background1"/>
                          </w:rPr>
                        </w:pPr>
                      </w:p>
                      <w:p w14:paraId="639EF966" w14:textId="77777777" w:rsidR="00D375CA" w:rsidRDefault="00D375CA" w:rsidP="00EF15A6">
                        <w:pPr>
                          <w:rPr>
                            <w:color w:val="FFFFFF" w:themeColor="background1"/>
                          </w:rPr>
                        </w:pPr>
                      </w:p>
                    </w:txbxContent>
                  </v:textbox>
                </v:shape>
                <w10:wrap type="square" anchorx="margin" anchory="page"/>
              </v:group>
            </w:pict>
          </mc:Fallback>
        </mc:AlternateContent>
      </w:r>
      <w:r w:rsidR="00275CE9">
        <w:rPr>
          <w:noProof/>
        </w:rPr>
        <w:drawing>
          <wp:anchor distT="0" distB="0" distL="114300" distR="114300" simplePos="0" relativeHeight="251657215" behindDoc="1" locked="0" layoutInCell="1" allowOverlap="1" wp14:anchorId="5AC3A084" wp14:editId="24A3A3B2">
            <wp:simplePos x="0" y="0"/>
            <wp:positionH relativeFrom="margin">
              <wp:posOffset>3838575</wp:posOffset>
            </wp:positionH>
            <wp:positionV relativeFrom="margin">
              <wp:posOffset>121285</wp:posOffset>
            </wp:positionV>
            <wp:extent cx="2524125" cy="2428875"/>
            <wp:effectExtent l="95250" t="76200" r="85725" b="1076325"/>
            <wp:wrapSquare wrapText="bothSides"/>
            <wp:docPr id="27" name="Imagen 27" descr="Los 40 mejores programas y recursos de diseño gráfico para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40 mejores programas y recursos de diseño gráfico para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4125" cy="24288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2FE4FCB0" w14:textId="33862AA8" w:rsidR="00A17FB7" w:rsidRDefault="00A17FB7" w:rsidP="00B74BA4">
      <w:pPr>
        <w:rPr>
          <w:noProof/>
        </w:rPr>
      </w:pPr>
    </w:p>
    <w:p w14:paraId="736666A0" w14:textId="0A2EA12E" w:rsidR="00A17FB7" w:rsidRDefault="00A17FB7" w:rsidP="00B74BA4">
      <w:pPr>
        <w:rPr>
          <w:noProof/>
        </w:rPr>
      </w:pPr>
    </w:p>
    <w:p w14:paraId="3EFD0271" w14:textId="34566E86" w:rsidR="00A17FB7" w:rsidRDefault="00EB20D6" w:rsidP="00B74BA4">
      <w:pPr>
        <w:rPr>
          <w:noProof/>
        </w:rPr>
      </w:pPr>
      <w:r>
        <w:rPr>
          <w:noProof/>
        </w:rPr>
        <mc:AlternateContent>
          <mc:Choice Requires="wps">
            <w:drawing>
              <wp:anchor distT="0" distB="0" distL="114300" distR="114300" simplePos="0" relativeHeight="251670528" behindDoc="0" locked="0" layoutInCell="1" allowOverlap="1" wp14:anchorId="45DF7CAF" wp14:editId="3AEF5136">
                <wp:simplePos x="0" y="0"/>
                <wp:positionH relativeFrom="margin">
                  <wp:posOffset>6701155</wp:posOffset>
                </wp:positionH>
                <wp:positionV relativeFrom="paragraph">
                  <wp:posOffset>9525</wp:posOffset>
                </wp:positionV>
                <wp:extent cx="3371850" cy="771525"/>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BA5167" w14:textId="1D050FB0" w:rsidR="00EB20D6" w:rsidRPr="00387C01" w:rsidRDefault="00EB20D6" w:rsidP="00EB20D6">
                            <w:pPr>
                              <w:jc w:val="center"/>
                              <w:rPr>
                                <w:b/>
                                <w:bCs/>
                                <w:i/>
                                <w:iCs/>
                                <w:color w:val="02772A" w:themeColor="accent5" w:themeShade="80"/>
                                <w:sz w:val="40"/>
                                <w:szCs w:val="40"/>
                                <w:lang w:val="es-CO"/>
                              </w:rPr>
                            </w:pPr>
                            <w:r w:rsidRPr="00387C01">
                              <w:rPr>
                                <w:b/>
                                <w:bCs/>
                                <w:i/>
                                <w:iCs/>
                                <w:color w:val="02772A" w:themeColor="accent5" w:themeShade="80"/>
                                <w:sz w:val="40"/>
                                <w:szCs w:val="40"/>
                                <w:lang w:val="es-CO"/>
                              </w:rPr>
                              <w:t xml:space="preserve">VISTA: </w:t>
                            </w:r>
                            <w:r w:rsidR="00022E71" w:rsidRPr="00387C01">
                              <w:rPr>
                                <w:b/>
                                <w:bCs/>
                                <w:i/>
                                <w:iCs/>
                                <w:color w:val="02772A" w:themeColor="accent5" w:themeShade="80"/>
                                <w:sz w:val="40"/>
                                <w:szCs w:val="40"/>
                                <w:u w:val="single"/>
                                <w:lang w:val="es-CO"/>
                              </w:rPr>
                              <w:t>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5DF7CAF" id="Rectángulo: esquinas redondeadas 25" o:spid="_x0000_s1063" style="position:absolute;margin-left:527.65pt;margin-top:.75pt;width:265.5pt;height:60.7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0FKeQIAAE0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" filled="f" stroked="f" strokeweight="1pt">
                <v:stroke joinstyle="miter"/>
                <v:textbox>
                  <w:txbxContent>
                    <w:p w14:paraId="27BA5167" w14:textId="1D050FB0" w:rsidR="00EB20D6" w:rsidRPr="00387C01" w:rsidRDefault="00EB20D6" w:rsidP="00EB20D6">
                      <w:pPr>
                        <w:jc w:val="center"/>
                        <w:rPr>
                          <w:b/>
                          <w:bCs/>
                          <w:i/>
                          <w:iCs/>
                          <w:color w:val="02772A" w:themeColor="accent5" w:themeShade="80"/>
                          <w:sz w:val="40"/>
                          <w:szCs w:val="40"/>
                          <w:lang w:val="es-CO"/>
                        </w:rPr>
                      </w:pPr>
                      <w:r w:rsidRPr="00387C01">
                        <w:rPr>
                          <w:b/>
                          <w:bCs/>
                          <w:i/>
                          <w:iCs/>
                          <w:color w:val="02772A" w:themeColor="accent5" w:themeShade="80"/>
                          <w:sz w:val="40"/>
                          <w:szCs w:val="40"/>
                          <w:lang w:val="es-CO"/>
                        </w:rPr>
                        <w:t xml:space="preserve">VISTA: </w:t>
                      </w:r>
                      <w:r w:rsidR="00022E71" w:rsidRPr="00387C01">
                        <w:rPr>
                          <w:b/>
                          <w:bCs/>
                          <w:i/>
                          <w:iCs/>
                          <w:color w:val="02772A" w:themeColor="accent5" w:themeShade="80"/>
                          <w:sz w:val="40"/>
                          <w:szCs w:val="40"/>
                          <w:u w:val="single"/>
                          <w:lang w:val="es-CO"/>
                        </w:rPr>
                        <w:t>Sistema</w:t>
                      </w:r>
                    </w:p>
                  </w:txbxContent>
                </v:textbox>
                <w10:wrap anchorx="margin"/>
              </v:roundrect>
            </w:pict>
          </mc:Fallback>
        </mc:AlternateContent>
      </w:r>
    </w:p>
    <w:p w14:paraId="1CF3E076" w14:textId="34C1CF16" w:rsidR="00A17FB7" w:rsidRDefault="00A17FB7" w:rsidP="00B74BA4">
      <w:pPr>
        <w:rPr>
          <w:noProof/>
        </w:rPr>
      </w:pPr>
    </w:p>
    <w:p w14:paraId="6108CA70" w14:textId="7C9AEB96" w:rsidR="00A17FB7" w:rsidRDefault="00A17FB7" w:rsidP="00B74BA4">
      <w:pPr>
        <w:rPr>
          <w:noProof/>
        </w:rPr>
      </w:pPr>
    </w:p>
    <w:p w14:paraId="42017249" w14:textId="16387F65" w:rsidR="00A17FB7" w:rsidRDefault="00A17FB7" w:rsidP="00B74BA4">
      <w:pPr>
        <w:rPr>
          <w:noProof/>
        </w:rPr>
      </w:pPr>
    </w:p>
    <w:p w14:paraId="6F774307" w14:textId="4F5FE6E5" w:rsidR="00A17FB7" w:rsidRDefault="00275CE9" w:rsidP="00B74BA4">
      <w:pPr>
        <w:rPr>
          <w:noProof/>
        </w:rPr>
      </w:pPr>
      <w:r w:rsidRPr="00275CE9">
        <w:rPr>
          <w:noProof/>
        </w:rPr>
        <w:drawing>
          <wp:anchor distT="0" distB="0" distL="114300" distR="114300" simplePos="0" relativeHeight="251671552" behindDoc="0" locked="0" layoutInCell="1" allowOverlap="1" wp14:anchorId="2888638C" wp14:editId="0A0B5EFC">
            <wp:simplePos x="0" y="0"/>
            <wp:positionH relativeFrom="margin">
              <wp:align>right</wp:align>
            </wp:positionH>
            <wp:positionV relativeFrom="margin">
              <wp:posOffset>1988185</wp:posOffset>
            </wp:positionV>
            <wp:extent cx="6819900" cy="4962525"/>
            <wp:effectExtent l="0" t="0" r="0" b="9525"/>
            <wp:wrapSquare wrapText="bothSides"/>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819900" cy="4962525"/>
                    </a:xfrm>
                    <a:prstGeom prst="rect">
                      <a:avLst/>
                    </a:prstGeom>
                  </pic:spPr>
                </pic:pic>
              </a:graphicData>
            </a:graphic>
            <wp14:sizeRelH relativeFrom="margin">
              <wp14:pctWidth>0</wp14:pctWidth>
            </wp14:sizeRelH>
            <wp14:sizeRelV relativeFrom="margin">
              <wp14:pctHeight>0</wp14:pctHeight>
            </wp14:sizeRelV>
          </wp:anchor>
        </w:drawing>
      </w:r>
    </w:p>
    <w:p w14:paraId="114C1D8D" w14:textId="26374895" w:rsidR="00A17FB7" w:rsidRDefault="00A17FB7" w:rsidP="00B74BA4">
      <w:pPr>
        <w:rPr>
          <w:noProof/>
        </w:rPr>
      </w:pPr>
    </w:p>
    <w:p w14:paraId="658588A7" w14:textId="31527D1F" w:rsidR="00A17FB7" w:rsidRDefault="00A17FB7" w:rsidP="00B74BA4">
      <w:pPr>
        <w:rPr>
          <w:noProof/>
        </w:rPr>
      </w:pPr>
    </w:p>
    <w:p w14:paraId="5EFA2001" w14:textId="5448314F" w:rsidR="00A17FB7" w:rsidRDefault="00A17FB7" w:rsidP="00B74BA4">
      <w:pPr>
        <w:rPr>
          <w:noProof/>
        </w:rPr>
      </w:pPr>
    </w:p>
    <w:p w14:paraId="791E5911" w14:textId="1BE8BDFB" w:rsidR="00A17FB7" w:rsidRDefault="00A17FB7" w:rsidP="00B74BA4">
      <w:pPr>
        <w:rPr>
          <w:noProof/>
        </w:rPr>
      </w:pPr>
    </w:p>
    <w:p w14:paraId="26937218" w14:textId="77777777" w:rsidR="00A17FB7" w:rsidRDefault="00A17FB7" w:rsidP="00B74BA4">
      <w:pPr>
        <w:rPr>
          <w:noProof/>
        </w:rPr>
      </w:pPr>
    </w:p>
    <w:p w14:paraId="0F19839F" w14:textId="1B09FE31" w:rsidR="00A17FB7" w:rsidRDefault="00A17FB7" w:rsidP="00B74BA4">
      <w:pPr>
        <w:rPr>
          <w:noProof/>
        </w:rPr>
      </w:pPr>
    </w:p>
    <w:p w14:paraId="5406A619" w14:textId="77777777" w:rsidR="00A17FB7" w:rsidRDefault="00A17FB7" w:rsidP="00B74BA4">
      <w:pPr>
        <w:rPr>
          <w:noProof/>
        </w:rPr>
      </w:pPr>
    </w:p>
    <w:p w14:paraId="2131ED0F" w14:textId="21B454D1" w:rsidR="00A17FB7" w:rsidRDefault="00A17FB7" w:rsidP="00B74BA4">
      <w:pPr>
        <w:rPr>
          <w:noProof/>
        </w:rPr>
      </w:pPr>
    </w:p>
    <w:p w14:paraId="66A235AC" w14:textId="1A1B8253" w:rsidR="00A17FB7" w:rsidRDefault="00A17FB7" w:rsidP="00B74BA4">
      <w:pPr>
        <w:rPr>
          <w:noProof/>
        </w:rPr>
      </w:pPr>
    </w:p>
    <w:p w14:paraId="199F6DD0" w14:textId="5A798D79" w:rsidR="00A17FB7" w:rsidRDefault="00A17FB7" w:rsidP="00B74BA4">
      <w:pPr>
        <w:rPr>
          <w:noProof/>
        </w:rPr>
      </w:pPr>
    </w:p>
    <w:p w14:paraId="235616F1" w14:textId="0EB154D5" w:rsidR="00A17FB7" w:rsidRDefault="00A17FB7" w:rsidP="00B74BA4">
      <w:pPr>
        <w:rPr>
          <w:noProof/>
        </w:rPr>
      </w:pPr>
    </w:p>
    <w:p w14:paraId="75DDE096" w14:textId="442D24F8" w:rsidR="00A17FB7" w:rsidRDefault="00A17FB7" w:rsidP="00B74BA4">
      <w:pPr>
        <w:rPr>
          <w:noProof/>
        </w:rPr>
      </w:pPr>
    </w:p>
    <w:p w14:paraId="326B8B0E" w14:textId="4D971B7E" w:rsidR="00A17FB7" w:rsidRDefault="00A17FB7" w:rsidP="00B74BA4">
      <w:pPr>
        <w:rPr>
          <w:noProof/>
        </w:rPr>
      </w:pPr>
    </w:p>
    <w:p w14:paraId="54917132" w14:textId="13238512" w:rsidR="00A17FB7" w:rsidRDefault="00A17FB7" w:rsidP="00B74BA4">
      <w:pPr>
        <w:rPr>
          <w:noProof/>
        </w:rPr>
      </w:pPr>
    </w:p>
    <w:p w14:paraId="0F4D2470" w14:textId="1BDBE081" w:rsidR="00A17FB7" w:rsidRDefault="00A17FB7" w:rsidP="00B74BA4">
      <w:pPr>
        <w:rPr>
          <w:noProof/>
        </w:rPr>
      </w:pPr>
    </w:p>
    <w:p w14:paraId="2BB7A601" w14:textId="77777777" w:rsidR="00A17FB7" w:rsidRDefault="00A17FB7" w:rsidP="00B74BA4">
      <w:pPr>
        <w:rPr>
          <w:noProof/>
        </w:rPr>
      </w:pPr>
    </w:p>
    <w:p w14:paraId="1D902975" w14:textId="190D7E41" w:rsidR="00A17FB7" w:rsidRDefault="00A17FB7" w:rsidP="00B74BA4">
      <w:pPr>
        <w:rPr>
          <w:noProof/>
        </w:rPr>
      </w:pPr>
    </w:p>
    <w:p w14:paraId="2D67EEBA" w14:textId="0B354CB9" w:rsidR="00A17FB7" w:rsidRDefault="009739F6" w:rsidP="00B74BA4">
      <w:pPr>
        <w:rPr>
          <w:noProof/>
        </w:rPr>
      </w:pPr>
      <w:r>
        <w:rPr>
          <w:noProof/>
        </w:rPr>
        <w:lastRenderedPageBreak/>
        <mc:AlternateContent>
          <mc:Choice Requires="wpg">
            <w:drawing>
              <wp:anchor distT="0" distB="0" distL="457200" distR="457200" simplePos="0" relativeHeight="251678720" behindDoc="0" locked="0" layoutInCell="1" allowOverlap="1" wp14:anchorId="644D4659" wp14:editId="162362CE">
                <wp:simplePos x="0" y="0"/>
                <wp:positionH relativeFrom="margin">
                  <wp:align>left</wp:align>
                </wp:positionH>
                <wp:positionV relativeFrom="margin">
                  <wp:align>top</wp:align>
                </wp:positionV>
                <wp:extent cx="2590800" cy="6924675"/>
                <wp:effectExtent l="0" t="0" r="0" b="9525"/>
                <wp:wrapSquare wrapText="bothSides"/>
                <wp:docPr id="69" name="Grupo 69"/>
                <wp:cNvGraphicFramePr/>
                <a:graphic xmlns:a="http://schemas.openxmlformats.org/drawingml/2006/main">
                  <a:graphicData uri="http://schemas.microsoft.com/office/word/2010/wordprocessingGroup">
                    <wpg:wgp>
                      <wpg:cNvGrpSpPr/>
                      <wpg:grpSpPr>
                        <a:xfrm>
                          <a:off x="0" y="0"/>
                          <a:ext cx="2590800" cy="6924675"/>
                          <a:chOff x="0" y="0"/>
                          <a:chExt cx="2230438" cy="8229600"/>
                        </a:xfrm>
                      </wpg:grpSpPr>
                      <wpg:grpSp>
                        <wpg:cNvPr id="70" name="Grupo 70"/>
                        <wpg:cNvGrpSpPr/>
                        <wpg:grpSpPr>
                          <a:xfrm>
                            <a:off x="0" y="0"/>
                            <a:ext cx="2230438" cy="8229600"/>
                            <a:chOff x="0" y="0"/>
                            <a:chExt cx="2230438" cy="8229600"/>
                          </a:xfrm>
                        </wpg:grpSpPr>
                        <wps:wsp>
                          <wps:cNvPr id="71" name="Rectángulo 71"/>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Grupo 68"/>
                          <wpg:cNvGrpSpPr/>
                          <wpg:grpSpPr>
                            <a:xfrm>
                              <a:off x="523875" y="3705225"/>
                              <a:ext cx="1706563" cy="2278063"/>
                              <a:chOff x="0" y="0"/>
                              <a:chExt cx="1706563" cy="2278063"/>
                            </a:xfrm>
                            <a:solidFill>
                              <a:schemeClr val="bg2">
                                <a:lumMod val="50000"/>
                              </a:schemeClr>
                            </a:solidFill>
                          </wpg:grpSpPr>
                          <wps:wsp>
                            <wps:cNvPr id="73"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4"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5"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6"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7"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0"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81" name="Grupo 3"/>
                          <wpg:cNvGrpSpPr/>
                          <wpg:grpSpPr>
                            <a:xfrm>
                              <a:off x="904875" y="0"/>
                              <a:ext cx="1323975" cy="1371600"/>
                              <a:chOff x="0" y="0"/>
                              <a:chExt cx="1325563" cy="1370013"/>
                            </a:xfrm>
                            <a:solidFill>
                              <a:schemeClr val="bg1"/>
                            </a:solidFill>
                          </wpg:grpSpPr>
                          <wps:wsp>
                            <wps:cNvPr id="82"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84"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85"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103"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104"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105" name="Cuadro de texto 105"/>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15AE8" w14:textId="134ECBBC" w:rsidR="00C87E85" w:rsidRPr="00501B03" w:rsidRDefault="00C87E85" w:rsidP="00C87E85">
                              <w:pPr>
                                <w:rPr>
                                  <w:rFonts w:asciiTheme="majorHAnsi" w:eastAsiaTheme="majorEastAsia" w:hAnsiTheme="majorHAnsi" w:cstheme="majorBidi"/>
                                  <w:caps/>
                                  <w:color w:val="FFFFFF" w:themeColor="background1"/>
                                  <w:sz w:val="16"/>
                                  <w:szCs w:val="16"/>
                                </w:rPr>
                              </w:pPr>
                              <w:r w:rsidRPr="00501B03">
                                <w:rPr>
                                  <w:rFonts w:asciiTheme="majorHAnsi" w:eastAsiaTheme="majorEastAsia" w:hAnsiTheme="majorHAnsi" w:cstheme="majorBidi"/>
                                  <w:caps/>
                                  <w:color w:val="FFFFFF" w:themeColor="background1"/>
                                  <w:sz w:val="16"/>
                                  <w:szCs w:val="16"/>
                                </w:rPr>
                                <w:t xml:space="preserve">DESCRIPCIÓN DEL JFRAME FORM: </w:t>
                              </w:r>
                              <w:r w:rsidRPr="00501B03">
                                <w:rPr>
                                  <w:rFonts w:asciiTheme="majorHAnsi" w:eastAsiaTheme="majorEastAsia" w:hAnsiTheme="majorHAnsi" w:cstheme="majorBidi"/>
                                  <w:caps/>
                                  <w:color w:val="05D74D" w:themeColor="accent2"/>
                                  <w:sz w:val="16"/>
                                  <w:szCs w:val="16"/>
                                </w:rPr>
                                <w:t>sISTEMA</w:t>
                              </w:r>
                              <w:r w:rsidR="004E3901">
                                <w:rPr>
                                  <w:rFonts w:asciiTheme="majorHAnsi" w:eastAsiaTheme="majorEastAsia" w:hAnsiTheme="majorHAnsi" w:cstheme="majorBidi"/>
                                  <w:caps/>
                                  <w:color w:val="05D74D" w:themeColor="accent2"/>
                                  <w:sz w:val="16"/>
                                  <w:szCs w:val="16"/>
                                </w:rPr>
                                <w:t>- Customers</w:t>
                              </w:r>
                            </w:p>
                            <w:p w14:paraId="3FD63B59" w14:textId="4550E797" w:rsidR="009739F6" w:rsidRPr="004E0C19" w:rsidRDefault="009739F6">
                              <w:pPr>
                                <w:rPr>
                                  <w:rFonts w:asciiTheme="majorHAnsi" w:eastAsiaTheme="majorEastAsia" w:hAnsiTheme="majorHAnsi" w:cstheme="majorBidi"/>
                                  <w:caps/>
                                  <w:color w:val="FFFFFF" w:themeColor="background1"/>
                                  <w:sz w:val="18"/>
                                  <w:szCs w:val="18"/>
                                </w:rPr>
                              </w:pPr>
                            </w:p>
                            <w:p w14:paraId="2B47A8AE" w14:textId="2D68163E" w:rsidR="00CA3C90" w:rsidRPr="004E0C19" w:rsidRDefault="004E3901" w:rsidP="00CA3C90">
                              <w:pPr>
                                <w:rPr>
                                  <w:color w:val="05D74D" w:themeColor="accent2"/>
                                  <w:sz w:val="18"/>
                                  <w:szCs w:val="18"/>
                                </w:rPr>
                              </w:pPr>
                              <w:r w:rsidRPr="004E0C19">
                                <w:rPr>
                                  <w:color w:val="FFFFFF" w:themeColor="background1"/>
                                  <w:sz w:val="18"/>
                                  <w:szCs w:val="18"/>
                                </w:rPr>
                                <w:t xml:space="preserve">Algunos de nuestros fuertes del proyecto es brindarle la prioridad </w:t>
                              </w:r>
                              <w:r w:rsidR="00D30807" w:rsidRPr="004E0C19">
                                <w:rPr>
                                  <w:color w:val="FFFFFF" w:themeColor="background1"/>
                                  <w:sz w:val="18"/>
                                  <w:szCs w:val="18"/>
                                </w:rPr>
                                <w:t xml:space="preserve">ingresos de nuevos clientes </w:t>
                              </w:r>
                              <w:r w:rsidR="00CA3C90" w:rsidRPr="004E0C19">
                                <w:rPr>
                                  <w:color w:val="FFFFFF" w:themeColor="background1"/>
                                  <w:sz w:val="18"/>
                                  <w:szCs w:val="18"/>
                                </w:rPr>
                                <w:t xml:space="preserve">en </w:t>
                              </w:r>
                              <w:r w:rsidR="00D30807" w:rsidRPr="004E0C19">
                                <w:rPr>
                                  <w:color w:val="FFFFFF" w:themeColor="background1"/>
                                  <w:sz w:val="18"/>
                                  <w:szCs w:val="18"/>
                                </w:rPr>
                                <w:t>nuestras ventas</w:t>
                              </w:r>
                              <w:r w:rsidR="00CA3C90" w:rsidRPr="004E0C19">
                                <w:rPr>
                                  <w:color w:val="FFFFFF" w:themeColor="background1"/>
                                  <w:sz w:val="18"/>
                                  <w:szCs w:val="18"/>
                                </w:rPr>
                                <w:t xml:space="preserve">, así como también la información almacenada gracias a la Distribución de un paquete libre denominado </w:t>
                              </w:r>
                              <w:r w:rsidR="00CA3C90" w:rsidRPr="00B04630">
                                <w:rPr>
                                  <w:b/>
                                  <w:bCs/>
                                  <w:color w:val="05D74D" w:themeColor="accent2"/>
                                  <w:sz w:val="18"/>
                                  <w:szCs w:val="18"/>
                                </w:rPr>
                                <w:t>XAMPP</w:t>
                              </w:r>
                              <w:r w:rsidR="00CA3C90" w:rsidRPr="004E0C19">
                                <w:rPr>
                                  <w:color w:val="FFFFFF" w:themeColor="background1"/>
                                  <w:sz w:val="18"/>
                                  <w:szCs w:val="18"/>
                                </w:rPr>
                                <w:t xml:space="preserve">, en el cual manejados Y controlados con el lenguaje de programación llamado: </w:t>
                              </w:r>
                              <w:r w:rsidR="00CA3C90" w:rsidRPr="00B04630">
                                <w:rPr>
                                  <w:b/>
                                  <w:bCs/>
                                  <w:color w:val="05D74D" w:themeColor="accent2"/>
                                  <w:sz w:val="18"/>
                                  <w:szCs w:val="18"/>
                                </w:rPr>
                                <w:t>MYSQL</w:t>
                              </w:r>
                              <w:r w:rsidR="009D5D5B" w:rsidRPr="00B04630">
                                <w:rPr>
                                  <w:b/>
                                  <w:bCs/>
                                  <w:color w:val="05D74D" w:themeColor="accent2"/>
                                  <w:sz w:val="18"/>
                                  <w:szCs w:val="18"/>
                                </w:rPr>
                                <w:t>……</w:t>
                              </w:r>
                              <w:proofErr w:type="gramStart"/>
                              <w:r w:rsidR="009D5D5B" w:rsidRPr="00B04630">
                                <w:rPr>
                                  <w:b/>
                                  <w:bCs/>
                                  <w:color w:val="05D74D" w:themeColor="accent2"/>
                                  <w:sz w:val="18"/>
                                  <w:szCs w:val="18"/>
                                </w:rPr>
                                <w:t>MYSQL ,</w:t>
                              </w:r>
                              <w:proofErr w:type="gramEnd"/>
                              <w:r w:rsidR="009D5D5B" w:rsidRPr="00B04630">
                                <w:rPr>
                                  <w:b/>
                                  <w:bCs/>
                                  <w:color w:val="05D74D" w:themeColor="accent2"/>
                                  <w:sz w:val="18"/>
                                  <w:szCs w:val="18"/>
                                </w:rPr>
                                <w:t xml:space="preserve"> XAMPP </w:t>
                              </w:r>
                              <w:proofErr w:type="spellStart"/>
                              <w:r w:rsidR="009D5D5B" w:rsidRPr="00B04630">
                                <w:rPr>
                                  <w:b/>
                                  <w:bCs/>
                                  <w:color w:val="05D74D" w:themeColor="accent2"/>
                                  <w:sz w:val="18"/>
                                  <w:szCs w:val="18"/>
                                </w:rPr>
                                <w:t>esta</w:t>
                              </w:r>
                              <w:proofErr w:type="spellEnd"/>
                              <w:r w:rsidR="009D5D5B" w:rsidRPr="00B04630">
                                <w:rPr>
                                  <w:b/>
                                  <w:bCs/>
                                  <w:color w:val="05D74D" w:themeColor="accent2"/>
                                  <w:sz w:val="18"/>
                                  <w:szCs w:val="18"/>
                                </w:rPr>
                                <w:t xml:space="preserve"> bien.</w:t>
                              </w:r>
                            </w:p>
                            <w:p w14:paraId="229AD0CC" w14:textId="6A4AAF43" w:rsidR="009D5D5B" w:rsidRDefault="009D5D5B" w:rsidP="00CA3C90">
                              <w:pPr>
                                <w:rPr>
                                  <w:color w:val="FFFFFF" w:themeColor="background1"/>
                                  <w:sz w:val="18"/>
                                  <w:szCs w:val="18"/>
                                </w:rPr>
                              </w:pPr>
                              <w:r w:rsidRPr="004E0C19">
                                <w:rPr>
                                  <w:color w:val="FFFFFF" w:themeColor="background1"/>
                                  <w:sz w:val="18"/>
                                  <w:szCs w:val="18"/>
                                </w:rPr>
                                <w:t xml:space="preserve">En </w:t>
                              </w:r>
                              <w:r w:rsidR="00EB328D" w:rsidRPr="004E0C19">
                                <w:rPr>
                                  <w:color w:val="FFFFFF" w:themeColor="background1"/>
                                  <w:sz w:val="18"/>
                                  <w:szCs w:val="18"/>
                                </w:rPr>
                                <w:t xml:space="preserve">la </w:t>
                              </w:r>
                              <w:r w:rsidR="00EB328D" w:rsidRPr="002401BC">
                                <w:rPr>
                                  <w:color w:val="FFFFFF" w:themeColor="background1"/>
                                  <w:sz w:val="18"/>
                                  <w:szCs w:val="18"/>
                                  <w:u w:val="single"/>
                                </w:rPr>
                                <w:t>opción</w:t>
                              </w:r>
                              <w:r w:rsidR="00EB328D" w:rsidRPr="004E0C19">
                                <w:rPr>
                                  <w:color w:val="FFFFFF" w:themeColor="background1"/>
                                  <w:sz w:val="18"/>
                                  <w:szCs w:val="18"/>
                                </w:rPr>
                                <w:t xml:space="preserve"> New </w:t>
                              </w:r>
                              <w:proofErr w:type="spellStart"/>
                              <w:r w:rsidR="00EB328D" w:rsidRPr="004E0C19">
                                <w:rPr>
                                  <w:color w:val="FFFFFF" w:themeColor="background1"/>
                                  <w:sz w:val="18"/>
                                  <w:szCs w:val="18"/>
                                </w:rPr>
                                <w:t>Customers</w:t>
                              </w:r>
                              <w:proofErr w:type="spellEnd"/>
                              <w:r w:rsidR="00EB328D" w:rsidRPr="004E0C19">
                                <w:rPr>
                                  <w:color w:val="FFFFFF" w:themeColor="background1"/>
                                  <w:sz w:val="18"/>
                                  <w:szCs w:val="18"/>
                                </w:rPr>
                                <w:t>, el usuario interesado e</w:t>
                              </w:r>
                              <w:r w:rsidR="002071DB" w:rsidRPr="004E0C19">
                                <w:rPr>
                                  <w:color w:val="FFFFFF" w:themeColor="background1"/>
                                  <w:sz w:val="18"/>
                                  <w:szCs w:val="18"/>
                                </w:rPr>
                                <w:t xml:space="preserve">n hacer una compra que será seleccionado por el mismo </w:t>
                              </w:r>
                              <w:proofErr w:type="gramStart"/>
                              <w:r w:rsidR="002071DB" w:rsidRPr="004E0C19">
                                <w:rPr>
                                  <w:color w:val="FFFFFF" w:themeColor="background1"/>
                                  <w:sz w:val="18"/>
                                  <w:szCs w:val="18"/>
                                </w:rPr>
                                <w:t>vendedor,</w:t>
                              </w:r>
                              <w:proofErr w:type="gramEnd"/>
                              <w:r w:rsidR="002071DB" w:rsidRPr="004E0C19">
                                <w:rPr>
                                  <w:color w:val="FFFFFF" w:themeColor="background1"/>
                                  <w:sz w:val="18"/>
                                  <w:szCs w:val="18"/>
                                </w:rPr>
                                <w:t xml:space="preserve"> </w:t>
                              </w:r>
                              <w:r w:rsidR="004E0C19" w:rsidRPr="004E0C19">
                                <w:rPr>
                                  <w:color w:val="FFFFFF" w:themeColor="background1"/>
                                  <w:sz w:val="18"/>
                                  <w:szCs w:val="18"/>
                                </w:rPr>
                                <w:t>rellenará</w:t>
                              </w:r>
                              <w:r w:rsidR="002071DB" w:rsidRPr="004E0C19">
                                <w:rPr>
                                  <w:color w:val="FFFFFF" w:themeColor="background1"/>
                                  <w:sz w:val="18"/>
                                  <w:szCs w:val="18"/>
                                </w:rPr>
                                <w:t xml:space="preserve"> los datos, así como </w:t>
                              </w:r>
                              <w:r w:rsidR="00451D17" w:rsidRPr="004E0C19">
                                <w:rPr>
                                  <w:color w:val="FFFFFF" w:themeColor="background1"/>
                                  <w:sz w:val="18"/>
                                  <w:szCs w:val="18"/>
                                </w:rPr>
                                <w:t>también, modificarlos</w:t>
                              </w:r>
                              <w:r w:rsidR="002071DB" w:rsidRPr="004E0C19">
                                <w:rPr>
                                  <w:color w:val="FFFFFF" w:themeColor="background1"/>
                                  <w:sz w:val="18"/>
                                  <w:szCs w:val="18"/>
                                </w:rPr>
                                <w:t xml:space="preserve">, eliminarlos </w:t>
                              </w:r>
                              <w:r w:rsidR="00451D17" w:rsidRPr="004E0C19">
                                <w:rPr>
                                  <w:color w:val="FFFFFF" w:themeColor="background1"/>
                                  <w:sz w:val="18"/>
                                  <w:szCs w:val="18"/>
                                </w:rPr>
                                <w:t xml:space="preserve">y </w:t>
                              </w:r>
                              <w:r w:rsidR="00A850A2" w:rsidRPr="004E0C19">
                                <w:rPr>
                                  <w:color w:val="FFFFFF" w:themeColor="background1"/>
                                  <w:sz w:val="18"/>
                                  <w:szCs w:val="18"/>
                                </w:rPr>
                                <w:t>buscarlos. Una</w:t>
                              </w:r>
                              <w:r w:rsidR="00C6006D" w:rsidRPr="004E0C19">
                                <w:rPr>
                                  <w:color w:val="FFFFFF" w:themeColor="background1"/>
                                  <w:sz w:val="18"/>
                                  <w:szCs w:val="18"/>
                                </w:rPr>
                                <w:t xml:space="preserve"> vez </w:t>
                              </w:r>
                              <w:r w:rsidR="00A850A2" w:rsidRPr="004E0C19">
                                <w:rPr>
                                  <w:color w:val="FFFFFF" w:themeColor="background1"/>
                                  <w:sz w:val="18"/>
                                  <w:szCs w:val="18"/>
                                </w:rPr>
                                <w:t>digitado e ingresado, eliminado o modificado, no so</w:t>
                              </w:r>
                              <w:r w:rsidR="004E0C19" w:rsidRPr="004E0C19">
                                <w:rPr>
                                  <w:color w:val="FFFFFF" w:themeColor="background1"/>
                                  <w:sz w:val="18"/>
                                  <w:szCs w:val="18"/>
                                </w:rPr>
                                <w:t>lo</w:t>
                              </w:r>
                              <w:r w:rsidR="00A850A2" w:rsidRPr="004E0C19">
                                <w:rPr>
                                  <w:color w:val="FFFFFF" w:themeColor="background1"/>
                                  <w:sz w:val="18"/>
                                  <w:szCs w:val="18"/>
                                </w:rPr>
                                <w:t xml:space="preserve"> se guardar en el </w:t>
                              </w:r>
                              <w:r w:rsidR="00A850A2" w:rsidRPr="00B04630">
                                <w:rPr>
                                  <w:b/>
                                  <w:bCs/>
                                  <w:color w:val="05D74D" w:themeColor="accent2"/>
                                  <w:sz w:val="18"/>
                                  <w:szCs w:val="18"/>
                                </w:rPr>
                                <w:t>MYSQ</w:t>
                              </w:r>
                              <w:r w:rsidR="00A850A2" w:rsidRPr="004E0C19">
                                <w:rPr>
                                  <w:color w:val="05D74D" w:themeColor="accent2"/>
                                  <w:sz w:val="18"/>
                                  <w:szCs w:val="18"/>
                                </w:rPr>
                                <w:t xml:space="preserve">L </w:t>
                              </w:r>
                              <w:r w:rsidR="00A850A2" w:rsidRPr="004E0C19">
                                <w:rPr>
                                  <w:color w:val="FFFFFF" w:themeColor="background1"/>
                                  <w:sz w:val="18"/>
                                  <w:szCs w:val="18"/>
                                </w:rPr>
                                <w:t xml:space="preserve">sino también </w:t>
                              </w:r>
                              <w:r w:rsidR="004E0C19" w:rsidRPr="00B04630">
                                <w:rPr>
                                  <w:b/>
                                  <w:bCs/>
                                  <w:color w:val="05D74D" w:themeColor="accent2"/>
                                  <w:sz w:val="18"/>
                                  <w:szCs w:val="18"/>
                                </w:rPr>
                                <w:t>en la</w:t>
                              </w:r>
                              <w:r w:rsidR="00A850A2" w:rsidRPr="004E0C19">
                                <w:rPr>
                                  <w:color w:val="05D74D" w:themeColor="accent2"/>
                                  <w:sz w:val="18"/>
                                  <w:szCs w:val="18"/>
                                </w:rPr>
                                <w:t xml:space="preserve"> </w:t>
                              </w:r>
                              <w:r w:rsidR="00A850A2" w:rsidRPr="00B04630">
                                <w:rPr>
                                  <w:b/>
                                  <w:bCs/>
                                  <w:color w:val="05D74D" w:themeColor="accent2"/>
                                  <w:sz w:val="18"/>
                                  <w:szCs w:val="18"/>
                                </w:rPr>
                                <w:t>tabla</w:t>
                              </w:r>
                              <w:r w:rsidR="00A850A2" w:rsidRPr="004E0C19">
                                <w:rPr>
                                  <w:color w:val="05D74D" w:themeColor="accent2"/>
                                  <w:sz w:val="18"/>
                                  <w:szCs w:val="18"/>
                                </w:rPr>
                                <w:t xml:space="preserve"> </w:t>
                              </w:r>
                              <w:r w:rsidR="00A850A2" w:rsidRPr="004E0C19">
                                <w:rPr>
                                  <w:color w:val="FFFFFF" w:themeColor="background1"/>
                                  <w:sz w:val="18"/>
                                  <w:szCs w:val="18"/>
                                </w:rPr>
                                <w:t>que se encuentra al lado del registro</w:t>
                              </w:r>
                              <w:r w:rsidR="00DC4947">
                                <w:rPr>
                                  <w:color w:val="FFFFFF" w:themeColor="background1"/>
                                  <w:sz w:val="18"/>
                                  <w:szCs w:val="18"/>
                                </w:rPr>
                                <w:t>.</w:t>
                              </w:r>
                            </w:p>
                            <w:p w14:paraId="04B6477C" w14:textId="16789921" w:rsidR="00DC4947" w:rsidRDefault="00C671D3" w:rsidP="00CA3C90">
                              <w:pPr>
                                <w:rPr>
                                  <w:color w:val="FFFFFF" w:themeColor="background1"/>
                                  <w:sz w:val="18"/>
                                  <w:szCs w:val="18"/>
                                </w:rPr>
                              </w:pPr>
                              <w:r>
                                <w:rPr>
                                  <w:color w:val="FFFFFF" w:themeColor="background1"/>
                                  <w:sz w:val="18"/>
                                  <w:szCs w:val="18"/>
                                </w:rPr>
                                <w:t>Si hay clientes…Hay proveedores. ¡CLARO QUE SI!</w:t>
                              </w:r>
                            </w:p>
                            <w:p w14:paraId="2DAE0CF8" w14:textId="22D83F28" w:rsidR="00AE7DA9" w:rsidRPr="004E0C19" w:rsidRDefault="00AE7DA9" w:rsidP="00CA3C90">
                              <w:pPr>
                                <w:rPr>
                                  <w:color w:val="FFFFFF" w:themeColor="background1"/>
                                  <w:sz w:val="18"/>
                                  <w:szCs w:val="18"/>
                                </w:rPr>
                              </w:pPr>
                              <w:r>
                                <w:rPr>
                                  <w:color w:val="FFFFFF" w:themeColor="background1"/>
                                  <w:sz w:val="18"/>
                                  <w:szCs w:val="18"/>
                                </w:rPr>
                                <w:t xml:space="preserve">Tenemos </w:t>
                              </w:r>
                              <w:r w:rsidRPr="00B04630">
                                <w:rPr>
                                  <w:b/>
                                  <w:bCs/>
                                  <w:color w:val="05D74D" w:themeColor="accent2"/>
                                  <w:sz w:val="18"/>
                                  <w:szCs w:val="18"/>
                                </w:rPr>
                                <w:t xml:space="preserve">una Opción llamada: </w:t>
                              </w:r>
                              <w:proofErr w:type="spellStart"/>
                              <w:r w:rsidRPr="00B04630">
                                <w:rPr>
                                  <w:b/>
                                  <w:bCs/>
                                  <w:color w:val="05D74D" w:themeColor="accent2"/>
                                  <w:sz w:val="18"/>
                                  <w:szCs w:val="18"/>
                                </w:rPr>
                                <w:t>Supplier</w:t>
                              </w:r>
                              <w:proofErr w:type="spellEnd"/>
                              <w:r w:rsidRPr="00B04630">
                                <w:rPr>
                                  <w:color w:val="05D74D" w:themeColor="accent2"/>
                                  <w:sz w:val="18"/>
                                  <w:szCs w:val="18"/>
                                </w:rPr>
                                <w:t xml:space="preserve"> </w:t>
                              </w:r>
                              <w:r>
                                <w:rPr>
                                  <w:color w:val="FFFFFF" w:themeColor="background1"/>
                                  <w:sz w:val="18"/>
                                  <w:szCs w:val="18"/>
                                </w:rPr>
                                <w:t xml:space="preserve">que se encuentra dentro de menú, </w:t>
                              </w:r>
                              <w:r w:rsidRPr="002401BC">
                                <w:rPr>
                                  <w:b/>
                                  <w:bCs/>
                                  <w:color w:val="05D74D" w:themeColor="accent2"/>
                                  <w:sz w:val="18"/>
                                  <w:szCs w:val="18"/>
                                </w:rPr>
                                <w:t xml:space="preserve">con otras </w:t>
                              </w:r>
                              <w:r w:rsidR="00886616">
                                <w:rPr>
                                  <w:b/>
                                  <w:bCs/>
                                  <w:color w:val="05D74D" w:themeColor="accent2"/>
                                  <w:sz w:val="18"/>
                                  <w:szCs w:val="18"/>
                                </w:rPr>
                                <w:t xml:space="preserve">4 </w:t>
                              </w:r>
                              <w:r w:rsidRPr="002401BC">
                                <w:rPr>
                                  <w:b/>
                                  <w:bCs/>
                                  <w:color w:val="05D74D" w:themeColor="accent2"/>
                                  <w:sz w:val="18"/>
                                  <w:szCs w:val="18"/>
                                </w:rPr>
                                <w:t>opciones</w:t>
                              </w:r>
                              <w:r>
                                <w:rPr>
                                  <w:color w:val="FFFFFF" w:themeColor="background1"/>
                                  <w:sz w:val="18"/>
                                  <w:szCs w:val="18"/>
                                </w:rPr>
                                <w:t xml:space="preserve"> restantes que aun estaríamos hablando a detalle en este documento. Sin </w:t>
                              </w:r>
                              <w:r w:rsidR="00B04630">
                                <w:rPr>
                                  <w:color w:val="FFFFFF" w:themeColor="background1"/>
                                  <w:sz w:val="18"/>
                                  <w:szCs w:val="18"/>
                                </w:rPr>
                                <w:t>más</w:t>
                              </w:r>
                              <w:r>
                                <w:rPr>
                                  <w:color w:val="FFFFFF" w:themeColor="background1"/>
                                  <w:sz w:val="18"/>
                                  <w:szCs w:val="18"/>
                                </w:rPr>
                                <w:t xml:space="preserve"> </w:t>
                              </w:r>
                              <w:r w:rsidR="00B04630">
                                <w:rPr>
                                  <w:color w:val="FFFFFF" w:themeColor="background1"/>
                                  <w:sz w:val="18"/>
                                  <w:szCs w:val="18"/>
                                </w:rPr>
                                <w:t>agregar en este apartado, ¡SIGAMOS!</w:t>
                              </w:r>
                            </w:p>
                            <w:p w14:paraId="05CAAFC9" w14:textId="771EE277" w:rsidR="009739F6" w:rsidRDefault="009739F6" w:rsidP="004E3901">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D4659" id="Grupo 69" o:spid="_x0000_s1064" style="position:absolute;margin-left:0;margin-top:0;width:204pt;height:545.25pt;z-index:251678720;mso-wrap-distance-left:36pt;mso-wrap-distance-right:36pt;mso-position-horizontal:left;mso-position-horizontal-relative:margin;mso-position-vertical:top;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">
                <v:group id="Grupo 70" o:spid="_x0000_s1065"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Rectángulo 71" o:spid="_x0000_s1066"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" fillcolor="#485870 [3122]" stroked="f" strokeweight="1pt">
                    <v:fill color2="#3d4b5f [2882]" angle="348" colors="0 #88acbb;6554f #88acbb" focus="100%" type="gradient"/>
                  </v:rect>
                  <v:group id="Grupo 68" o:spid="_x0000_s1067"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orma libre 90" o:spid="_x0000_s1068"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" path="m,4r5,l5,,,4xe" filled="f" stroked="f">
                      <v:path arrowok="t" o:connecttype="custom" o:connectlocs="0,6350;7938,6350;7938,0;0,6350" o:connectangles="0,0,0,0"/>
                    </v:shape>
                    <v:shape id="Forma libre 91" o:spid="_x0000_s1069"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" path="m1075,9r,-9l,1075r,5l,1085,1075,9xe" filled="f" stroked="f">
                      <v:path arrowok="t" o:connecttype="custom" o:connectlocs="1706563,14288;1706563,0;0,1706563;0,1714500;0,1722438;1706563,14288" o:connectangles="0,0,0,0,0,0"/>
                    </v:shape>
                    <v:shape id="Forma libre 92" o:spid="_x0000_s1070"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" path="m1075,l,1080r,9l1075,9r,-9xe" filled="f" stroked="f">
                      <v:path arrowok="t" o:connecttype="custom" o:connectlocs="1706563,0;0,1714500;0,1728788;1706563,14288;1706563,0" o:connectangles="0,0,0,0,0"/>
                    </v:shape>
                    <v:shape id="Forma libre 93" o:spid="_x0000_s1071"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" path="m1075,l,1076r,18l1075,19r,-19xe" filled="f" stroked="f">
                      <v:path arrowok="t" o:connecttype="custom" o:connectlocs="1706563,0;0,1708150;0,1736725;1706563,30163;1706563,0" o:connectangles="0,0,0,0,0"/>
                    </v:shape>
                    <v:shape id="Forma libre 94" o:spid="_x0000_s1072"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" path="m,1076r,18l1075,19r,-19l,1076xe" filled="f" stroked="f">
                      <v:path arrowok="t" o:connecttype="custom" o:connectlocs="0,1708150;0,1736725;1706563,30163;1706563,0;0,1708150" o:connectangles="0,0,0,0,0"/>
                    </v:shape>
                    <v:shape id="Forma libre 95" o:spid="_x0000_s1073"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" path="m1075,l,1075r,10l1075,9r,-9xe" filled="f" stroked="f">
                      <v:path arrowok="t" o:connecttype="custom" o:connectlocs="1706563,0;0,1706563;0,1722438;1706563,14288;1706563,0" o:connectangles="0,0,0,0,0"/>
                    </v:shape>
                  </v:group>
                  <v:group id="_x0000_s1074"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Forma libre 97" o:spid="_x0000_s1075"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" path="m,545r,l540,r4,5l,545xe" filled="f" stroked="f">
                      <v:path arrowok="t" o:connecttype="custom" o:connectlocs="0,865188;0,865188;857250,0;863600,7938;0,865188" o:connectangles="0,0,0,0,0"/>
                    </v:shape>
                    <v:shape id="Forma libre 98" o:spid="_x0000_s1076"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" path="m,679r,l679,r4,l,679xe" filled="f" stroked="f">
                      <v:path arrowok="t" o:connecttype="custom" o:connectlocs="0,1077913;0,1077913;1077913,0;1084263,0;0,1077913" o:connectangles="0,0,0,0,0"/>
                    </v:shape>
                    <v:shape id="Forma libre 99" o:spid="_x0000_s1077"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" path="m4,669r-4,l669,r4,l4,669xe" filled="f" stroked="f">
                      <v:path arrowok="t" o:connecttype="custom" o:connectlocs="6350,1062038;0,1062038;1062038,0;1068388,0;6350,1062038" o:connectangles="0,0,0,0,0"/>
                    </v:shape>
                    <v:shape id="Forma libre 100" o:spid="_x0000_s1078"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" path="m5,600l,595,596,r4,5l5,600xe" filled="f" stroked="f">
                      <v:path arrowok="t" o:connecttype="custom" o:connectlocs="7938,952500;0,944563;946150,0;952500,7938;7938,952500" o:connectangles="0,0,0,0,0"/>
                    </v:shape>
                    <v:shape id="Forma libre 101" o:spid="_x0000_s1079"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" path="m5,831r-5,l831,r4,l5,831xe" filled="f" stroked="f">
                      <v:path arrowok="t" o:connecttype="custom" o:connectlocs="7938,1319213;0,1319213;1319213,0;1325563,0;7938,1319213" o:connectangles="0,0,0,0,0"/>
                    </v:shape>
                  </v:group>
                </v:group>
                <v:shape id="Cuadro de texto 105" o:spid="_x0000_s1080"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" filled="f" stroked="f" strokeweight=".5pt">
                  <v:textbox inset="18pt,126pt,18pt,18pt">
                    <w:txbxContent>
                      <w:p w14:paraId="4BD15AE8" w14:textId="134ECBBC" w:rsidR="00C87E85" w:rsidRPr="00501B03" w:rsidRDefault="00C87E85" w:rsidP="00C87E85">
                        <w:pPr>
                          <w:rPr>
                            <w:rFonts w:asciiTheme="majorHAnsi" w:eastAsiaTheme="majorEastAsia" w:hAnsiTheme="majorHAnsi" w:cstheme="majorBidi"/>
                            <w:caps/>
                            <w:color w:val="FFFFFF" w:themeColor="background1"/>
                            <w:sz w:val="16"/>
                            <w:szCs w:val="16"/>
                          </w:rPr>
                        </w:pPr>
                        <w:r w:rsidRPr="00501B03">
                          <w:rPr>
                            <w:rFonts w:asciiTheme="majorHAnsi" w:eastAsiaTheme="majorEastAsia" w:hAnsiTheme="majorHAnsi" w:cstheme="majorBidi"/>
                            <w:caps/>
                            <w:color w:val="FFFFFF" w:themeColor="background1"/>
                            <w:sz w:val="16"/>
                            <w:szCs w:val="16"/>
                          </w:rPr>
                          <w:t xml:space="preserve">DESCRIPCIÓN DEL JFRAME FORM: </w:t>
                        </w:r>
                        <w:r w:rsidRPr="00501B03">
                          <w:rPr>
                            <w:rFonts w:asciiTheme="majorHAnsi" w:eastAsiaTheme="majorEastAsia" w:hAnsiTheme="majorHAnsi" w:cstheme="majorBidi"/>
                            <w:caps/>
                            <w:color w:val="05D74D" w:themeColor="accent2"/>
                            <w:sz w:val="16"/>
                            <w:szCs w:val="16"/>
                          </w:rPr>
                          <w:t>sISTEMA</w:t>
                        </w:r>
                        <w:r w:rsidR="004E3901">
                          <w:rPr>
                            <w:rFonts w:asciiTheme="majorHAnsi" w:eastAsiaTheme="majorEastAsia" w:hAnsiTheme="majorHAnsi" w:cstheme="majorBidi"/>
                            <w:caps/>
                            <w:color w:val="05D74D" w:themeColor="accent2"/>
                            <w:sz w:val="16"/>
                            <w:szCs w:val="16"/>
                          </w:rPr>
                          <w:t>- Customers</w:t>
                        </w:r>
                      </w:p>
                      <w:p w14:paraId="3FD63B59" w14:textId="4550E797" w:rsidR="009739F6" w:rsidRPr="004E0C19" w:rsidRDefault="009739F6">
                        <w:pPr>
                          <w:rPr>
                            <w:rFonts w:asciiTheme="majorHAnsi" w:eastAsiaTheme="majorEastAsia" w:hAnsiTheme="majorHAnsi" w:cstheme="majorBidi"/>
                            <w:caps/>
                            <w:color w:val="FFFFFF" w:themeColor="background1"/>
                            <w:sz w:val="18"/>
                            <w:szCs w:val="18"/>
                          </w:rPr>
                        </w:pPr>
                      </w:p>
                      <w:p w14:paraId="2B47A8AE" w14:textId="2D68163E" w:rsidR="00CA3C90" w:rsidRPr="004E0C19" w:rsidRDefault="004E3901" w:rsidP="00CA3C90">
                        <w:pPr>
                          <w:rPr>
                            <w:color w:val="05D74D" w:themeColor="accent2"/>
                            <w:sz w:val="18"/>
                            <w:szCs w:val="18"/>
                          </w:rPr>
                        </w:pPr>
                        <w:r w:rsidRPr="004E0C19">
                          <w:rPr>
                            <w:color w:val="FFFFFF" w:themeColor="background1"/>
                            <w:sz w:val="18"/>
                            <w:szCs w:val="18"/>
                          </w:rPr>
                          <w:t xml:space="preserve">Algunos de nuestros fuertes del proyecto es brindarle la prioridad </w:t>
                        </w:r>
                        <w:r w:rsidR="00D30807" w:rsidRPr="004E0C19">
                          <w:rPr>
                            <w:color w:val="FFFFFF" w:themeColor="background1"/>
                            <w:sz w:val="18"/>
                            <w:szCs w:val="18"/>
                          </w:rPr>
                          <w:t xml:space="preserve">ingresos de nuevos clientes </w:t>
                        </w:r>
                        <w:r w:rsidR="00CA3C90" w:rsidRPr="004E0C19">
                          <w:rPr>
                            <w:color w:val="FFFFFF" w:themeColor="background1"/>
                            <w:sz w:val="18"/>
                            <w:szCs w:val="18"/>
                          </w:rPr>
                          <w:t xml:space="preserve">en </w:t>
                        </w:r>
                        <w:r w:rsidR="00D30807" w:rsidRPr="004E0C19">
                          <w:rPr>
                            <w:color w:val="FFFFFF" w:themeColor="background1"/>
                            <w:sz w:val="18"/>
                            <w:szCs w:val="18"/>
                          </w:rPr>
                          <w:t>nuestras ventas</w:t>
                        </w:r>
                        <w:r w:rsidR="00CA3C90" w:rsidRPr="004E0C19">
                          <w:rPr>
                            <w:color w:val="FFFFFF" w:themeColor="background1"/>
                            <w:sz w:val="18"/>
                            <w:szCs w:val="18"/>
                          </w:rPr>
                          <w:t xml:space="preserve">, así como también la información almacenada gracias a la Distribución de un paquete libre denominado </w:t>
                        </w:r>
                        <w:r w:rsidR="00CA3C90" w:rsidRPr="00B04630">
                          <w:rPr>
                            <w:b/>
                            <w:bCs/>
                            <w:color w:val="05D74D" w:themeColor="accent2"/>
                            <w:sz w:val="18"/>
                            <w:szCs w:val="18"/>
                          </w:rPr>
                          <w:t>XAMPP</w:t>
                        </w:r>
                        <w:r w:rsidR="00CA3C90" w:rsidRPr="004E0C19">
                          <w:rPr>
                            <w:color w:val="FFFFFF" w:themeColor="background1"/>
                            <w:sz w:val="18"/>
                            <w:szCs w:val="18"/>
                          </w:rPr>
                          <w:t xml:space="preserve">, en el cual manejados Y controlados con el lenguaje de programación llamado: </w:t>
                        </w:r>
                        <w:r w:rsidR="00CA3C90" w:rsidRPr="00B04630">
                          <w:rPr>
                            <w:b/>
                            <w:bCs/>
                            <w:color w:val="05D74D" w:themeColor="accent2"/>
                            <w:sz w:val="18"/>
                            <w:szCs w:val="18"/>
                          </w:rPr>
                          <w:t>MYSQL</w:t>
                        </w:r>
                        <w:r w:rsidR="009D5D5B" w:rsidRPr="00B04630">
                          <w:rPr>
                            <w:b/>
                            <w:bCs/>
                            <w:color w:val="05D74D" w:themeColor="accent2"/>
                            <w:sz w:val="18"/>
                            <w:szCs w:val="18"/>
                          </w:rPr>
                          <w:t>……</w:t>
                        </w:r>
                        <w:proofErr w:type="gramStart"/>
                        <w:r w:rsidR="009D5D5B" w:rsidRPr="00B04630">
                          <w:rPr>
                            <w:b/>
                            <w:bCs/>
                            <w:color w:val="05D74D" w:themeColor="accent2"/>
                            <w:sz w:val="18"/>
                            <w:szCs w:val="18"/>
                          </w:rPr>
                          <w:t>MYSQL ,</w:t>
                        </w:r>
                        <w:proofErr w:type="gramEnd"/>
                        <w:r w:rsidR="009D5D5B" w:rsidRPr="00B04630">
                          <w:rPr>
                            <w:b/>
                            <w:bCs/>
                            <w:color w:val="05D74D" w:themeColor="accent2"/>
                            <w:sz w:val="18"/>
                            <w:szCs w:val="18"/>
                          </w:rPr>
                          <w:t xml:space="preserve"> XAMPP </w:t>
                        </w:r>
                        <w:proofErr w:type="spellStart"/>
                        <w:r w:rsidR="009D5D5B" w:rsidRPr="00B04630">
                          <w:rPr>
                            <w:b/>
                            <w:bCs/>
                            <w:color w:val="05D74D" w:themeColor="accent2"/>
                            <w:sz w:val="18"/>
                            <w:szCs w:val="18"/>
                          </w:rPr>
                          <w:t>esta</w:t>
                        </w:r>
                        <w:proofErr w:type="spellEnd"/>
                        <w:r w:rsidR="009D5D5B" w:rsidRPr="00B04630">
                          <w:rPr>
                            <w:b/>
                            <w:bCs/>
                            <w:color w:val="05D74D" w:themeColor="accent2"/>
                            <w:sz w:val="18"/>
                            <w:szCs w:val="18"/>
                          </w:rPr>
                          <w:t xml:space="preserve"> bien.</w:t>
                        </w:r>
                      </w:p>
                      <w:p w14:paraId="229AD0CC" w14:textId="6A4AAF43" w:rsidR="009D5D5B" w:rsidRDefault="009D5D5B" w:rsidP="00CA3C90">
                        <w:pPr>
                          <w:rPr>
                            <w:color w:val="FFFFFF" w:themeColor="background1"/>
                            <w:sz w:val="18"/>
                            <w:szCs w:val="18"/>
                          </w:rPr>
                        </w:pPr>
                        <w:r w:rsidRPr="004E0C19">
                          <w:rPr>
                            <w:color w:val="FFFFFF" w:themeColor="background1"/>
                            <w:sz w:val="18"/>
                            <w:szCs w:val="18"/>
                          </w:rPr>
                          <w:t xml:space="preserve">En </w:t>
                        </w:r>
                        <w:r w:rsidR="00EB328D" w:rsidRPr="004E0C19">
                          <w:rPr>
                            <w:color w:val="FFFFFF" w:themeColor="background1"/>
                            <w:sz w:val="18"/>
                            <w:szCs w:val="18"/>
                          </w:rPr>
                          <w:t xml:space="preserve">la </w:t>
                        </w:r>
                        <w:r w:rsidR="00EB328D" w:rsidRPr="002401BC">
                          <w:rPr>
                            <w:color w:val="FFFFFF" w:themeColor="background1"/>
                            <w:sz w:val="18"/>
                            <w:szCs w:val="18"/>
                            <w:u w:val="single"/>
                          </w:rPr>
                          <w:t>opción</w:t>
                        </w:r>
                        <w:r w:rsidR="00EB328D" w:rsidRPr="004E0C19">
                          <w:rPr>
                            <w:color w:val="FFFFFF" w:themeColor="background1"/>
                            <w:sz w:val="18"/>
                            <w:szCs w:val="18"/>
                          </w:rPr>
                          <w:t xml:space="preserve"> New </w:t>
                        </w:r>
                        <w:proofErr w:type="spellStart"/>
                        <w:r w:rsidR="00EB328D" w:rsidRPr="004E0C19">
                          <w:rPr>
                            <w:color w:val="FFFFFF" w:themeColor="background1"/>
                            <w:sz w:val="18"/>
                            <w:szCs w:val="18"/>
                          </w:rPr>
                          <w:t>Customers</w:t>
                        </w:r>
                        <w:proofErr w:type="spellEnd"/>
                        <w:r w:rsidR="00EB328D" w:rsidRPr="004E0C19">
                          <w:rPr>
                            <w:color w:val="FFFFFF" w:themeColor="background1"/>
                            <w:sz w:val="18"/>
                            <w:szCs w:val="18"/>
                          </w:rPr>
                          <w:t>, el usuario interesado e</w:t>
                        </w:r>
                        <w:r w:rsidR="002071DB" w:rsidRPr="004E0C19">
                          <w:rPr>
                            <w:color w:val="FFFFFF" w:themeColor="background1"/>
                            <w:sz w:val="18"/>
                            <w:szCs w:val="18"/>
                          </w:rPr>
                          <w:t xml:space="preserve">n hacer una compra que será seleccionado por el mismo </w:t>
                        </w:r>
                        <w:proofErr w:type="gramStart"/>
                        <w:r w:rsidR="002071DB" w:rsidRPr="004E0C19">
                          <w:rPr>
                            <w:color w:val="FFFFFF" w:themeColor="background1"/>
                            <w:sz w:val="18"/>
                            <w:szCs w:val="18"/>
                          </w:rPr>
                          <w:t>vendedor,</w:t>
                        </w:r>
                        <w:proofErr w:type="gramEnd"/>
                        <w:r w:rsidR="002071DB" w:rsidRPr="004E0C19">
                          <w:rPr>
                            <w:color w:val="FFFFFF" w:themeColor="background1"/>
                            <w:sz w:val="18"/>
                            <w:szCs w:val="18"/>
                          </w:rPr>
                          <w:t xml:space="preserve"> </w:t>
                        </w:r>
                        <w:r w:rsidR="004E0C19" w:rsidRPr="004E0C19">
                          <w:rPr>
                            <w:color w:val="FFFFFF" w:themeColor="background1"/>
                            <w:sz w:val="18"/>
                            <w:szCs w:val="18"/>
                          </w:rPr>
                          <w:t>rellenará</w:t>
                        </w:r>
                        <w:r w:rsidR="002071DB" w:rsidRPr="004E0C19">
                          <w:rPr>
                            <w:color w:val="FFFFFF" w:themeColor="background1"/>
                            <w:sz w:val="18"/>
                            <w:szCs w:val="18"/>
                          </w:rPr>
                          <w:t xml:space="preserve"> los datos, así como </w:t>
                        </w:r>
                        <w:r w:rsidR="00451D17" w:rsidRPr="004E0C19">
                          <w:rPr>
                            <w:color w:val="FFFFFF" w:themeColor="background1"/>
                            <w:sz w:val="18"/>
                            <w:szCs w:val="18"/>
                          </w:rPr>
                          <w:t>también, modificarlos</w:t>
                        </w:r>
                        <w:r w:rsidR="002071DB" w:rsidRPr="004E0C19">
                          <w:rPr>
                            <w:color w:val="FFFFFF" w:themeColor="background1"/>
                            <w:sz w:val="18"/>
                            <w:szCs w:val="18"/>
                          </w:rPr>
                          <w:t xml:space="preserve">, eliminarlos </w:t>
                        </w:r>
                        <w:r w:rsidR="00451D17" w:rsidRPr="004E0C19">
                          <w:rPr>
                            <w:color w:val="FFFFFF" w:themeColor="background1"/>
                            <w:sz w:val="18"/>
                            <w:szCs w:val="18"/>
                          </w:rPr>
                          <w:t xml:space="preserve">y </w:t>
                        </w:r>
                        <w:r w:rsidR="00A850A2" w:rsidRPr="004E0C19">
                          <w:rPr>
                            <w:color w:val="FFFFFF" w:themeColor="background1"/>
                            <w:sz w:val="18"/>
                            <w:szCs w:val="18"/>
                          </w:rPr>
                          <w:t>buscarlos. Una</w:t>
                        </w:r>
                        <w:r w:rsidR="00C6006D" w:rsidRPr="004E0C19">
                          <w:rPr>
                            <w:color w:val="FFFFFF" w:themeColor="background1"/>
                            <w:sz w:val="18"/>
                            <w:szCs w:val="18"/>
                          </w:rPr>
                          <w:t xml:space="preserve"> vez </w:t>
                        </w:r>
                        <w:r w:rsidR="00A850A2" w:rsidRPr="004E0C19">
                          <w:rPr>
                            <w:color w:val="FFFFFF" w:themeColor="background1"/>
                            <w:sz w:val="18"/>
                            <w:szCs w:val="18"/>
                          </w:rPr>
                          <w:t>digitado e ingresado, eliminado o modificado, no so</w:t>
                        </w:r>
                        <w:r w:rsidR="004E0C19" w:rsidRPr="004E0C19">
                          <w:rPr>
                            <w:color w:val="FFFFFF" w:themeColor="background1"/>
                            <w:sz w:val="18"/>
                            <w:szCs w:val="18"/>
                          </w:rPr>
                          <w:t>lo</w:t>
                        </w:r>
                        <w:r w:rsidR="00A850A2" w:rsidRPr="004E0C19">
                          <w:rPr>
                            <w:color w:val="FFFFFF" w:themeColor="background1"/>
                            <w:sz w:val="18"/>
                            <w:szCs w:val="18"/>
                          </w:rPr>
                          <w:t xml:space="preserve"> se guardar en el </w:t>
                        </w:r>
                        <w:r w:rsidR="00A850A2" w:rsidRPr="00B04630">
                          <w:rPr>
                            <w:b/>
                            <w:bCs/>
                            <w:color w:val="05D74D" w:themeColor="accent2"/>
                            <w:sz w:val="18"/>
                            <w:szCs w:val="18"/>
                          </w:rPr>
                          <w:t>MYSQ</w:t>
                        </w:r>
                        <w:r w:rsidR="00A850A2" w:rsidRPr="004E0C19">
                          <w:rPr>
                            <w:color w:val="05D74D" w:themeColor="accent2"/>
                            <w:sz w:val="18"/>
                            <w:szCs w:val="18"/>
                          </w:rPr>
                          <w:t xml:space="preserve">L </w:t>
                        </w:r>
                        <w:r w:rsidR="00A850A2" w:rsidRPr="004E0C19">
                          <w:rPr>
                            <w:color w:val="FFFFFF" w:themeColor="background1"/>
                            <w:sz w:val="18"/>
                            <w:szCs w:val="18"/>
                          </w:rPr>
                          <w:t xml:space="preserve">sino también </w:t>
                        </w:r>
                        <w:r w:rsidR="004E0C19" w:rsidRPr="00B04630">
                          <w:rPr>
                            <w:b/>
                            <w:bCs/>
                            <w:color w:val="05D74D" w:themeColor="accent2"/>
                            <w:sz w:val="18"/>
                            <w:szCs w:val="18"/>
                          </w:rPr>
                          <w:t>en la</w:t>
                        </w:r>
                        <w:r w:rsidR="00A850A2" w:rsidRPr="004E0C19">
                          <w:rPr>
                            <w:color w:val="05D74D" w:themeColor="accent2"/>
                            <w:sz w:val="18"/>
                            <w:szCs w:val="18"/>
                          </w:rPr>
                          <w:t xml:space="preserve"> </w:t>
                        </w:r>
                        <w:r w:rsidR="00A850A2" w:rsidRPr="00B04630">
                          <w:rPr>
                            <w:b/>
                            <w:bCs/>
                            <w:color w:val="05D74D" w:themeColor="accent2"/>
                            <w:sz w:val="18"/>
                            <w:szCs w:val="18"/>
                          </w:rPr>
                          <w:t>tabla</w:t>
                        </w:r>
                        <w:r w:rsidR="00A850A2" w:rsidRPr="004E0C19">
                          <w:rPr>
                            <w:color w:val="05D74D" w:themeColor="accent2"/>
                            <w:sz w:val="18"/>
                            <w:szCs w:val="18"/>
                          </w:rPr>
                          <w:t xml:space="preserve"> </w:t>
                        </w:r>
                        <w:r w:rsidR="00A850A2" w:rsidRPr="004E0C19">
                          <w:rPr>
                            <w:color w:val="FFFFFF" w:themeColor="background1"/>
                            <w:sz w:val="18"/>
                            <w:szCs w:val="18"/>
                          </w:rPr>
                          <w:t>que se encuentra al lado del registro</w:t>
                        </w:r>
                        <w:r w:rsidR="00DC4947">
                          <w:rPr>
                            <w:color w:val="FFFFFF" w:themeColor="background1"/>
                            <w:sz w:val="18"/>
                            <w:szCs w:val="18"/>
                          </w:rPr>
                          <w:t>.</w:t>
                        </w:r>
                      </w:p>
                      <w:p w14:paraId="04B6477C" w14:textId="16789921" w:rsidR="00DC4947" w:rsidRDefault="00C671D3" w:rsidP="00CA3C90">
                        <w:pPr>
                          <w:rPr>
                            <w:color w:val="FFFFFF" w:themeColor="background1"/>
                            <w:sz w:val="18"/>
                            <w:szCs w:val="18"/>
                          </w:rPr>
                        </w:pPr>
                        <w:r>
                          <w:rPr>
                            <w:color w:val="FFFFFF" w:themeColor="background1"/>
                            <w:sz w:val="18"/>
                            <w:szCs w:val="18"/>
                          </w:rPr>
                          <w:t>Si hay clientes…Hay proveedores. ¡CLARO QUE SI!</w:t>
                        </w:r>
                      </w:p>
                      <w:p w14:paraId="2DAE0CF8" w14:textId="22D83F28" w:rsidR="00AE7DA9" w:rsidRPr="004E0C19" w:rsidRDefault="00AE7DA9" w:rsidP="00CA3C90">
                        <w:pPr>
                          <w:rPr>
                            <w:color w:val="FFFFFF" w:themeColor="background1"/>
                            <w:sz w:val="18"/>
                            <w:szCs w:val="18"/>
                          </w:rPr>
                        </w:pPr>
                        <w:r>
                          <w:rPr>
                            <w:color w:val="FFFFFF" w:themeColor="background1"/>
                            <w:sz w:val="18"/>
                            <w:szCs w:val="18"/>
                          </w:rPr>
                          <w:t xml:space="preserve">Tenemos </w:t>
                        </w:r>
                        <w:r w:rsidRPr="00B04630">
                          <w:rPr>
                            <w:b/>
                            <w:bCs/>
                            <w:color w:val="05D74D" w:themeColor="accent2"/>
                            <w:sz w:val="18"/>
                            <w:szCs w:val="18"/>
                          </w:rPr>
                          <w:t xml:space="preserve">una Opción llamada: </w:t>
                        </w:r>
                        <w:proofErr w:type="spellStart"/>
                        <w:r w:rsidRPr="00B04630">
                          <w:rPr>
                            <w:b/>
                            <w:bCs/>
                            <w:color w:val="05D74D" w:themeColor="accent2"/>
                            <w:sz w:val="18"/>
                            <w:szCs w:val="18"/>
                          </w:rPr>
                          <w:t>Supplier</w:t>
                        </w:r>
                        <w:proofErr w:type="spellEnd"/>
                        <w:r w:rsidRPr="00B04630">
                          <w:rPr>
                            <w:color w:val="05D74D" w:themeColor="accent2"/>
                            <w:sz w:val="18"/>
                            <w:szCs w:val="18"/>
                          </w:rPr>
                          <w:t xml:space="preserve"> </w:t>
                        </w:r>
                        <w:r>
                          <w:rPr>
                            <w:color w:val="FFFFFF" w:themeColor="background1"/>
                            <w:sz w:val="18"/>
                            <w:szCs w:val="18"/>
                          </w:rPr>
                          <w:t xml:space="preserve">que se encuentra dentro de menú, </w:t>
                        </w:r>
                        <w:r w:rsidRPr="002401BC">
                          <w:rPr>
                            <w:b/>
                            <w:bCs/>
                            <w:color w:val="05D74D" w:themeColor="accent2"/>
                            <w:sz w:val="18"/>
                            <w:szCs w:val="18"/>
                          </w:rPr>
                          <w:t xml:space="preserve">con otras </w:t>
                        </w:r>
                        <w:r w:rsidR="00886616">
                          <w:rPr>
                            <w:b/>
                            <w:bCs/>
                            <w:color w:val="05D74D" w:themeColor="accent2"/>
                            <w:sz w:val="18"/>
                            <w:szCs w:val="18"/>
                          </w:rPr>
                          <w:t xml:space="preserve">4 </w:t>
                        </w:r>
                        <w:r w:rsidRPr="002401BC">
                          <w:rPr>
                            <w:b/>
                            <w:bCs/>
                            <w:color w:val="05D74D" w:themeColor="accent2"/>
                            <w:sz w:val="18"/>
                            <w:szCs w:val="18"/>
                          </w:rPr>
                          <w:t>opciones</w:t>
                        </w:r>
                        <w:r>
                          <w:rPr>
                            <w:color w:val="FFFFFF" w:themeColor="background1"/>
                            <w:sz w:val="18"/>
                            <w:szCs w:val="18"/>
                          </w:rPr>
                          <w:t xml:space="preserve"> restantes que aun estaríamos hablando a detalle en este documento. Sin </w:t>
                        </w:r>
                        <w:r w:rsidR="00B04630">
                          <w:rPr>
                            <w:color w:val="FFFFFF" w:themeColor="background1"/>
                            <w:sz w:val="18"/>
                            <w:szCs w:val="18"/>
                          </w:rPr>
                          <w:t>más</w:t>
                        </w:r>
                        <w:r>
                          <w:rPr>
                            <w:color w:val="FFFFFF" w:themeColor="background1"/>
                            <w:sz w:val="18"/>
                            <w:szCs w:val="18"/>
                          </w:rPr>
                          <w:t xml:space="preserve"> </w:t>
                        </w:r>
                        <w:r w:rsidR="00B04630">
                          <w:rPr>
                            <w:color w:val="FFFFFF" w:themeColor="background1"/>
                            <w:sz w:val="18"/>
                            <w:szCs w:val="18"/>
                          </w:rPr>
                          <w:t>agregar en este apartado, ¡SIGAMOS!</w:t>
                        </w:r>
                      </w:p>
                      <w:p w14:paraId="05CAAFC9" w14:textId="771EE277" w:rsidR="009739F6" w:rsidRDefault="009739F6" w:rsidP="004E3901">
                        <w:pPr>
                          <w:rPr>
                            <w:color w:val="FFFFFF" w:themeColor="background1"/>
                          </w:rPr>
                        </w:pPr>
                      </w:p>
                    </w:txbxContent>
                  </v:textbox>
                </v:shape>
                <w10:wrap type="square" anchorx="margin" anchory="margin"/>
              </v:group>
            </w:pict>
          </mc:Fallback>
        </mc:AlternateContent>
      </w:r>
    </w:p>
    <w:p w14:paraId="76FE48B4" w14:textId="581E7EAD" w:rsidR="00A17FB7" w:rsidRDefault="00A17FB7" w:rsidP="00B74BA4">
      <w:pPr>
        <w:rPr>
          <w:noProof/>
        </w:rPr>
      </w:pPr>
    </w:p>
    <w:p w14:paraId="45CA1448" w14:textId="07CE1B02" w:rsidR="00A17FB7" w:rsidRDefault="00C0423D" w:rsidP="00B74BA4">
      <w:pPr>
        <w:rPr>
          <w:noProof/>
        </w:rPr>
      </w:pPr>
      <w:r>
        <w:rPr>
          <w:noProof/>
        </w:rPr>
        <mc:AlternateContent>
          <mc:Choice Requires="wps">
            <w:drawing>
              <wp:anchor distT="0" distB="0" distL="114300" distR="114300" simplePos="0" relativeHeight="251676672" behindDoc="0" locked="0" layoutInCell="1" allowOverlap="1" wp14:anchorId="77E68255" wp14:editId="57B6AD4E">
                <wp:simplePos x="0" y="0"/>
                <wp:positionH relativeFrom="margin">
                  <wp:align>center</wp:align>
                </wp:positionH>
                <wp:positionV relativeFrom="paragraph">
                  <wp:posOffset>7620</wp:posOffset>
                </wp:positionV>
                <wp:extent cx="3371850" cy="771525"/>
                <wp:effectExtent l="0" t="0" r="0" b="0"/>
                <wp:wrapNone/>
                <wp:docPr id="68" name="Rectángulo: esquinas redondeadas 68"/>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E8B2F1" w14:textId="2946D14C" w:rsidR="00C0423D" w:rsidRPr="00387C01" w:rsidRDefault="00C0423D" w:rsidP="00C0423D">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 xml:space="preserve">Sistema- </w:t>
                            </w:r>
                            <w:proofErr w:type="spellStart"/>
                            <w:r w:rsidRPr="00387C01">
                              <w:rPr>
                                <w:b/>
                                <w:bCs/>
                                <w:i/>
                                <w:iCs/>
                                <w:color w:val="02772A" w:themeColor="accent5" w:themeShade="80"/>
                                <w:sz w:val="40"/>
                                <w:szCs w:val="40"/>
                                <w:u w:val="single"/>
                                <w:lang w:val="es-CO"/>
                              </w:rPr>
                              <w:t>Customers</w:t>
                            </w:r>
                            <w:proofErr w:type="spellEnd"/>
                          </w:p>
                          <w:p w14:paraId="2A1B23E2" w14:textId="77777777" w:rsidR="00C0423D" w:rsidRPr="00022E71" w:rsidRDefault="00C0423D" w:rsidP="00C0423D">
                            <w:pPr>
                              <w:jc w:val="center"/>
                              <w:rPr>
                                <w:color w:val="02772A" w:themeColor="accent5" w:themeShade="80"/>
                                <w:sz w:val="40"/>
                                <w:szCs w:val="40"/>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E68255" id="Rectángulo: esquinas redondeadas 68" o:spid="_x0000_s1081" style="position:absolute;margin-left:0;margin-top:.6pt;width:265.5pt;height:60.7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CKeQIAAE0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" filled="f" stroked="f" strokeweight="1pt">
                <v:stroke joinstyle="miter"/>
                <v:textbox>
                  <w:txbxContent>
                    <w:p w14:paraId="2FE8B2F1" w14:textId="2946D14C" w:rsidR="00C0423D" w:rsidRPr="00387C01" w:rsidRDefault="00C0423D" w:rsidP="00C0423D">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 xml:space="preserve">Sistema- </w:t>
                      </w:r>
                      <w:proofErr w:type="spellStart"/>
                      <w:r w:rsidRPr="00387C01">
                        <w:rPr>
                          <w:b/>
                          <w:bCs/>
                          <w:i/>
                          <w:iCs/>
                          <w:color w:val="02772A" w:themeColor="accent5" w:themeShade="80"/>
                          <w:sz w:val="40"/>
                          <w:szCs w:val="40"/>
                          <w:u w:val="single"/>
                          <w:lang w:val="es-CO"/>
                        </w:rPr>
                        <w:t>Customers</w:t>
                      </w:r>
                      <w:proofErr w:type="spellEnd"/>
                    </w:p>
                    <w:p w14:paraId="2A1B23E2" w14:textId="77777777" w:rsidR="00C0423D" w:rsidRPr="00022E71" w:rsidRDefault="00C0423D" w:rsidP="00C0423D">
                      <w:pPr>
                        <w:jc w:val="center"/>
                        <w:rPr>
                          <w:color w:val="02772A" w:themeColor="accent5" w:themeShade="80"/>
                          <w:sz w:val="40"/>
                          <w:szCs w:val="40"/>
                          <w:lang w:val="es-CO"/>
                        </w:rPr>
                      </w:pPr>
                    </w:p>
                  </w:txbxContent>
                </v:textbox>
                <w10:wrap anchorx="margin"/>
              </v:roundrect>
            </w:pict>
          </mc:Fallback>
        </mc:AlternateContent>
      </w:r>
    </w:p>
    <w:p w14:paraId="5EBF03EB" w14:textId="631A6863" w:rsidR="00A17FB7" w:rsidRDefault="00A17FB7" w:rsidP="00B74BA4">
      <w:pPr>
        <w:rPr>
          <w:noProof/>
        </w:rPr>
      </w:pPr>
    </w:p>
    <w:p w14:paraId="46CBD5AF" w14:textId="067F4914" w:rsidR="00A17FB7" w:rsidRDefault="00A17FB7" w:rsidP="00B74BA4">
      <w:pPr>
        <w:rPr>
          <w:noProof/>
        </w:rPr>
      </w:pPr>
    </w:p>
    <w:p w14:paraId="08BE65E5" w14:textId="5A1FB9A1" w:rsidR="00A17FB7" w:rsidRPr="002C1970" w:rsidRDefault="00A17FB7" w:rsidP="00B74BA4"/>
    <w:p w14:paraId="4014C4F5" w14:textId="7B7927D4" w:rsidR="00A17FB7" w:rsidRDefault="00A17FB7" w:rsidP="00B74BA4">
      <w:pPr>
        <w:rPr>
          <w:noProof/>
        </w:rPr>
      </w:pPr>
    </w:p>
    <w:p w14:paraId="35A7E5A3" w14:textId="2E92558E" w:rsidR="00A17FB7" w:rsidRDefault="00A17FB7" w:rsidP="00B74BA4">
      <w:pPr>
        <w:rPr>
          <w:noProof/>
        </w:rPr>
      </w:pPr>
    </w:p>
    <w:p w14:paraId="6EF38F2C" w14:textId="3EE9038D" w:rsidR="00A17FB7" w:rsidRDefault="000A407F" w:rsidP="00B74BA4">
      <w:pPr>
        <w:rPr>
          <w:noProof/>
        </w:rPr>
      </w:pPr>
      <w:r w:rsidRPr="000A407F">
        <w:rPr>
          <w:noProof/>
        </w:rPr>
        <w:drawing>
          <wp:anchor distT="0" distB="0" distL="114300" distR="114300" simplePos="0" relativeHeight="251674624" behindDoc="0" locked="0" layoutInCell="1" allowOverlap="1" wp14:anchorId="27EC292D" wp14:editId="63B5FCF8">
            <wp:simplePos x="0" y="0"/>
            <wp:positionH relativeFrom="margin">
              <wp:posOffset>3895725</wp:posOffset>
            </wp:positionH>
            <wp:positionV relativeFrom="margin">
              <wp:align>bottom</wp:align>
            </wp:positionV>
            <wp:extent cx="6331585" cy="4606290"/>
            <wp:effectExtent l="133350" t="76200" r="88265" b="13716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31585" cy="46062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p>
    <w:p w14:paraId="748B707B" w14:textId="1D5A4A6B" w:rsidR="00A17FB7" w:rsidRDefault="00A17FB7" w:rsidP="00B74BA4">
      <w:pPr>
        <w:rPr>
          <w:noProof/>
        </w:rPr>
      </w:pPr>
    </w:p>
    <w:p w14:paraId="20F3B4D7" w14:textId="19261187" w:rsidR="00A17FB7" w:rsidRDefault="00A17FB7" w:rsidP="00B74BA4">
      <w:pPr>
        <w:rPr>
          <w:noProof/>
        </w:rPr>
      </w:pPr>
    </w:p>
    <w:p w14:paraId="3F7B574E" w14:textId="77777777" w:rsidR="00A17FB7" w:rsidRDefault="00A17FB7" w:rsidP="00B74BA4">
      <w:pPr>
        <w:rPr>
          <w:noProof/>
        </w:rPr>
      </w:pPr>
    </w:p>
    <w:p w14:paraId="68805606" w14:textId="77777777" w:rsidR="00A17FB7" w:rsidRDefault="00A17FB7" w:rsidP="00B74BA4">
      <w:pPr>
        <w:rPr>
          <w:noProof/>
        </w:rPr>
      </w:pPr>
    </w:p>
    <w:p w14:paraId="74BE9E95" w14:textId="77777777" w:rsidR="00A17FB7" w:rsidRDefault="00A17FB7" w:rsidP="00B74BA4">
      <w:pPr>
        <w:rPr>
          <w:noProof/>
        </w:rPr>
      </w:pPr>
    </w:p>
    <w:p w14:paraId="7A1EF2FD" w14:textId="77777777" w:rsidR="00A17FB7" w:rsidRDefault="00A17FB7" w:rsidP="00B74BA4">
      <w:pPr>
        <w:rPr>
          <w:noProof/>
        </w:rPr>
      </w:pPr>
    </w:p>
    <w:p w14:paraId="50F2345B" w14:textId="77777777" w:rsidR="00A17FB7" w:rsidRDefault="00A17FB7" w:rsidP="00B74BA4">
      <w:pPr>
        <w:rPr>
          <w:noProof/>
        </w:rPr>
      </w:pPr>
    </w:p>
    <w:p w14:paraId="10AA9C5B" w14:textId="77777777" w:rsidR="00A17FB7" w:rsidRDefault="00A17FB7" w:rsidP="00B74BA4">
      <w:pPr>
        <w:rPr>
          <w:noProof/>
        </w:rPr>
      </w:pPr>
    </w:p>
    <w:p w14:paraId="49F36653" w14:textId="77777777" w:rsidR="00A17FB7" w:rsidRDefault="00A17FB7" w:rsidP="00B74BA4">
      <w:pPr>
        <w:rPr>
          <w:noProof/>
        </w:rPr>
      </w:pPr>
    </w:p>
    <w:p w14:paraId="0EBE92AD" w14:textId="77777777" w:rsidR="00A17FB7" w:rsidRDefault="00A17FB7" w:rsidP="00B74BA4">
      <w:pPr>
        <w:rPr>
          <w:noProof/>
        </w:rPr>
      </w:pPr>
    </w:p>
    <w:p w14:paraId="677FC17F" w14:textId="77777777" w:rsidR="00A17FB7" w:rsidRDefault="00A17FB7" w:rsidP="00B74BA4">
      <w:pPr>
        <w:rPr>
          <w:noProof/>
        </w:rPr>
      </w:pPr>
    </w:p>
    <w:p w14:paraId="45490ADF" w14:textId="77777777" w:rsidR="00A17FB7" w:rsidRDefault="00A17FB7" w:rsidP="00B74BA4">
      <w:pPr>
        <w:rPr>
          <w:noProof/>
        </w:rPr>
      </w:pPr>
    </w:p>
    <w:p w14:paraId="21B24C2A" w14:textId="77777777" w:rsidR="00A17FB7" w:rsidRDefault="00A17FB7" w:rsidP="00B74BA4">
      <w:pPr>
        <w:rPr>
          <w:noProof/>
        </w:rPr>
      </w:pPr>
    </w:p>
    <w:p w14:paraId="0E38EBD5" w14:textId="77777777" w:rsidR="00A17FB7" w:rsidRDefault="00A17FB7" w:rsidP="00B74BA4">
      <w:pPr>
        <w:rPr>
          <w:noProof/>
        </w:rPr>
      </w:pPr>
    </w:p>
    <w:p w14:paraId="223127C3" w14:textId="77777777" w:rsidR="00A17FB7" w:rsidRDefault="00A17FB7" w:rsidP="00B74BA4">
      <w:pPr>
        <w:rPr>
          <w:noProof/>
        </w:rPr>
      </w:pPr>
    </w:p>
    <w:p w14:paraId="71BDA20E" w14:textId="77777777" w:rsidR="00A17FB7" w:rsidRDefault="00A17FB7" w:rsidP="00B74BA4">
      <w:pPr>
        <w:rPr>
          <w:noProof/>
        </w:rPr>
      </w:pPr>
    </w:p>
    <w:p w14:paraId="58528071" w14:textId="60C130A4" w:rsidR="00A17FB7" w:rsidRDefault="00E03DCA" w:rsidP="00B74BA4">
      <w:pPr>
        <w:rPr>
          <w:noProof/>
        </w:rPr>
      </w:pPr>
      <w:r>
        <w:rPr>
          <w:noProof/>
        </w:rPr>
        <w:lastRenderedPageBreak/>
        <mc:AlternateContent>
          <mc:Choice Requires="wpg">
            <w:drawing>
              <wp:anchor distT="0" distB="0" distL="457200" distR="457200" simplePos="0" relativeHeight="251685888" behindDoc="0" locked="0" layoutInCell="1" allowOverlap="1" wp14:anchorId="06D344DE" wp14:editId="33F2C277">
                <wp:simplePos x="0" y="0"/>
                <wp:positionH relativeFrom="margin">
                  <wp:align>left</wp:align>
                </wp:positionH>
                <wp:positionV relativeFrom="margin">
                  <wp:align>top</wp:align>
                </wp:positionV>
                <wp:extent cx="2619375" cy="6930390"/>
                <wp:effectExtent l="0" t="0" r="9525" b="3810"/>
                <wp:wrapSquare wrapText="bothSides"/>
                <wp:docPr id="111" name="Grupo 111"/>
                <wp:cNvGraphicFramePr/>
                <a:graphic xmlns:a="http://schemas.openxmlformats.org/drawingml/2006/main">
                  <a:graphicData uri="http://schemas.microsoft.com/office/word/2010/wordprocessingGroup">
                    <wpg:wgp>
                      <wpg:cNvGrpSpPr/>
                      <wpg:grpSpPr>
                        <a:xfrm>
                          <a:off x="0" y="0"/>
                          <a:ext cx="2619375" cy="6930390"/>
                          <a:chOff x="0" y="0"/>
                          <a:chExt cx="2230438" cy="8229600"/>
                        </a:xfrm>
                      </wpg:grpSpPr>
                      <wpg:grpSp>
                        <wpg:cNvPr id="112" name="Grupo 112"/>
                        <wpg:cNvGrpSpPr/>
                        <wpg:grpSpPr>
                          <a:xfrm>
                            <a:off x="0" y="0"/>
                            <a:ext cx="2230438" cy="8229600"/>
                            <a:chOff x="0" y="0"/>
                            <a:chExt cx="2230438" cy="8229600"/>
                          </a:xfrm>
                        </wpg:grpSpPr>
                        <wps:wsp>
                          <wps:cNvPr id="113" name="Rectángulo 113"/>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 name="Grupo 68"/>
                          <wpg:cNvGrpSpPr/>
                          <wpg:grpSpPr>
                            <a:xfrm>
                              <a:off x="523875" y="3705225"/>
                              <a:ext cx="1706563" cy="2278063"/>
                              <a:chOff x="0" y="0"/>
                              <a:chExt cx="1706563" cy="2278063"/>
                            </a:xfrm>
                            <a:solidFill>
                              <a:schemeClr val="bg2">
                                <a:lumMod val="50000"/>
                              </a:schemeClr>
                            </a:solidFill>
                          </wpg:grpSpPr>
                          <wps:wsp>
                            <wps:cNvPr id="115"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6"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7"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8"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9"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0"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21" name="Grupo 3"/>
                          <wpg:cNvGrpSpPr/>
                          <wpg:grpSpPr>
                            <a:xfrm>
                              <a:off x="904875" y="0"/>
                              <a:ext cx="1323975" cy="1371600"/>
                              <a:chOff x="0" y="0"/>
                              <a:chExt cx="1325563" cy="1370013"/>
                            </a:xfrm>
                            <a:solidFill>
                              <a:schemeClr val="bg1"/>
                            </a:solidFill>
                          </wpg:grpSpPr>
                          <wps:wsp>
                            <wps:cNvPr id="122"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123"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124"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125"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126"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127" name="Cuadro de texto 127"/>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A39B8" w14:textId="4E0AB568" w:rsidR="00E03DCA" w:rsidRPr="00501B03" w:rsidRDefault="00E03DCA" w:rsidP="00E03DCA">
                              <w:pPr>
                                <w:rPr>
                                  <w:rFonts w:asciiTheme="majorHAnsi" w:eastAsiaTheme="majorEastAsia" w:hAnsiTheme="majorHAnsi" w:cstheme="majorBidi"/>
                                  <w:caps/>
                                  <w:color w:val="FFFFFF" w:themeColor="background1"/>
                                  <w:sz w:val="16"/>
                                  <w:szCs w:val="16"/>
                                </w:rPr>
                              </w:pPr>
                              <w:r w:rsidRPr="00501B03">
                                <w:rPr>
                                  <w:rFonts w:asciiTheme="majorHAnsi" w:eastAsiaTheme="majorEastAsia" w:hAnsiTheme="majorHAnsi" w:cstheme="majorBidi"/>
                                  <w:caps/>
                                  <w:color w:val="FFFFFF" w:themeColor="background1"/>
                                  <w:sz w:val="16"/>
                                  <w:szCs w:val="16"/>
                                </w:rPr>
                                <w:t xml:space="preserve">DESCRIPCIÓN DEL JFRAME FORM: </w:t>
                              </w:r>
                              <w:r w:rsidRPr="00501B03">
                                <w:rPr>
                                  <w:rFonts w:asciiTheme="majorHAnsi" w:eastAsiaTheme="majorEastAsia" w:hAnsiTheme="majorHAnsi" w:cstheme="majorBidi"/>
                                  <w:caps/>
                                  <w:color w:val="05D74D" w:themeColor="accent2"/>
                                  <w:sz w:val="16"/>
                                  <w:szCs w:val="16"/>
                                </w:rPr>
                                <w:t>sISTEMA</w:t>
                              </w:r>
                              <w:r>
                                <w:rPr>
                                  <w:rFonts w:asciiTheme="majorHAnsi" w:eastAsiaTheme="majorEastAsia" w:hAnsiTheme="majorHAnsi" w:cstheme="majorBidi"/>
                                  <w:caps/>
                                  <w:color w:val="05D74D" w:themeColor="accent2"/>
                                  <w:sz w:val="16"/>
                                  <w:szCs w:val="16"/>
                                </w:rPr>
                                <w:t xml:space="preserve">- </w:t>
                              </w:r>
                              <w:r w:rsidR="00A954C1">
                                <w:rPr>
                                  <w:rFonts w:asciiTheme="majorHAnsi" w:eastAsiaTheme="majorEastAsia" w:hAnsiTheme="majorHAnsi" w:cstheme="majorBidi"/>
                                  <w:caps/>
                                  <w:color w:val="05D74D" w:themeColor="accent2"/>
                                  <w:sz w:val="16"/>
                                  <w:szCs w:val="16"/>
                                </w:rPr>
                                <w:t>supplier</w:t>
                              </w:r>
                            </w:p>
                            <w:p w14:paraId="21CCEA67" w14:textId="35A197D3" w:rsidR="00E03DCA" w:rsidRDefault="00E03DCA">
                              <w:pPr>
                                <w:rPr>
                                  <w:rFonts w:asciiTheme="majorHAnsi" w:eastAsiaTheme="majorEastAsia" w:hAnsiTheme="majorHAnsi" w:cstheme="majorBidi"/>
                                  <w:caps/>
                                  <w:color w:val="FFFFFF" w:themeColor="background1"/>
                                  <w:sz w:val="24"/>
                                  <w:szCs w:val="24"/>
                                </w:rPr>
                              </w:pPr>
                            </w:p>
                            <w:p w14:paraId="05A5E835" w14:textId="310D8880" w:rsidR="00E03DCA" w:rsidRDefault="00BC2EDE" w:rsidP="00BC2EDE">
                              <w:pPr>
                                <w:rPr>
                                  <w:color w:val="FFFFFF" w:themeColor="background1"/>
                                </w:rPr>
                              </w:pPr>
                              <w:r>
                                <w:rPr>
                                  <w:color w:val="FFFFFF" w:themeColor="background1"/>
                                </w:rPr>
                                <w:t xml:space="preserve">Prioridad aquellos </w:t>
                              </w:r>
                              <w:r w:rsidR="00A06466">
                                <w:rPr>
                                  <w:color w:val="FFFFFF" w:themeColor="background1"/>
                                </w:rPr>
                                <w:t>que</w:t>
                              </w:r>
                              <w:r>
                                <w:rPr>
                                  <w:color w:val="FFFFFF" w:themeColor="background1"/>
                                </w:rPr>
                                <w:t xml:space="preserve"> nos </w:t>
                              </w:r>
                              <w:r w:rsidR="00A06466">
                                <w:rPr>
                                  <w:color w:val="FFFFFF" w:themeColor="background1"/>
                                </w:rPr>
                                <w:t>brindan</w:t>
                              </w:r>
                              <w:r>
                                <w:rPr>
                                  <w:color w:val="FFFFFF" w:themeColor="background1"/>
                                </w:rPr>
                                <w:t xml:space="preserve"> prioridad como a Nosotros </w:t>
                              </w:r>
                              <w:r w:rsidR="00A06466">
                                <w:rPr>
                                  <w:color w:val="FFFFFF" w:themeColor="background1"/>
                                </w:rPr>
                                <w:t>como vendedores.</w:t>
                              </w:r>
                            </w:p>
                            <w:p w14:paraId="2C655446" w14:textId="7EDA2603" w:rsidR="00A06466" w:rsidRDefault="00DF1DE7" w:rsidP="00BC2EDE">
                              <w:pPr>
                                <w:rPr>
                                  <w:color w:val="FFFFFF" w:themeColor="background1"/>
                                </w:rPr>
                              </w:pPr>
                              <w:r>
                                <w:rPr>
                                  <w:color w:val="FFFFFF" w:themeColor="background1"/>
                                </w:rPr>
                                <w:t xml:space="preserve">Es algo </w:t>
                              </w:r>
                              <w:proofErr w:type="spellStart"/>
                              <w:r>
                                <w:rPr>
                                  <w:color w:val="FFFFFF" w:themeColor="background1"/>
                                </w:rPr>
                                <w:t>Cansable</w:t>
                              </w:r>
                              <w:proofErr w:type="spellEnd"/>
                              <w:r>
                                <w:rPr>
                                  <w:color w:val="FFFFFF" w:themeColor="background1"/>
                                </w:rPr>
                                <w:t xml:space="preserve"> ver </w:t>
                              </w:r>
                              <w:r w:rsidR="009A40C3">
                                <w:rPr>
                                  <w:color w:val="FFFFFF" w:themeColor="background1"/>
                                </w:rPr>
                                <w:t>las mismas opciones</w:t>
                              </w:r>
                              <w:r>
                                <w:rPr>
                                  <w:color w:val="FFFFFF" w:themeColor="background1"/>
                                </w:rPr>
                                <w:t xml:space="preserve"> que contiene este </w:t>
                              </w:r>
                              <w:r w:rsidR="009A40C3">
                                <w:rPr>
                                  <w:color w:val="FFFFFF" w:themeColor="background1"/>
                                </w:rPr>
                                <w:t>Menú</w:t>
                              </w:r>
                              <w:r>
                                <w:rPr>
                                  <w:color w:val="FFFFFF" w:themeColor="background1"/>
                                </w:rPr>
                                <w:t xml:space="preserve">, Sin </w:t>
                              </w:r>
                              <w:proofErr w:type="gramStart"/>
                              <w:r>
                                <w:rPr>
                                  <w:color w:val="FFFFFF" w:themeColor="background1"/>
                                </w:rPr>
                                <w:t>embargo</w:t>
                              </w:r>
                              <w:proofErr w:type="gramEnd"/>
                              <w:r>
                                <w:rPr>
                                  <w:color w:val="FFFFFF" w:themeColor="background1"/>
                                </w:rPr>
                                <w:t xml:space="preserve"> siempre suele ser </w:t>
                              </w:r>
                              <w:r w:rsidR="006723ED">
                                <w:rPr>
                                  <w:color w:val="FFFFFF" w:themeColor="background1"/>
                                </w:rPr>
                                <w:t>importante para nos</w:t>
                              </w:r>
                              <w:r w:rsidR="00AF1290">
                                <w:rPr>
                                  <w:color w:val="FFFFFF" w:themeColor="background1"/>
                                </w:rPr>
                                <w:t xml:space="preserve">otros enseñarle todo, hasta lo repetible. </w:t>
                              </w:r>
                            </w:p>
                            <w:p w14:paraId="547B422D" w14:textId="7E745BFF" w:rsidR="00AF1290" w:rsidRDefault="00AF1290" w:rsidP="00BC2EDE">
                              <w:pPr>
                                <w:rPr>
                                  <w:b/>
                                  <w:bCs/>
                                  <w:color w:val="FFFFFF" w:themeColor="background1"/>
                                  <w:sz w:val="18"/>
                                  <w:szCs w:val="18"/>
                                </w:rPr>
                              </w:pPr>
                              <w:r>
                                <w:rPr>
                                  <w:color w:val="FFFFFF" w:themeColor="background1"/>
                                </w:rPr>
                                <w:t xml:space="preserve">En esta </w:t>
                              </w:r>
                              <w:r w:rsidRPr="009A40C3">
                                <w:rPr>
                                  <w:color w:val="FFFFFF" w:themeColor="background1"/>
                                  <w:u w:val="single"/>
                                </w:rPr>
                                <w:t>opción</w:t>
                              </w:r>
                              <w:r>
                                <w:rPr>
                                  <w:color w:val="FFFFFF" w:themeColor="background1"/>
                                </w:rPr>
                                <w:t xml:space="preserve">: </w:t>
                              </w:r>
                              <w:proofErr w:type="spellStart"/>
                              <w:r w:rsidRPr="009A40C3">
                                <w:rPr>
                                  <w:b/>
                                  <w:bCs/>
                                  <w:color w:val="05D74D" w:themeColor="accent2"/>
                                </w:rPr>
                                <w:t>Supplier</w:t>
                              </w:r>
                              <w:proofErr w:type="spellEnd"/>
                              <w:r w:rsidR="00BE1201" w:rsidRPr="009A40C3">
                                <w:rPr>
                                  <w:b/>
                                  <w:bCs/>
                                  <w:color w:val="05D74D" w:themeColor="accent2"/>
                                </w:rPr>
                                <w:t xml:space="preserve"> </w:t>
                              </w:r>
                              <w:r w:rsidR="00BE1201">
                                <w:rPr>
                                  <w:color w:val="FFFFFF" w:themeColor="background1"/>
                                </w:rPr>
                                <w:t xml:space="preserve">contiene los </w:t>
                              </w:r>
                              <w:r w:rsidR="009A40C3">
                                <w:rPr>
                                  <w:color w:val="FFFFFF" w:themeColor="background1"/>
                                </w:rPr>
                                <w:t>mismos detalles</w:t>
                              </w:r>
                              <w:r w:rsidR="00BE1201">
                                <w:rPr>
                                  <w:color w:val="FFFFFF" w:themeColor="background1"/>
                                </w:rPr>
                                <w:t xml:space="preserve"> que </w:t>
                              </w:r>
                              <w:r w:rsidR="003E4F36">
                                <w:rPr>
                                  <w:color w:val="FFFFFF" w:themeColor="background1"/>
                                </w:rPr>
                                <w:t xml:space="preserve">posee la </w:t>
                              </w:r>
                              <w:r w:rsidR="003E4F36" w:rsidRPr="009A40C3">
                                <w:rPr>
                                  <w:color w:val="FFFFFF" w:themeColor="background1"/>
                                  <w:u w:val="single"/>
                                </w:rPr>
                                <w:t>Opción</w:t>
                              </w:r>
                              <w:r w:rsidR="003E4F36">
                                <w:rPr>
                                  <w:color w:val="FFFFFF" w:themeColor="background1"/>
                                </w:rPr>
                                <w:t xml:space="preserve">: </w:t>
                              </w:r>
                              <w:r w:rsidR="003E4F36" w:rsidRPr="009A40C3">
                                <w:rPr>
                                  <w:b/>
                                  <w:bCs/>
                                  <w:color w:val="05D74D" w:themeColor="accent2"/>
                                </w:rPr>
                                <w:t>Clientes</w:t>
                              </w:r>
                              <w:r w:rsidR="003E4F36">
                                <w:rPr>
                                  <w:color w:val="FFFFFF" w:themeColor="background1"/>
                                </w:rPr>
                                <w:t xml:space="preserve">, </w:t>
                              </w:r>
                              <w:r w:rsidR="003E4F36" w:rsidRPr="009A40C3">
                                <w:rPr>
                                  <w:b/>
                                  <w:bCs/>
                                  <w:color w:val="05D74D" w:themeColor="accent2"/>
                                </w:rPr>
                                <w:t xml:space="preserve">unas Funcionalidades de Guardar, </w:t>
                              </w:r>
                              <w:r w:rsidR="00F4685D" w:rsidRPr="009A40C3">
                                <w:rPr>
                                  <w:b/>
                                  <w:bCs/>
                                  <w:color w:val="05D74D" w:themeColor="accent2"/>
                                </w:rPr>
                                <w:t>eliminar, modificar y buscar que será almacenada</w:t>
                              </w:r>
                              <w:r w:rsidR="00802607">
                                <w:rPr>
                                  <w:color w:val="FFFFFF" w:themeColor="background1"/>
                                </w:rPr>
                                <w:t xml:space="preserve">, </w:t>
                              </w:r>
                              <w:r w:rsidR="009A40C3">
                                <w:rPr>
                                  <w:color w:val="FFFFFF" w:themeColor="background1"/>
                                </w:rPr>
                                <w:t>recordando</w:t>
                              </w:r>
                              <w:r w:rsidR="00802607">
                                <w:rPr>
                                  <w:color w:val="FFFFFF" w:themeColor="background1"/>
                                </w:rPr>
                                <w:t xml:space="preserve"> por l</w:t>
                              </w:r>
                              <w:r w:rsidR="009A40C3">
                                <w:rPr>
                                  <w:color w:val="FFFFFF" w:themeColor="background1"/>
                                </w:rPr>
                                <w:t>a</w:t>
                              </w:r>
                              <w:r w:rsidR="00802607">
                                <w:rPr>
                                  <w:color w:val="FFFFFF" w:themeColor="background1"/>
                                </w:rPr>
                                <w:t xml:space="preserve"> 3ra vez,</w:t>
                              </w:r>
                              <w:r w:rsidR="009A40C3" w:rsidRPr="004E0C19">
                                <w:rPr>
                                  <w:color w:val="FFFFFF" w:themeColor="background1"/>
                                  <w:sz w:val="18"/>
                                  <w:szCs w:val="18"/>
                                </w:rPr>
                                <w:t xml:space="preserve"> gracias a la Distribución de un paquete libre denominado </w:t>
                              </w:r>
                              <w:r w:rsidR="009A40C3" w:rsidRPr="00B04630">
                                <w:rPr>
                                  <w:b/>
                                  <w:bCs/>
                                  <w:color w:val="05D74D" w:themeColor="accent2"/>
                                  <w:sz w:val="18"/>
                                  <w:szCs w:val="18"/>
                                </w:rPr>
                                <w:t>XAMPP</w:t>
                              </w:r>
                              <w:r w:rsidR="009A40C3" w:rsidRPr="004E0C19">
                                <w:rPr>
                                  <w:color w:val="FFFFFF" w:themeColor="background1"/>
                                  <w:sz w:val="18"/>
                                  <w:szCs w:val="18"/>
                                </w:rPr>
                                <w:t xml:space="preserve">, en el cual manejados Y controlados con el lenguaje de programación llamado: </w:t>
                              </w:r>
                              <w:r w:rsidR="009A40C3" w:rsidRPr="00B04630">
                                <w:rPr>
                                  <w:b/>
                                  <w:bCs/>
                                  <w:color w:val="05D74D" w:themeColor="accent2"/>
                                  <w:sz w:val="18"/>
                                  <w:szCs w:val="18"/>
                                </w:rPr>
                                <w:t>MYSQL</w:t>
                              </w:r>
                              <w:r w:rsidR="009A40C3">
                                <w:rPr>
                                  <w:b/>
                                  <w:bCs/>
                                  <w:color w:val="05D74D" w:themeColor="accent2"/>
                                  <w:sz w:val="18"/>
                                  <w:szCs w:val="18"/>
                                </w:rPr>
                                <w:t>, Además agregándolo a la tabla presente</w:t>
                              </w:r>
                              <w:r w:rsidR="009A40C3" w:rsidRPr="009A40C3">
                                <w:rPr>
                                  <w:b/>
                                  <w:bCs/>
                                  <w:color w:val="FFFFFF" w:themeColor="background1"/>
                                  <w:sz w:val="18"/>
                                  <w:szCs w:val="18"/>
                                </w:rPr>
                                <w:t xml:space="preserve"> en la imagen enseña</w:t>
                              </w:r>
                              <w:r w:rsidR="009A40C3">
                                <w:rPr>
                                  <w:b/>
                                  <w:bCs/>
                                  <w:color w:val="FFFFFF" w:themeColor="background1"/>
                                  <w:sz w:val="18"/>
                                  <w:szCs w:val="18"/>
                                </w:rPr>
                                <w:t>.</w:t>
                              </w:r>
                            </w:p>
                            <w:p w14:paraId="2BB2424D" w14:textId="1E6BAB94" w:rsidR="009A40C3" w:rsidRDefault="009A40C3" w:rsidP="00BC2EDE">
                              <w:pPr>
                                <w:rPr>
                                  <w:color w:val="FFFFFF" w:themeColor="background1"/>
                                </w:rPr>
                              </w:pPr>
                              <w:r>
                                <w:rPr>
                                  <w:b/>
                                  <w:bCs/>
                                  <w:color w:val="FFFFFF" w:themeColor="background1"/>
                                  <w:sz w:val="18"/>
                                  <w:szCs w:val="18"/>
                                </w:rPr>
                                <w:t>Sin embargo</w:t>
                              </w:r>
                              <w:r w:rsidR="007E2A54">
                                <w:rPr>
                                  <w:b/>
                                  <w:bCs/>
                                  <w:color w:val="FFFFFF" w:themeColor="background1"/>
                                  <w:sz w:val="18"/>
                                  <w:szCs w:val="18"/>
                                </w:rPr>
                                <w:t>, tenemos ¿</w:t>
                              </w:r>
                              <w:r w:rsidR="000F49F5">
                                <w:rPr>
                                  <w:b/>
                                  <w:bCs/>
                                  <w:color w:val="FFFFFF" w:themeColor="background1"/>
                                  <w:sz w:val="18"/>
                                  <w:szCs w:val="18"/>
                                </w:rPr>
                                <w:t>Quién</w:t>
                              </w:r>
                              <w:r w:rsidR="007E2A54">
                                <w:rPr>
                                  <w:b/>
                                  <w:bCs/>
                                  <w:color w:val="FFFFFF" w:themeColor="background1"/>
                                  <w:sz w:val="18"/>
                                  <w:szCs w:val="18"/>
                                </w:rPr>
                                <w:t xml:space="preserve"> </w:t>
                              </w:r>
                              <w:r w:rsidR="000F49F5">
                                <w:rPr>
                                  <w:b/>
                                  <w:bCs/>
                                  <w:color w:val="FFFFFF" w:themeColor="background1"/>
                                  <w:sz w:val="18"/>
                                  <w:szCs w:val="18"/>
                                </w:rPr>
                                <w:t>sería</w:t>
                              </w:r>
                              <w:r w:rsidR="007E2A54">
                                <w:rPr>
                                  <w:b/>
                                  <w:bCs/>
                                  <w:color w:val="FFFFFF" w:themeColor="background1"/>
                                  <w:sz w:val="18"/>
                                  <w:szCs w:val="18"/>
                                </w:rPr>
                                <w:t xml:space="preserve"> un Proveedor Sin </w:t>
                              </w:r>
                              <w:r w:rsidR="000F49F5">
                                <w:rPr>
                                  <w:b/>
                                  <w:bCs/>
                                  <w:color w:val="FFFFFF" w:themeColor="background1"/>
                                  <w:sz w:val="18"/>
                                  <w:szCs w:val="18"/>
                                </w:rPr>
                                <w:t>productos?</w:t>
                              </w:r>
                              <w:r w:rsidR="007E2A54">
                                <w:rPr>
                                  <w:b/>
                                  <w:bCs/>
                                  <w:color w:val="FFFFFF" w:themeColor="background1"/>
                                  <w:sz w:val="18"/>
                                  <w:szCs w:val="18"/>
                                </w:rPr>
                                <w:t xml:space="preserve"> Tenemos otra Opción Llamada: </w:t>
                              </w:r>
                              <w:proofErr w:type="spellStart"/>
                              <w:r w:rsidR="000F49F5">
                                <w:rPr>
                                  <w:b/>
                                  <w:bCs/>
                                  <w:color w:val="FFFFFF" w:themeColor="background1"/>
                                  <w:sz w:val="18"/>
                                  <w:szCs w:val="18"/>
                                </w:rPr>
                                <w:t>Products</w:t>
                              </w:r>
                              <w:proofErr w:type="spellEnd"/>
                              <w:r w:rsidR="00B23159">
                                <w:rPr>
                                  <w:b/>
                                  <w:bCs/>
                                  <w:color w:val="FFFFFF" w:themeColor="background1"/>
                                  <w:sz w:val="18"/>
                                  <w:szCs w:val="18"/>
                                </w:rPr>
                                <w:t xml:space="preserve"> que se encuentra en encuentro dentro del menú, con</w:t>
                              </w:r>
                              <w:r w:rsidR="00FE1E26">
                                <w:rPr>
                                  <w:b/>
                                  <w:bCs/>
                                  <w:color w:val="FFFFFF" w:themeColor="background1"/>
                                  <w:sz w:val="18"/>
                                  <w:szCs w:val="18"/>
                                </w:rPr>
                                <w:t xml:space="preserve"> otras </w:t>
                              </w:r>
                              <w:r w:rsidR="00886616">
                                <w:rPr>
                                  <w:b/>
                                  <w:bCs/>
                                  <w:color w:val="FFFFFF" w:themeColor="background1"/>
                                  <w:sz w:val="18"/>
                                  <w:szCs w:val="18"/>
                                </w:rPr>
                                <w:t xml:space="preserve">3 </w:t>
                              </w:r>
                              <w:r w:rsidR="00FE1E26">
                                <w:rPr>
                                  <w:b/>
                                  <w:bCs/>
                                  <w:color w:val="FFFFFF" w:themeColor="background1"/>
                                  <w:sz w:val="18"/>
                                  <w:szCs w:val="18"/>
                                </w:rPr>
                                <w:t>opciones por mencionar</w:t>
                              </w:r>
                              <w:r w:rsidR="00955EF1">
                                <w:rPr>
                                  <w:b/>
                                  <w:bCs/>
                                  <w:color w:val="FFFFFF" w:themeColor="background1"/>
                                  <w:sz w:val="18"/>
                                  <w:szCs w:val="18"/>
                                </w:rPr>
                                <w:t>. Sigan Observando.</w:t>
                              </w:r>
                            </w:p>
                            <w:p w14:paraId="0477AC34" w14:textId="77777777" w:rsidR="00A06466" w:rsidRDefault="00A06466" w:rsidP="00BC2EDE">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D344DE" id="Grupo 111" o:spid="_x0000_s1082" style="position:absolute;margin-left:0;margin-top:0;width:206.25pt;height:545.7pt;z-index:251685888;mso-wrap-distance-left:36pt;mso-wrap-distance-right:36pt;mso-position-horizontal:left;mso-position-horizontal-relative:margin;mso-position-vertical:top;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">
                <v:group id="Grupo 112" o:spid="_x0000_s1083"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Rectángulo 113" o:spid="_x0000_s1084"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" fillcolor="#485870 [3122]" stroked="f" strokeweight="1pt">
                    <v:fill color2="#3d4b5f [2882]" angle="348" colors="0 #88acbb;6554f #88acbb" focus="100%" type="gradient"/>
                  </v:rect>
                  <v:group id="Grupo 68" o:spid="_x0000_s1085"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orma libre 90" o:spid="_x0000_s1086"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" path="m,4r5,l5,,,4xe" filled="f" stroked="f">
                      <v:path arrowok="t" o:connecttype="custom" o:connectlocs="0,6350;7938,6350;7938,0;0,6350" o:connectangles="0,0,0,0"/>
                    </v:shape>
                    <v:shape id="Forma libre 91" o:spid="_x0000_s1087"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" path="m1075,9r,-9l,1075r,5l,1085,1075,9xe" filled="f" stroked="f">
                      <v:path arrowok="t" o:connecttype="custom" o:connectlocs="1706563,14288;1706563,0;0,1706563;0,1714500;0,1722438;1706563,14288" o:connectangles="0,0,0,0,0,0"/>
                    </v:shape>
                    <v:shape id="Forma libre 92" o:spid="_x0000_s1088"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" path="m1075,l,1080r,9l1075,9r,-9xe" filled="f" stroked="f">
                      <v:path arrowok="t" o:connecttype="custom" o:connectlocs="1706563,0;0,1714500;0,1728788;1706563,14288;1706563,0" o:connectangles="0,0,0,0,0"/>
                    </v:shape>
                    <v:shape id="Forma libre 93" o:spid="_x0000_s1089"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" path="m1075,l,1076r,18l1075,19r,-19xe" filled="f" stroked="f">
                      <v:path arrowok="t" o:connecttype="custom" o:connectlocs="1706563,0;0,1708150;0,1736725;1706563,30163;1706563,0" o:connectangles="0,0,0,0,0"/>
                    </v:shape>
                    <v:shape id="Forma libre 94" o:spid="_x0000_s1090"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" path="m,1076r,18l1075,19r,-19l,1076xe" filled="f" stroked="f">
                      <v:path arrowok="t" o:connecttype="custom" o:connectlocs="0,1708150;0,1736725;1706563,30163;1706563,0;0,1708150" o:connectangles="0,0,0,0,0"/>
                    </v:shape>
                    <v:shape id="Forma libre 95" o:spid="_x0000_s1091"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" path="m1075,l,1075r,10l1075,9r,-9xe" filled="f" stroked="f">
                      <v:path arrowok="t" o:connecttype="custom" o:connectlocs="1706563,0;0,1706563;0,1722438;1706563,14288;1706563,0" o:connectangles="0,0,0,0,0"/>
                    </v:shape>
                  </v:group>
                  <v:group id="_x0000_s1092"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orma libre 97" o:spid="_x0000_s1093"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" path="m,545r,l540,r4,5l,545xe" filled="f" stroked="f">
                      <v:path arrowok="t" o:connecttype="custom" o:connectlocs="0,865188;0,865188;857250,0;863600,7938;0,865188" o:connectangles="0,0,0,0,0"/>
                    </v:shape>
                    <v:shape id="Forma libre 98" o:spid="_x0000_s1094"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" path="m,679r,l679,r4,l,679xe" filled="f" stroked="f">
                      <v:path arrowok="t" o:connecttype="custom" o:connectlocs="0,1077913;0,1077913;1077913,0;1084263,0;0,1077913" o:connectangles="0,0,0,0,0"/>
                    </v:shape>
                    <v:shape id="Forma libre 99" o:spid="_x0000_s1095"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" path="m4,669r-4,l669,r4,l4,669xe" filled="f" stroked="f">
                      <v:path arrowok="t" o:connecttype="custom" o:connectlocs="6350,1062038;0,1062038;1062038,0;1068388,0;6350,1062038" o:connectangles="0,0,0,0,0"/>
                    </v:shape>
                    <v:shape id="Forma libre 100" o:spid="_x0000_s1096"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" path="m5,600l,595,596,r4,5l5,600xe" filled="f" stroked="f">
                      <v:path arrowok="t" o:connecttype="custom" o:connectlocs="7938,952500;0,944563;946150,0;952500,7938;7938,952500" o:connectangles="0,0,0,0,0"/>
                    </v:shape>
                    <v:shape id="Forma libre 101" o:spid="_x0000_s1097"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" path="m5,831r-5,l831,r4,l5,831xe" filled="f" stroked="f">
                      <v:path arrowok="t" o:connecttype="custom" o:connectlocs="7938,1319213;0,1319213;1319213,0;1325563,0;7938,1319213" o:connectangles="0,0,0,0,0"/>
                    </v:shape>
                  </v:group>
                </v:group>
                <v:shape id="Cuadro de texto 127" o:spid="_x0000_s1098"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" filled="f" stroked="f" strokeweight=".5pt">
                  <v:textbox inset="18pt,126pt,18pt,18pt">
                    <w:txbxContent>
                      <w:p w14:paraId="134A39B8" w14:textId="4E0AB568" w:rsidR="00E03DCA" w:rsidRPr="00501B03" w:rsidRDefault="00E03DCA" w:rsidP="00E03DCA">
                        <w:pPr>
                          <w:rPr>
                            <w:rFonts w:asciiTheme="majorHAnsi" w:eastAsiaTheme="majorEastAsia" w:hAnsiTheme="majorHAnsi" w:cstheme="majorBidi"/>
                            <w:caps/>
                            <w:color w:val="FFFFFF" w:themeColor="background1"/>
                            <w:sz w:val="16"/>
                            <w:szCs w:val="16"/>
                          </w:rPr>
                        </w:pPr>
                        <w:r w:rsidRPr="00501B03">
                          <w:rPr>
                            <w:rFonts w:asciiTheme="majorHAnsi" w:eastAsiaTheme="majorEastAsia" w:hAnsiTheme="majorHAnsi" w:cstheme="majorBidi"/>
                            <w:caps/>
                            <w:color w:val="FFFFFF" w:themeColor="background1"/>
                            <w:sz w:val="16"/>
                            <w:szCs w:val="16"/>
                          </w:rPr>
                          <w:t xml:space="preserve">DESCRIPCIÓN DEL JFRAME FORM: </w:t>
                        </w:r>
                        <w:r w:rsidRPr="00501B03">
                          <w:rPr>
                            <w:rFonts w:asciiTheme="majorHAnsi" w:eastAsiaTheme="majorEastAsia" w:hAnsiTheme="majorHAnsi" w:cstheme="majorBidi"/>
                            <w:caps/>
                            <w:color w:val="05D74D" w:themeColor="accent2"/>
                            <w:sz w:val="16"/>
                            <w:szCs w:val="16"/>
                          </w:rPr>
                          <w:t>sISTEMA</w:t>
                        </w:r>
                        <w:r>
                          <w:rPr>
                            <w:rFonts w:asciiTheme="majorHAnsi" w:eastAsiaTheme="majorEastAsia" w:hAnsiTheme="majorHAnsi" w:cstheme="majorBidi"/>
                            <w:caps/>
                            <w:color w:val="05D74D" w:themeColor="accent2"/>
                            <w:sz w:val="16"/>
                            <w:szCs w:val="16"/>
                          </w:rPr>
                          <w:t xml:space="preserve">- </w:t>
                        </w:r>
                        <w:r w:rsidR="00A954C1">
                          <w:rPr>
                            <w:rFonts w:asciiTheme="majorHAnsi" w:eastAsiaTheme="majorEastAsia" w:hAnsiTheme="majorHAnsi" w:cstheme="majorBidi"/>
                            <w:caps/>
                            <w:color w:val="05D74D" w:themeColor="accent2"/>
                            <w:sz w:val="16"/>
                            <w:szCs w:val="16"/>
                          </w:rPr>
                          <w:t>supplier</w:t>
                        </w:r>
                      </w:p>
                      <w:p w14:paraId="21CCEA67" w14:textId="35A197D3" w:rsidR="00E03DCA" w:rsidRDefault="00E03DCA">
                        <w:pPr>
                          <w:rPr>
                            <w:rFonts w:asciiTheme="majorHAnsi" w:eastAsiaTheme="majorEastAsia" w:hAnsiTheme="majorHAnsi" w:cstheme="majorBidi"/>
                            <w:caps/>
                            <w:color w:val="FFFFFF" w:themeColor="background1"/>
                            <w:sz w:val="24"/>
                            <w:szCs w:val="24"/>
                          </w:rPr>
                        </w:pPr>
                      </w:p>
                      <w:p w14:paraId="05A5E835" w14:textId="310D8880" w:rsidR="00E03DCA" w:rsidRDefault="00BC2EDE" w:rsidP="00BC2EDE">
                        <w:pPr>
                          <w:rPr>
                            <w:color w:val="FFFFFF" w:themeColor="background1"/>
                          </w:rPr>
                        </w:pPr>
                        <w:r>
                          <w:rPr>
                            <w:color w:val="FFFFFF" w:themeColor="background1"/>
                          </w:rPr>
                          <w:t xml:space="preserve">Prioridad aquellos </w:t>
                        </w:r>
                        <w:r w:rsidR="00A06466">
                          <w:rPr>
                            <w:color w:val="FFFFFF" w:themeColor="background1"/>
                          </w:rPr>
                          <w:t>que</w:t>
                        </w:r>
                        <w:r>
                          <w:rPr>
                            <w:color w:val="FFFFFF" w:themeColor="background1"/>
                          </w:rPr>
                          <w:t xml:space="preserve"> nos </w:t>
                        </w:r>
                        <w:r w:rsidR="00A06466">
                          <w:rPr>
                            <w:color w:val="FFFFFF" w:themeColor="background1"/>
                          </w:rPr>
                          <w:t>brindan</w:t>
                        </w:r>
                        <w:r>
                          <w:rPr>
                            <w:color w:val="FFFFFF" w:themeColor="background1"/>
                          </w:rPr>
                          <w:t xml:space="preserve"> prioridad como a Nosotros </w:t>
                        </w:r>
                        <w:r w:rsidR="00A06466">
                          <w:rPr>
                            <w:color w:val="FFFFFF" w:themeColor="background1"/>
                          </w:rPr>
                          <w:t>como vendedores.</w:t>
                        </w:r>
                      </w:p>
                      <w:p w14:paraId="2C655446" w14:textId="7EDA2603" w:rsidR="00A06466" w:rsidRDefault="00DF1DE7" w:rsidP="00BC2EDE">
                        <w:pPr>
                          <w:rPr>
                            <w:color w:val="FFFFFF" w:themeColor="background1"/>
                          </w:rPr>
                        </w:pPr>
                        <w:r>
                          <w:rPr>
                            <w:color w:val="FFFFFF" w:themeColor="background1"/>
                          </w:rPr>
                          <w:t xml:space="preserve">Es algo </w:t>
                        </w:r>
                        <w:proofErr w:type="spellStart"/>
                        <w:r>
                          <w:rPr>
                            <w:color w:val="FFFFFF" w:themeColor="background1"/>
                          </w:rPr>
                          <w:t>Cansable</w:t>
                        </w:r>
                        <w:proofErr w:type="spellEnd"/>
                        <w:r>
                          <w:rPr>
                            <w:color w:val="FFFFFF" w:themeColor="background1"/>
                          </w:rPr>
                          <w:t xml:space="preserve"> ver </w:t>
                        </w:r>
                        <w:r w:rsidR="009A40C3">
                          <w:rPr>
                            <w:color w:val="FFFFFF" w:themeColor="background1"/>
                          </w:rPr>
                          <w:t>las mismas opciones</w:t>
                        </w:r>
                        <w:r>
                          <w:rPr>
                            <w:color w:val="FFFFFF" w:themeColor="background1"/>
                          </w:rPr>
                          <w:t xml:space="preserve"> que contiene este </w:t>
                        </w:r>
                        <w:r w:rsidR="009A40C3">
                          <w:rPr>
                            <w:color w:val="FFFFFF" w:themeColor="background1"/>
                          </w:rPr>
                          <w:t>Menú</w:t>
                        </w:r>
                        <w:r>
                          <w:rPr>
                            <w:color w:val="FFFFFF" w:themeColor="background1"/>
                          </w:rPr>
                          <w:t xml:space="preserve">, Sin </w:t>
                        </w:r>
                        <w:proofErr w:type="gramStart"/>
                        <w:r>
                          <w:rPr>
                            <w:color w:val="FFFFFF" w:themeColor="background1"/>
                          </w:rPr>
                          <w:t>embargo</w:t>
                        </w:r>
                        <w:proofErr w:type="gramEnd"/>
                        <w:r>
                          <w:rPr>
                            <w:color w:val="FFFFFF" w:themeColor="background1"/>
                          </w:rPr>
                          <w:t xml:space="preserve"> siempre suele ser </w:t>
                        </w:r>
                        <w:r w:rsidR="006723ED">
                          <w:rPr>
                            <w:color w:val="FFFFFF" w:themeColor="background1"/>
                          </w:rPr>
                          <w:t>importante para nos</w:t>
                        </w:r>
                        <w:r w:rsidR="00AF1290">
                          <w:rPr>
                            <w:color w:val="FFFFFF" w:themeColor="background1"/>
                          </w:rPr>
                          <w:t xml:space="preserve">otros enseñarle todo, hasta lo repetible. </w:t>
                        </w:r>
                      </w:p>
                      <w:p w14:paraId="547B422D" w14:textId="7E745BFF" w:rsidR="00AF1290" w:rsidRDefault="00AF1290" w:rsidP="00BC2EDE">
                        <w:pPr>
                          <w:rPr>
                            <w:b/>
                            <w:bCs/>
                            <w:color w:val="FFFFFF" w:themeColor="background1"/>
                            <w:sz w:val="18"/>
                            <w:szCs w:val="18"/>
                          </w:rPr>
                        </w:pPr>
                        <w:r>
                          <w:rPr>
                            <w:color w:val="FFFFFF" w:themeColor="background1"/>
                          </w:rPr>
                          <w:t xml:space="preserve">En esta </w:t>
                        </w:r>
                        <w:r w:rsidRPr="009A40C3">
                          <w:rPr>
                            <w:color w:val="FFFFFF" w:themeColor="background1"/>
                            <w:u w:val="single"/>
                          </w:rPr>
                          <w:t>opción</w:t>
                        </w:r>
                        <w:r>
                          <w:rPr>
                            <w:color w:val="FFFFFF" w:themeColor="background1"/>
                          </w:rPr>
                          <w:t xml:space="preserve">: </w:t>
                        </w:r>
                        <w:proofErr w:type="spellStart"/>
                        <w:r w:rsidRPr="009A40C3">
                          <w:rPr>
                            <w:b/>
                            <w:bCs/>
                            <w:color w:val="05D74D" w:themeColor="accent2"/>
                          </w:rPr>
                          <w:t>Supplier</w:t>
                        </w:r>
                        <w:proofErr w:type="spellEnd"/>
                        <w:r w:rsidR="00BE1201" w:rsidRPr="009A40C3">
                          <w:rPr>
                            <w:b/>
                            <w:bCs/>
                            <w:color w:val="05D74D" w:themeColor="accent2"/>
                          </w:rPr>
                          <w:t xml:space="preserve"> </w:t>
                        </w:r>
                        <w:r w:rsidR="00BE1201">
                          <w:rPr>
                            <w:color w:val="FFFFFF" w:themeColor="background1"/>
                          </w:rPr>
                          <w:t xml:space="preserve">contiene los </w:t>
                        </w:r>
                        <w:r w:rsidR="009A40C3">
                          <w:rPr>
                            <w:color w:val="FFFFFF" w:themeColor="background1"/>
                          </w:rPr>
                          <w:t>mismos detalles</w:t>
                        </w:r>
                        <w:r w:rsidR="00BE1201">
                          <w:rPr>
                            <w:color w:val="FFFFFF" w:themeColor="background1"/>
                          </w:rPr>
                          <w:t xml:space="preserve"> que </w:t>
                        </w:r>
                        <w:r w:rsidR="003E4F36">
                          <w:rPr>
                            <w:color w:val="FFFFFF" w:themeColor="background1"/>
                          </w:rPr>
                          <w:t xml:space="preserve">posee la </w:t>
                        </w:r>
                        <w:r w:rsidR="003E4F36" w:rsidRPr="009A40C3">
                          <w:rPr>
                            <w:color w:val="FFFFFF" w:themeColor="background1"/>
                            <w:u w:val="single"/>
                          </w:rPr>
                          <w:t>Opción</w:t>
                        </w:r>
                        <w:r w:rsidR="003E4F36">
                          <w:rPr>
                            <w:color w:val="FFFFFF" w:themeColor="background1"/>
                          </w:rPr>
                          <w:t xml:space="preserve">: </w:t>
                        </w:r>
                        <w:r w:rsidR="003E4F36" w:rsidRPr="009A40C3">
                          <w:rPr>
                            <w:b/>
                            <w:bCs/>
                            <w:color w:val="05D74D" w:themeColor="accent2"/>
                          </w:rPr>
                          <w:t>Clientes</w:t>
                        </w:r>
                        <w:r w:rsidR="003E4F36">
                          <w:rPr>
                            <w:color w:val="FFFFFF" w:themeColor="background1"/>
                          </w:rPr>
                          <w:t xml:space="preserve">, </w:t>
                        </w:r>
                        <w:r w:rsidR="003E4F36" w:rsidRPr="009A40C3">
                          <w:rPr>
                            <w:b/>
                            <w:bCs/>
                            <w:color w:val="05D74D" w:themeColor="accent2"/>
                          </w:rPr>
                          <w:t xml:space="preserve">unas Funcionalidades de Guardar, </w:t>
                        </w:r>
                        <w:r w:rsidR="00F4685D" w:rsidRPr="009A40C3">
                          <w:rPr>
                            <w:b/>
                            <w:bCs/>
                            <w:color w:val="05D74D" w:themeColor="accent2"/>
                          </w:rPr>
                          <w:t>eliminar, modificar y buscar que será almacenada</w:t>
                        </w:r>
                        <w:r w:rsidR="00802607">
                          <w:rPr>
                            <w:color w:val="FFFFFF" w:themeColor="background1"/>
                          </w:rPr>
                          <w:t xml:space="preserve">, </w:t>
                        </w:r>
                        <w:r w:rsidR="009A40C3">
                          <w:rPr>
                            <w:color w:val="FFFFFF" w:themeColor="background1"/>
                          </w:rPr>
                          <w:t>recordando</w:t>
                        </w:r>
                        <w:r w:rsidR="00802607">
                          <w:rPr>
                            <w:color w:val="FFFFFF" w:themeColor="background1"/>
                          </w:rPr>
                          <w:t xml:space="preserve"> por l</w:t>
                        </w:r>
                        <w:r w:rsidR="009A40C3">
                          <w:rPr>
                            <w:color w:val="FFFFFF" w:themeColor="background1"/>
                          </w:rPr>
                          <w:t>a</w:t>
                        </w:r>
                        <w:r w:rsidR="00802607">
                          <w:rPr>
                            <w:color w:val="FFFFFF" w:themeColor="background1"/>
                          </w:rPr>
                          <w:t xml:space="preserve"> 3ra vez,</w:t>
                        </w:r>
                        <w:r w:rsidR="009A40C3" w:rsidRPr="004E0C19">
                          <w:rPr>
                            <w:color w:val="FFFFFF" w:themeColor="background1"/>
                            <w:sz w:val="18"/>
                            <w:szCs w:val="18"/>
                          </w:rPr>
                          <w:t xml:space="preserve"> gracias a la Distribución de un paquete libre denominado </w:t>
                        </w:r>
                        <w:r w:rsidR="009A40C3" w:rsidRPr="00B04630">
                          <w:rPr>
                            <w:b/>
                            <w:bCs/>
                            <w:color w:val="05D74D" w:themeColor="accent2"/>
                            <w:sz w:val="18"/>
                            <w:szCs w:val="18"/>
                          </w:rPr>
                          <w:t>XAMPP</w:t>
                        </w:r>
                        <w:r w:rsidR="009A40C3" w:rsidRPr="004E0C19">
                          <w:rPr>
                            <w:color w:val="FFFFFF" w:themeColor="background1"/>
                            <w:sz w:val="18"/>
                            <w:szCs w:val="18"/>
                          </w:rPr>
                          <w:t xml:space="preserve">, en el cual manejados Y controlados con el lenguaje de programación llamado: </w:t>
                        </w:r>
                        <w:r w:rsidR="009A40C3" w:rsidRPr="00B04630">
                          <w:rPr>
                            <w:b/>
                            <w:bCs/>
                            <w:color w:val="05D74D" w:themeColor="accent2"/>
                            <w:sz w:val="18"/>
                            <w:szCs w:val="18"/>
                          </w:rPr>
                          <w:t>MYSQL</w:t>
                        </w:r>
                        <w:r w:rsidR="009A40C3">
                          <w:rPr>
                            <w:b/>
                            <w:bCs/>
                            <w:color w:val="05D74D" w:themeColor="accent2"/>
                            <w:sz w:val="18"/>
                            <w:szCs w:val="18"/>
                          </w:rPr>
                          <w:t>, Además agregándolo a la tabla presente</w:t>
                        </w:r>
                        <w:r w:rsidR="009A40C3" w:rsidRPr="009A40C3">
                          <w:rPr>
                            <w:b/>
                            <w:bCs/>
                            <w:color w:val="FFFFFF" w:themeColor="background1"/>
                            <w:sz w:val="18"/>
                            <w:szCs w:val="18"/>
                          </w:rPr>
                          <w:t xml:space="preserve"> en la imagen enseña</w:t>
                        </w:r>
                        <w:r w:rsidR="009A40C3">
                          <w:rPr>
                            <w:b/>
                            <w:bCs/>
                            <w:color w:val="FFFFFF" w:themeColor="background1"/>
                            <w:sz w:val="18"/>
                            <w:szCs w:val="18"/>
                          </w:rPr>
                          <w:t>.</w:t>
                        </w:r>
                      </w:p>
                      <w:p w14:paraId="2BB2424D" w14:textId="1E6BAB94" w:rsidR="009A40C3" w:rsidRDefault="009A40C3" w:rsidP="00BC2EDE">
                        <w:pPr>
                          <w:rPr>
                            <w:color w:val="FFFFFF" w:themeColor="background1"/>
                          </w:rPr>
                        </w:pPr>
                        <w:r>
                          <w:rPr>
                            <w:b/>
                            <w:bCs/>
                            <w:color w:val="FFFFFF" w:themeColor="background1"/>
                            <w:sz w:val="18"/>
                            <w:szCs w:val="18"/>
                          </w:rPr>
                          <w:t>Sin embargo</w:t>
                        </w:r>
                        <w:r w:rsidR="007E2A54">
                          <w:rPr>
                            <w:b/>
                            <w:bCs/>
                            <w:color w:val="FFFFFF" w:themeColor="background1"/>
                            <w:sz w:val="18"/>
                            <w:szCs w:val="18"/>
                          </w:rPr>
                          <w:t>, tenemos ¿</w:t>
                        </w:r>
                        <w:r w:rsidR="000F49F5">
                          <w:rPr>
                            <w:b/>
                            <w:bCs/>
                            <w:color w:val="FFFFFF" w:themeColor="background1"/>
                            <w:sz w:val="18"/>
                            <w:szCs w:val="18"/>
                          </w:rPr>
                          <w:t>Quién</w:t>
                        </w:r>
                        <w:r w:rsidR="007E2A54">
                          <w:rPr>
                            <w:b/>
                            <w:bCs/>
                            <w:color w:val="FFFFFF" w:themeColor="background1"/>
                            <w:sz w:val="18"/>
                            <w:szCs w:val="18"/>
                          </w:rPr>
                          <w:t xml:space="preserve"> </w:t>
                        </w:r>
                        <w:r w:rsidR="000F49F5">
                          <w:rPr>
                            <w:b/>
                            <w:bCs/>
                            <w:color w:val="FFFFFF" w:themeColor="background1"/>
                            <w:sz w:val="18"/>
                            <w:szCs w:val="18"/>
                          </w:rPr>
                          <w:t>sería</w:t>
                        </w:r>
                        <w:r w:rsidR="007E2A54">
                          <w:rPr>
                            <w:b/>
                            <w:bCs/>
                            <w:color w:val="FFFFFF" w:themeColor="background1"/>
                            <w:sz w:val="18"/>
                            <w:szCs w:val="18"/>
                          </w:rPr>
                          <w:t xml:space="preserve"> un Proveedor Sin </w:t>
                        </w:r>
                        <w:r w:rsidR="000F49F5">
                          <w:rPr>
                            <w:b/>
                            <w:bCs/>
                            <w:color w:val="FFFFFF" w:themeColor="background1"/>
                            <w:sz w:val="18"/>
                            <w:szCs w:val="18"/>
                          </w:rPr>
                          <w:t>productos?</w:t>
                        </w:r>
                        <w:r w:rsidR="007E2A54">
                          <w:rPr>
                            <w:b/>
                            <w:bCs/>
                            <w:color w:val="FFFFFF" w:themeColor="background1"/>
                            <w:sz w:val="18"/>
                            <w:szCs w:val="18"/>
                          </w:rPr>
                          <w:t xml:space="preserve"> Tenemos otra Opción Llamada: </w:t>
                        </w:r>
                        <w:proofErr w:type="spellStart"/>
                        <w:r w:rsidR="000F49F5">
                          <w:rPr>
                            <w:b/>
                            <w:bCs/>
                            <w:color w:val="FFFFFF" w:themeColor="background1"/>
                            <w:sz w:val="18"/>
                            <w:szCs w:val="18"/>
                          </w:rPr>
                          <w:t>Products</w:t>
                        </w:r>
                        <w:proofErr w:type="spellEnd"/>
                        <w:r w:rsidR="00B23159">
                          <w:rPr>
                            <w:b/>
                            <w:bCs/>
                            <w:color w:val="FFFFFF" w:themeColor="background1"/>
                            <w:sz w:val="18"/>
                            <w:szCs w:val="18"/>
                          </w:rPr>
                          <w:t xml:space="preserve"> que se encuentra en encuentro dentro del menú, con</w:t>
                        </w:r>
                        <w:r w:rsidR="00FE1E26">
                          <w:rPr>
                            <w:b/>
                            <w:bCs/>
                            <w:color w:val="FFFFFF" w:themeColor="background1"/>
                            <w:sz w:val="18"/>
                            <w:szCs w:val="18"/>
                          </w:rPr>
                          <w:t xml:space="preserve"> otras </w:t>
                        </w:r>
                        <w:r w:rsidR="00886616">
                          <w:rPr>
                            <w:b/>
                            <w:bCs/>
                            <w:color w:val="FFFFFF" w:themeColor="background1"/>
                            <w:sz w:val="18"/>
                            <w:szCs w:val="18"/>
                          </w:rPr>
                          <w:t xml:space="preserve">3 </w:t>
                        </w:r>
                        <w:r w:rsidR="00FE1E26">
                          <w:rPr>
                            <w:b/>
                            <w:bCs/>
                            <w:color w:val="FFFFFF" w:themeColor="background1"/>
                            <w:sz w:val="18"/>
                            <w:szCs w:val="18"/>
                          </w:rPr>
                          <w:t>opciones por mencionar</w:t>
                        </w:r>
                        <w:r w:rsidR="00955EF1">
                          <w:rPr>
                            <w:b/>
                            <w:bCs/>
                            <w:color w:val="FFFFFF" w:themeColor="background1"/>
                            <w:sz w:val="18"/>
                            <w:szCs w:val="18"/>
                          </w:rPr>
                          <w:t>. Sigan Observando.</w:t>
                        </w:r>
                      </w:p>
                      <w:p w14:paraId="0477AC34" w14:textId="77777777" w:rsidR="00A06466" w:rsidRDefault="00A06466" w:rsidP="00BC2EDE">
                        <w:pPr>
                          <w:rPr>
                            <w:color w:val="FFFFFF" w:themeColor="background1"/>
                          </w:rPr>
                        </w:pPr>
                      </w:p>
                    </w:txbxContent>
                  </v:textbox>
                </v:shape>
                <w10:wrap type="square" anchorx="margin" anchory="margin"/>
              </v:group>
            </w:pict>
          </mc:Fallback>
        </mc:AlternateContent>
      </w:r>
      <w:r w:rsidR="002A49B5">
        <w:rPr>
          <w:noProof/>
        </w:rPr>
        <w:drawing>
          <wp:anchor distT="0" distB="0" distL="114300" distR="114300" simplePos="0" relativeHeight="251682816" behindDoc="1" locked="0" layoutInCell="1" allowOverlap="1" wp14:anchorId="2CFE1C0B" wp14:editId="100892C1">
            <wp:simplePos x="0" y="0"/>
            <wp:positionH relativeFrom="margin">
              <wp:posOffset>3857625</wp:posOffset>
            </wp:positionH>
            <wp:positionV relativeFrom="margin">
              <wp:posOffset>121285</wp:posOffset>
            </wp:positionV>
            <wp:extent cx="2495550" cy="2428875"/>
            <wp:effectExtent l="95250" t="76200" r="95250" b="1076325"/>
            <wp:wrapSquare wrapText="bothSides"/>
            <wp:docPr id="109" name="Imagen 109" descr="Los 40 mejores programas y recursos de diseño gráfico para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40 mejores programas y recursos de diseño gráfico para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5550" cy="24288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22BD7B94" w14:textId="51144E57" w:rsidR="00A17FB7" w:rsidRDefault="00A17FB7" w:rsidP="00B74BA4">
      <w:pPr>
        <w:rPr>
          <w:noProof/>
        </w:rPr>
      </w:pPr>
    </w:p>
    <w:p w14:paraId="170F45EB" w14:textId="469D2A3B" w:rsidR="00A17FB7" w:rsidRDefault="003E3505" w:rsidP="00B74BA4">
      <w:pPr>
        <w:rPr>
          <w:noProof/>
        </w:rPr>
      </w:pPr>
      <w:r>
        <w:rPr>
          <w:noProof/>
        </w:rPr>
        <mc:AlternateContent>
          <mc:Choice Requires="wps">
            <w:drawing>
              <wp:anchor distT="0" distB="0" distL="114300" distR="114300" simplePos="0" relativeHeight="251680768" behindDoc="0" locked="0" layoutInCell="1" allowOverlap="1" wp14:anchorId="32DD2164" wp14:editId="669227AA">
                <wp:simplePos x="0" y="0"/>
                <wp:positionH relativeFrom="margin">
                  <wp:posOffset>6663055</wp:posOffset>
                </wp:positionH>
                <wp:positionV relativeFrom="paragraph">
                  <wp:posOffset>259715</wp:posOffset>
                </wp:positionV>
                <wp:extent cx="3371850" cy="771525"/>
                <wp:effectExtent l="0" t="0" r="0" b="0"/>
                <wp:wrapNone/>
                <wp:docPr id="108" name="Rectángulo: esquinas redondeadas 108"/>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8E62B6" w14:textId="08AB0F7E" w:rsidR="002C1970" w:rsidRPr="00387C01" w:rsidRDefault="002C1970" w:rsidP="002C1970">
                            <w:pPr>
                              <w:jc w:val="center"/>
                              <w:rPr>
                                <w:b/>
                                <w:bCs/>
                                <w:i/>
                                <w:iCs/>
                                <w:color w:val="02772A" w:themeColor="accent5" w:themeShade="80"/>
                                <w:sz w:val="40"/>
                                <w:szCs w:val="40"/>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Supplier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DD2164" id="Rectángulo: esquinas redondeadas 108" o:spid="_x0000_s1099" style="position:absolute;margin-left:524.65pt;margin-top:20.45pt;width:265.5pt;height:60.75pt;z-index:251680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aleQIAAE0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" filled="f" stroked="f" strokeweight="1pt">
                <v:stroke joinstyle="miter"/>
                <v:textbox>
                  <w:txbxContent>
                    <w:p w14:paraId="268E62B6" w14:textId="08AB0F7E" w:rsidR="002C1970" w:rsidRPr="00387C01" w:rsidRDefault="002C1970" w:rsidP="002C1970">
                      <w:pPr>
                        <w:jc w:val="center"/>
                        <w:rPr>
                          <w:b/>
                          <w:bCs/>
                          <w:i/>
                          <w:iCs/>
                          <w:color w:val="02772A" w:themeColor="accent5" w:themeShade="80"/>
                          <w:sz w:val="40"/>
                          <w:szCs w:val="40"/>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Supplier</w:t>
                      </w:r>
                      <w:proofErr w:type="spellEnd"/>
                    </w:p>
                  </w:txbxContent>
                </v:textbox>
                <w10:wrap anchorx="margin"/>
              </v:roundrect>
            </w:pict>
          </mc:Fallback>
        </mc:AlternateContent>
      </w:r>
    </w:p>
    <w:p w14:paraId="755938D4" w14:textId="21898022" w:rsidR="00A17FB7" w:rsidRDefault="00A17FB7" w:rsidP="00B74BA4">
      <w:pPr>
        <w:rPr>
          <w:noProof/>
        </w:rPr>
      </w:pPr>
    </w:p>
    <w:p w14:paraId="65E262C8" w14:textId="1DB6AE48" w:rsidR="00A17FB7" w:rsidRDefault="00A17FB7" w:rsidP="00B74BA4">
      <w:pPr>
        <w:rPr>
          <w:noProof/>
        </w:rPr>
      </w:pPr>
    </w:p>
    <w:p w14:paraId="18AA5F7F" w14:textId="08DD12AE" w:rsidR="00A17FB7" w:rsidRDefault="00A17FB7" w:rsidP="00B74BA4">
      <w:pPr>
        <w:rPr>
          <w:noProof/>
        </w:rPr>
      </w:pPr>
    </w:p>
    <w:p w14:paraId="0EC9525D" w14:textId="2AE9A3CE" w:rsidR="00A17FB7" w:rsidRDefault="00A17FB7" w:rsidP="00B74BA4">
      <w:pPr>
        <w:rPr>
          <w:noProof/>
        </w:rPr>
      </w:pPr>
    </w:p>
    <w:p w14:paraId="0CDE2B63" w14:textId="51078A27" w:rsidR="00A17FB7" w:rsidRDefault="00A17FB7" w:rsidP="00B74BA4">
      <w:pPr>
        <w:rPr>
          <w:noProof/>
        </w:rPr>
      </w:pPr>
    </w:p>
    <w:p w14:paraId="40865E82" w14:textId="313495ED" w:rsidR="00A17FB7" w:rsidRDefault="00A17FB7" w:rsidP="00B74BA4">
      <w:pPr>
        <w:rPr>
          <w:noProof/>
        </w:rPr>
      </w:pPr>
    </w:p>
    <w:p w14:paraId="3E750DD3" w14:textId="5996CC8D" w:rsidR="00A17FB7" w:rsidRDefault="002B7E86" w:rsidP="00B74BA4">
      <w:pPr>
        <w:rPr>
          <w:noProof/>
        </w:rPr>
      </w:pPr>
      <w:r w:rsidRPr="002B7E86">
        <w:rPr>
          <w:noProof/>
        </w:rPr>
        <w:drawing>
          <wp:anchor distT="0" distB="0" distL="114300" distR="114300" simplePos="0" relativeHeight="251686912" behindDoc="0" locked="0" layoutInCell="1" allowOverlap="1" wp14:anchorId="4B413B5C" wp14:editId="031B2C98">
            <wp:simplePos x="0" y="0"/>
            <wp:positionH relativeFrom="margin">
              <wp:posOffset>3829050</wp:posOffset>
            </wp:positionH>
            <wp:positionV relativeFrom="margin">
              <wp:posOffset>2797810</wp:posOffset>
            </wp:positionV>
            <wp:extent cx="6334125" cy="4010025"/>
            <wp:effectExtent l="133350" t="76200" r="85725" b="142875"/>
            <wp:wrapSquare wrapText="bothSides"/>
            <wp:docPr id="512" name="Imagen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34125" cy="40100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3DCAE719" w14:textId="35F68859" w:rsidR="00A17FB7" w:rsidRDefault="00A17FB7" w:rsidP="00B74BA4">
      <w:pPr>
        <w:rPr>
          <w:noProof/>
        </w:rPr>
      </w:pPr>
    </w:p>
    <w:p w14:paraId="10400ACE" w14:textId="014B0AA4" w:rsidR="00A17FB7" w:rsidRDefault="00A17FB7" w:rsidP="00B74BA4">
      <w:pPr>
        <w:rPr>
          <w:noProof/>
        </w:rPr>
      </w:pPr>
    </w:p>
    <w:p w14:paraId="74F18850" w14:textId="57CEE7ED" w:rsidR="00A17FB7" w:rsidRDefault="00A17FB7" w:rsidP="00B74BA4">
      <w:pPr>
        <w:rPr>
          <w:noProof/>
        </w:rPr>
      </w:pPr>
    </w:p>
    <w:p w14:paraId="425A83BF" w14:textId="3A19DBDA" w:rsidR="00A17FB7" w:rsidRDefault="00A17FB7" w:rsidP="00B74BA4">
      <w:pPr>
        <w:rPr>
          <w:noProof/>
        </w:rPr>
      </w:pPr>
    </w:p>
    <w:p w14:paraId="48352624" w14:textId="4308DDBD" w:rsidR="00A17FB7" w:rsidRDefault="00A17FB7" w:rsidP="00B74BA4">
      <w:pPr>
        <w:rPr>
          <w:noProof/>
        </w:rPr>
      </w:pPr>
    </w:p>
    <w:p w14:paraId="6F62DE51" w14:textId="77777777" w:rsidR="00A17FB7" w:rsidRDefault="00A17FB7" w:rsidP="00B74BA4">
      <w:pPr>
        <w:rPr>
          <w:noProof/>
        </w:rPr>
      </w:pPr>
    </w:p>
    <w:p w14:paraId="3F8F5ECF" w14:textId="77777777" w:rsidR="00A17FB7" w:rsidRDefault="00A17FB7" w:rsidP="00B74BA4">
      <w:pPr>
        <w:rPr>
          <w:noProof/>
        </w:rPr>
      </w:pPr>
    </w:p>
    <w:p w14:paraId="5F4B7F96" w14:textId="2808183E" w:rsidR="00A17FB7" w:rsidRDefault="00A17FB7" w:rsidP="00B74BA4">
      <w:pPr>
        <w:rPr>
          <w:noProof/>
        </w:rPr>
      </w:pPr>
    </w:p>
    <w:p w14:paraId="09A998EE" w14:textId="1694FA30" w:rsidR="00A17FB7" w:rsidRDefault="00A17FB7" w:rsidP="00B74BA4">
      <w:pPr>
        <w:rPr>
          <w:noProof/>
        </w:rPr>
      </w:pPr>
    </w:p>
    <w:p w14:paraId="5AA6843E" w14:textId="77777777" w:rsidR="00A17FB7" w:rsidRDefault="00A17FB7" w:rsidP="00B74BA4">
      <w:pPr>
        <w:rPr>
          <w:noProof/>
        </w:rPr>
      </w:pPr>
    </w:p>
    <w:p w14:paraId="531FBFEC" w14:textId="77777777" w:rsidR="00A17FB7" w:rsidRDefault="00A17FB7" w:rsidP="00B74BA4">
      <w:pPr>
        <w:rPr>
          <w:noProof/>
        </w:rPr>
      </w:pPr>
    </w:p>
    <w:p w14:paraId="5AD1B347" w14:textId="77777777" w:rsidR="00A17FB7" w:rsidRDefault="00A17FB7" w:rsidP="00B74BA4">
      <w:pPr>
        <w:rPr>
          <w:noProof/>
        </w:rPr>
      </w:pPr>
    </w:p>
    <w:p w14:paraId="1D4FBDC8" w14:textId="77777777" w:rsidR="00A17FB7" w:rsidRDefault="00A17FB7" w:rsidP="00B74BA4">
      <w:pPr>
        <w:rPr>
          <w:noProof/>
        </w:rPr>
      </w:pPr>
    </w:p>
    <w:p w14:paraId="388319E1" w14:textId="77777777" w:rsidR="00A17FB7" w:rsidRDefault="00A17FB7" w:rsidP="00B74BA4">
      <w:pPr>
        <w:rPr>
          <w:noProof/>
        </w:rPr>
      </w:pPr>
    </w:p>
    <w:p w14:paraId="34EE8251" w14:textId="11897103" w:rsidR="00A17FB7" w:rsidRDefault="00A17FB7" w:rsidP="00B74BA4">
      <w:pPr>
        <w:rPr>
          <w:noProof/>
        </w:rPr>
      </w:pPr>
    </w:p>
    <w:p w14:paraId="4A870DEE" w14:textId="340ADA17" w:rsidR="00A17FB7" w:rsidRDefault="008B6E3D" w:rsidP="00B74BA4">
      <w:pPr>
        <w:rPr>
          <w:noProof/>
        </w:rPr>
      </w:pPr>
      <w:r>
        <w:rPr>
          <w:noProof/>
        </w:rPr>
        <w:lastRenderedPageBreak/>
        <mc:AlternateContent>
          <mc:Choice Requires="wps">
            <w:drawing>
              <wp:anchor distT="0" distB="0" distL="114300" distR="114300" simplePos="0" relativeHeight="251689984" behindDoc="0" locked="0" layoutInCell="1" allowOverlap="1" wp14:anchorId="3301361B" wp14:editId="10D586E0">
                <wp:simplePos x="0" y="0"/>
                <wp:positionH relativeFrom="margin">
                  <wp:align>center</wp:align>
                </wp:positionH>
                <wp:positionV relativeFrom="paragraph">
                  <wp:posOffset>53340</wp:posOffset>
                </wp:positionV>
                <wp:extent cx="3371850" cy="771525"/>
                <wp:effectExtent l="0" t="0" r="0" b="0"/>
                <wp:wrapNone/>
                <wp:docPr id="515" name="Rectángulo: esquinas redondeadas 515"/>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B2B380" w14:textId="00086E04" w:rsidR="008B6E3D" w:rsidRPr="00387C01" w:rsidRDefault="008B6E3D" w:rsidP="008B6E3D">
                            <w:pPr>
                              <w:jc w:val="center"/>
                              <w:rPr>
                                <w:b/>
                                <w:bCs/>
                                <w:i/>
                                <w:iCs/>
                                <w:color w:val="02772A" w:themeColor="accent5" w:themeShade="80"/>
                                <w:sz w:val="40"/>
                                <w:szCs w:val="40"/>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Products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01361B" id="Rectángulo: esquinas redondeadas 515" o:spid="_x0000_s1100" style="position:absolute;margin-left:0;margin-top:4.2pt;width:265.5pt;height:60.75pt;z-index:2516899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feeQIAAE4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" filled="f" stroked="f" strokeweight="1pt">
                <v:stroke joinstyle="miter"/>
                <v:textbox>
                  <w:txbxContent>
                    <w:p w14:paraId="25B2B380" w14:textId="00086E04" w:rsidR="008B6E3D" w:rsidRPr="00387C01" w:rsidRDefault="008B6E3D" w:rsidP="008B6E3D">
                      <w:pPr>
                        <w:jc w:val="center"/>
                        <w:rPr>
                          <w:b/>
                          <w:bCs/>
                          <w:i/>
                          <w:iCs/>
                          <w:color w:val="02772A" w:themeColor="accent5" w:themeShade="80"/>
                          <w:sz w:val="40"/>
                          <w:szCs w:val="40"/>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Products</w:t>
                      </w:r>
                      <w:proofErr w:type="spellEnd"/>
                    </w:p>
                  </w:txbxContent>
                </v:textbox>
                <w10:wrap anchorx="margin"/>
              </v:roundrect>
            </w:pict>
          </mc:Fallback>
        </mc:AlternateContent>
      </w:r>
    </w:p>
    <w:p w14:paraId="197155FA" w14:textId="1F9BB8BC" w:rsidR="00A17FB7" w:rsidRDefault="00A17FB7" w:rsidP="00B74BA4">
      <w:pPr>
        <w:rPr>
          <w:noProof/>
        </w:rPr>
      </w:pPr>
    </w:p>
    <w:p w14:paraId="017D9AF0" w14:textId="465A5149" w:rsidR="00A17FB7" w:rsidRDefault="00A17FB7" w:rsidP="00B74BA4">
      <w:pPr>
        <w:rPr>
          <w:noProof/>
        </w:rPr>
      </w:pPr>
    </w:p>
    <w:p w14:paraId="00FE3BD5" w14:textId="226C7A18" w:rsidR="00A17FB7" w:rsidRDefault="007A3AB0" w:rsidP="00B74BA4">
      <w:pPr>
        <w:rPr>
          <w:noProof/>
        </w:rPr>
      </w:pPr>
      <w:r w:rsidRPr="00EB76C9">
        <w:rPr>
          <w:noProof/>
        </w:rPr>
        <w:drawing>
          <wp:anchor distT="0" distB="0" distL="114300" distR="114300" simplePos="0" relativeHeight="251687936" behindDoc="0" locked="0" layoutInCell="1" allowOverlap="1" wp14:anchorId="73DDBF76" wp14:editId="448A8322">
            <wp:simplePos x="0" y="0"/>
            <wp:positionH relativeFrom="margin">
              <wp:align>left</wp:align>
            </wp:positionH>
            <wp:positionV relativeFrom="margin">
              <wp:posOffset>1007110</wp:posOffset>
            </wp:positionV>
            <wp:extent cx="5334000" cy="5410200"/>
            <wp:effectExtent l="133350" t="76200" r="76200" b="133350"/>
            <wp:wrapSquare wrapText="bothSides"/>
            <wp:docPr id="514" name="Imagen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34000" cy="5410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17A9403E" w14:textId="0DE1BF0D" w:rsidR="00A17FB7" w:rsidRDefault="00A17FB7" w:rsidP="00B74BA4">
      <w:pPr>
        <w:rPr>
          <w:noProof/>
        </w:rPr>
      </w:pPr>
    </w:p>
    <w:p w14:paraId="016F1EBF" w14:textId="2C844B02" w:rsidR="00A17FB7" w:rsidRDefault="00A17FB7" w:rsidP="00B74BA4">
      <w:pPr>
        <w:rPr>
          <w:noProof/>
        </w:rPr>
      </w:pPr>
    </w:p>
    <w:p w14:paraId="23D309B7" w14:textId="6A3E65A3" w:rsidR="00A17FB7" w:rsidRDefault="00674641" w:rsidP="00B74BA4">
      <w:pPr>
        <w:rPr>
          <w:noProof/>
        </w:rPr>
      </w:pPr>
      <w:r>
        <w:rPr>
          <w:noProof/>
        </w:rPr>
        <mc:AlternateContent>
          <mc:Choice Requires="wpg">
            <w:drawing>
              <wp:anchor distT="0" distB="0" distL="457200" distR="457200" simplePos="0" relativeHeight="251692032" behindDoc="0" locked="0" layoutInCell="1" allowOverlap="1" wp14:anchorId="69A247DF" wp14:editId="6AA3E97C">
                <wp:simplePos x="0" y="0"/>
                <wp:positionH relativeFrom="margin">
                  <wp:posOffset>7239000</wp:posOffset>
                </wp:positionH>
                <wp:positionV relativeFrom="margin">
                  <wp:posOffset>1787525</wp:posOffset>
                </wp:positionV>
                <wp:extent cx="2992755" cy="5133975"/>
                <wp:effectExtent l="0" t="0" r="0" b="9525"/>
                <wp:wrapSquare wrapText="bothSides"/>
                <wp:docPr id="533" name="Grupo 533"/>
                <wp:cNvGraphicFramePr/>
                <a:graphic xmlns:a="http://schemas.openxmlformats.org/drawingml/2006/main">
                  <a:graphicData uri="http://schemas.microsoft.com/office/word/2010/wordprocessingGroup">
                    <wpg:wgp>
                      <wpg:cNvGrpSpPr/>
                      <wpg:grpSpPr>
                        <a:xfrm>
                          <a:off x="0" y="0"/>
                          <a:ext cx="2992755" cy="5133975"/>
                          <a:chOff x="0" y="-1156349"/>
                          <a:chExt cx="2230438" cy="9385949"/>
                        </a:xfrm>
                      </wpg:grpSpPr>
                      <wpg:grpSp>
                        <wpg:cNvPr id="534" name="Grupo 534"/>
                        <wpg:cNvGrpSpPr/>
                        <wpg:grpSpPr>
                          <a:xfrm>
                            <a:off x="0" y="0"/>
                            <a:ext cx="2230438" cy="8229600"/>
                            <a:chOff x="0" y="0"/>
                            <a:chExt cx="2230438" cy="8229600"/>
                          </a:xfrm>
                        </wpg:grpSpPr>
                        <wps:wsp>
                          <wps:cNvPr id="535" name="Rectángulo 535"/>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6" name="Grupo 68"/>
                          <wpg:cNvGrpSpPr/>
                          <wpg:grpSpPr>
                            <a:xfrm>
                              <a:off x="523875" y="3705225"/>
                              <a:ext cx="1706563" cy="2278063"/>
                              <a:chOff x="0" y="0"/>
                              <a:chExt cx="1706563" cy="2278063"/>
                            </a:xfrm>
                            <a:solidFill>
                              <a:schemeClr val="bg2">
                                <a:lumMod val="50000"/>
                              </a:schemeClr>
                            </a:solidFill>
                          </wpg:grpSpPr>
                          <wps:wsp>
                            <wps:cNvPr id="537"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8"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39"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0"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1"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42"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543" name="Grupo 3"/>
                          <wpg:cNvGrpSpPr/>
                          <wpg:grpSpPr>
                            <a:xfrm>
                              <a:off x="904875" y="0"/>
                              <a:ext cx="1323975" cy="1371600"/>
                              <a:chOff x="0" y="0"/>
                              <a:chExt cx="1325563" cy="1370013"/>
                            </a:xfrm>
                            <a:solidFill>
                              <a:schemeClr val="bg1"/>
                            </a:solidFill>
                          </wpg:grpSpPr>
                          <wps:wsp>
                            <wps:cNvPr id="544"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545"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546"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547"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548"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549" name="Cuadro de texto 549"/>
                        <wps:cNvSpPr txBox="1"/>
                        <wps:spPr>
                          <a:xfrm>
                            <a:off x="0" y="-1156349"/>
                            <a:ext cx="2228850" cy="9385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DE1C08" w14:textId="3BE2CB15" w:rsidR="00344147" w:rsidRDefault="00E37338">
                              <w:pPr>
                                <w:rPr>
                                  <w:rFonts w:asciiTheme="majorHAnsi" w:eastAsiaTheme="majorEastAsia" w:hAnsiTheme="majorHAnsi" w:cstheme="majorBidi"/>
                                  <w:caps/>
                                  <w:color w:val="FFFFFF" w:themeColor="background1"/>
                                  <w:sz w:val="24"/>
                                  <w:szCs w:val="24"/>
                                </w:rPr>
                              </w:pPr>
                              <w:r w:rsidRPr="00E37338">
                                <w:rPr>
                                  <w:rFonts w:asciiTheme="majorHAnsi" w:eastAsiaTheme="majorEastAsia" w:hAnsiTheme="majorHAnsi" w:cstheme="majorBidi"/>
                                  <w:caps/>
                                  <w:color w:val="FFFFFF" w:themeColor="background1"/>
                                  <w:sz w:val="16"/>
                                  <w:szCs w:val="16"/>
                                </w:rPr>
                                <w:t xml:space="preserve">DESCRIPCIÓN DEL JFRAME FORM: </w:t>
                              </w:r>
                              <w:r w:rsidRPr="00E37338">
                                <w:rPr>
                                  <w:rFonts w:asciiTheme="majorHAnsi" w:eastAsiaTheme="majorEastAsia" w:hAnsiTheme="majorHAnsi" w:cstheme="majorBidi"/>
                                  <w:b/>
                                  <w:bCs/>
                                  <w:caps/>
                                  <w:color w:val="05D74D" w:themeColor="accent2"/>
                                  <w:sz w:val="16"/>
                                  <w:szCs w:val="16"/>
                                </w:rPr>
                                <w:t>SISTEMA- PRODUCTS</w:t>
                              </w:r>
                            </w:p>
                            <w:p w14:paraId="03558B3F" w14:textId="4E8ED2F5" w:rsidR="00344147" w:rsidRDefault="000F52BD" w:rsidP="00872F6B">
                              <w:pPr>
                                <w:rPr>
                                  <w:color w:val="FFFFFF" w:themeColor="background1"/>
                                </w:rPr>
                              </w:pPr>
                              <w:r>
                                <w:rPr>
                                  <w:color w:val="FFFFFF" w:themeColor="background1"/>
                                </w:rPr>
                                <w:t>¡Productos al Almacén! De eso es lo que se trata como acto fundamental Nuestro Proyecto.</w:t>
                              </w:r>
                            </w:p>
                            <w:p w14:paraId="7EDDB7DD" w14:textId="77777777" w:rsidR="004D5562" w:rsidRDefault="007532F7" w:rsidP="004D5562">
                              <w:pPr>
                                <w:rPr>
                                  <w:b/>
                                  <w:bCs/>
                                  <w:color w:val="FFFFFF" w:themeColor="background1"/>
                                  <w:sz w:val="18"/>
                                  <w:szCs w:val="18"/>
                                </w:rPr>
                              </w:pPr>
                              <w:r>
                                <w:rPr>
                                  <w:color w:val="FFFFFF" w:themeColor="background1"/>
                                </w:rPr>
                                <w:t xml:space="preserve">Las funcionalidades Son las mismas juntos con el ya es </w:t>
                              </w:r>
                              <w:r w:rsidR="004D5562">
                                <w:rPr>
                                  <w:color w:val="FFFFFF" w:themeColor="background1"/>
                                </w:rPr>
                                <w:t xml:space="preserve">costumbre mencionar </w:t>
                              </w:r>
                              <w:r w:rsidR="004D5562" w:rsidRPr="004E0C19">
                                <w:rPr>
                                  <w:color w:val="FFFFFF" w:themeColor="background1"/>
                                  <w:sz w:val="18"/>
                                  <w:szCs w:val="18"/>
                                </w:rPr>
                                <w:t xml:space="preserve">la Distribución de un paquete libre denominado </w:t>
                              </w:r>
                              <w:r w:rsidR="004D5562" w:rsidRPr="00B04630">
                                <w:rPr>
                                  <w:b/>
                                  <w:bCs/>
                                  <w:color w:val="05D74D" w:themeColor="accent2"/>
                                  <w:sz w:val="18"/>
                                  <w:szCs w:val="18"/>
                                </w:rPr>
                                <w:t>XAMPP</w:t>
                              </w:r>
                              <w:r w:rsidR="004D5562" w:rsidRPr="004E0C19">
                                <w:rPr>
                                  <w:color w:val="FFFFFF" w:themeColor="background1"/>
                                  <w:sz w:val="18"/>
                                  <w:szCs w:val="18"/>
                                </w:rPr>
                                <w:t xml:space="preserve">, en el cual manejados Y controlados con el lenguaje de programación llamado: </w:t>
                              </w:r>
                              <w:r w:rsidR="004D5562" w:rsidRPr="00B04630">
                                <w:rPr>
                                  <w:b/>
                                  <w:bCs/>
                                  <w:color w:val="05D74D" w:themeColor="accent2"/>
                                  <w:sz w:val="18"/>
                                  <w:szCs w:val="18"/>
                                </w:rPr>
                                <w:t>MYSQL</w:t>
                              </w:r>
                              <w:r w:rsidR="004D5562">
                                <w:rPr>
                                  <w:b/>
                                  <w:bCs/>
                                  <w:color w:val="05D74D" w:themeColor="accent2"/>
                                  <w:sz w:val="18"/>
                                  <w:szCs w:val="18"/>
                                </w:rPr>
                                <w:t>, Además agregándolo a la tabla presente</w:t>
                              </w:r>
                              <w:r w:rsidR="004D5562" w:rsidRPr="009A40C3">
                                <w:rPr>
                                  <w:b/>
                                  <w:bCs/>
                                  <w:color w:val="FFFFFF" w:themeColor="background1"/>
                                  <w:sz w:val="18"/>
                                  <w:szCs w:val="18"/>
                                </w:rPr>
                                <w:t xml:space="preserve"> en la imagen enseña</w:t>
                              </w:r>
                              <w:r w:rsidR="004D5562">
                                <w:rPr>
                                  <w:b/>
                                  <w:bCs/>
                                  <w:color w:val="FFFFFF" w:themeColor="background1"/>
                                  <w:sz w:val="18"/>
                                  <w:szCs w:val="18"/>
                                </w:rPr>
                                <w:t>.</w:t>
                              </w:r>
                            </w:p>
                            <w:p w14:paraId="7D7FEA66" w14:textId="1DD7D46A" w:rsidR="004D5562" w:rsidRDefault="004D5562" w:rsidP="004D5562">
                              <w:pPr>
                                <w:rPr>
                                  <w:b/>
                                  <w:bCs/>
                                  <w:color w:val="FFFFFF" w:themeColor="background1"/>
                                  <w:sz w:val="18"/>
                                  <w:szCs w:val="18"/>
                                </w:rPr>
                              </w:pPr>
                              <w:r>
                                <w:rPr>
                                  <w:b/>
                                  <w:bCs/>
                                  <w:color w:val="FFFFFF" w:themeColor="background1"/>
                                  <w:sz w:val="18"/>
                                  <w:szCs w:val="18"/>
                                </w:rPr>
                                <w:t xml:space="preserve">Sin Embargo, existe algo que </w:t>
                              </w:r>
                              <w:r w:rsidRPr="00F242B3">
                                <w:rPr>
                                  <w:b/>
                                  <w:bCs/>
                                  <w:color w:val="05D74D" w:themeColor="accent2"/>
                                  <w:sz w:val="18"/>
                                  <w:szCs w:val="18"/>
                                </w:rPr>
                                <w:t xml:space="preserve">destaca esta Opción, y es el </w:t>
                              </w:r>
                              <w:proofErr w:type="gramStart"/>
                              <w:r w:rsidRPr="00F242B3">
                                <w:rPr>
                                  <w:b/>
                                  <w:bCs/>
                                  <w:color w:val="05D74D" w:themeColor="accent2"/>
                                  <w:sz w:val="18"/>
                                  <w:szCs w:val="18"/>
                                </w:rPr>
                                <w:t>ComboBox</w:t>
                              </w:r>
                              <w:r w:rsidR="00F242B3">
                                <w:rPr>
                                  <w:b/>
                                  <w:bCs/>
                                  <w:color w:val="05D74D" w:themeColor="accent2"/>
                                  <w:sz w:val="18"/>
                                  <w:szCs w:val="18"/>
                                </w:rPr>
                                <w:t>[</w:t>
                              </w:r>
                              <w:proofErr w:type="gramEnd"/>
                              <w:r w:rsidR="00F242B3">
                                <w:rPr>
                                  <w:b/>
                                  <w:bCs/>
                                  <w:color w:val="05D74D" w:themeColor="accent2"/>
                                  <w:sz w:val="18"/>
                                  <w:szCs w:val="18"/>
                                </w:rPr>
                                <w:t>Marcado de color azul]</w:t>
                              </w:r>
                              <w:r>
                                <w:rPr>
                                  <w:b/>
                                  <w:bCs/>
                                  <w:color w:val="FFFFFF" w:themeColor="background1"/>
                                  <w:sz w:val="18"/>
                                  <w:szCs w:val="18"/>
                                </w:rPr>
                                <w:t xml:space="preserve">, </w:t>
                              </w:r>
                              <w:r w:rsidRPr="00674641">
                                <w:rPr>
                                  <w:color w:val="FFFFFF" w:themeColor="background1"/>
                                  <w:sz w:val="18"/>
                                  <w:szCs w:val="18"/>
                                </w:rPr>
                                <w:t xml:space="preserve">en el cual se cargaran los proveedores, siempre y cuando este registrados </w:t>
                              </w:r>
                              <w:r w:rsidR="000E39A7" w:rsidRPr="00674641">
                                <w:rPr>
                                  <w:color w:val="FFFFFF" w:themeColor="background1"/>
                                  <w:sz w:val="18"/>
                                  <w:szCs w:val="18"/>
                                </w:rPr>
                                <w:t xml:space="preserve">en el Sistema y en el Base de datos. Muy Curioso y </w:t>
                              </w:r>
                              <w:r w:rsidR="00F242B3" w:rsidRPr="00674641">
                                <w:rPr>
                                  <w:color w:val="FFFFFF" w:themeColor="background1"/>
                                  <w:sz w:val="18"/>
                                  <w:szCs w:val="18"/>
                                </w:rPr>
                                <w:t>Necesario,</w:t>
                              </w:r>
                              <w:r w:rsidR="000E39A7" w:rsidRPr="00674641">
                                <w:rPr>
                                  <w:color w:val="FFFFFF" w:themeColor="background1"/>
                                  <w:sz w:val="18"/>
                                  <w:szCs w:val="18"/>
                                </w:rPr>
                                <w:t xml:space="preserve"> </w:t>
                              </w:r>
                              <w:r w:rsidR="002E7386" w:rsidRPr="00674641">
                                <w:rPr>
                                  <w:color w:val="FFFFFF" w:themeColor="background1"/>
                                  <w:sz w:val="18"/>
                                  <w:szCs w:val="18"/>
                                </w:rPr>
                                <w:t xml:space="preserve">Así como también </w:t>
                              </w:r>
                              <w:r w:rsidR="00C50B44" w:rsidRPr="00674641">
                                <w:rPr>
                                  <w:color w:val="FFFFFF" w:themeColor="background1"/>
                                  <w:sz w:val="18"/>
                                  <w:szCs w:val="18"/>
                                </w:rPr>
                                <w:t xml:space="preserve">el Registro completo de todas las ventas que se realicen en el Sistema, </w:t>
                              </w:r>
                              <w:r w:rsidR="00DC3C3B" w:rsidRPr="00674641">
                                <w:rPr>
                                  <w:color w:val="FFFFFF" w:themeColor="background1"/>
                                  <w:sz w:val="18"/>
                                  <w:szCs w:val="18"/>
                                </w:rPr>
                                <w:t>obviamente depende de la Opción New Sales</w:t>
                              </w:r>
                              <w:r w:rsidR="00E41A97" w:rsidRPr="00674641">
                                <w:rPr>
                                  <w:color w:val="FFFFFF" w:themeColor="background1"/>
                                  <w:sz w:val="18"/>
                                  <w:szCs w:val="18"/>
                                </w:rPr>
                                <w:t>.</w:t>
                              </w:r>
                              <w:r w:rsidR="0048552B" w:rsidRPr="00674641">
                                <w:rPr>
                                  <w:color w:val="FFFFFF" w:themeColor="background1"/>
                                  <w:sz w:val="18"/>
                                  <w:szCs w:val="18"/>
                                </w:rPr>
                                <w:t xml:space="preserve"> La dependencia que se encuentra </w:t>
                              </w:r>
                              <w:r w:rsidR="00886616" w:rsidRPr="00674641">
                                <w:rPr>
                                  <w:color w:val="FFFFFF" w:themeColor="background1"/>
                                  <w:sz w:val="18"/>
                                  <w:szCs w:val="18"/>
                                </w:rPr>
                                <w:t>dentro del menú, con otras 3</w:t>
                              </w:r>
                              <w:r w:rsidR="00690EB7" w:rsidRPr="00674641">
                                <w:rPr>
                                  <w:color w:val="FFFFFF" w:themeColor="background1"/>
                                  <w:sz w:val="18"/>
                                  <w:szCs w:val="18"/>
                                </w:rPr>
                                <w:t xml:space="preserve"> opciones por agregar en este documento. Nos acercamos a</w:t>
                              </w:r>
                              <w:r w:rsidR="00F242B3" w:rsidRPr="00674641">
                                <w:rPr>
                                  <w:color w:val="FFFFFF" w:themeColor="background1"/>
                                  <w:sz w:val="18"/>
                                  <w:szCs w:val="18"/>
                                </w:rPr>
                                <w:t xml:space="preserve">l principio de la Funcionalidad, pero dentro, El </w:t>
                              </w:r>
                              <w:proofErr w:type="spellStart"/>
                              <w:r w:rsidR="00F242B3" w:rsidRPr="00674641">
                                <w:rPr>
                                  <w:color w:val="FFFFFF" w:themeColor="background1"/>
                                  <w:sz w:val="18"/>
                                  <w:szCs w:val="18"/>
                                </w:rPr>
                                <w:t>Backend</w:t>
                              </w:r>
                              <w:proofErr w:type="spellEnd"/>
                              <w:r w:rsidR="00F242B3" w:rsidRPr="00674641">
                                <w:rPr>
                                  <w:color w:val="FFFFFF" w:themeColor="background1"/>
                                  <w:sz w:val="18"/>
                                  <w:szCs w:val="18"/>
                                </w:rPr>
                                <w:t>.</w:t>
                              </w:r>
                            </w:p>
                            <w:p w14:paraId="26538FC7" w14:textId="1AE395BE" w:rsidR="000F52BD" w:rsidRDefault="000F52BD" w:rsidP="00872F6B">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A247DF" id="Grupo 533" o:spid="_x0000_s1101" style="position:absolute;margin-left:570pt;margin-top:140.75pt;width:235.65pt;height:404.25pt;z-index:251692032;mso-wrap-distance-left:36pt;mso-wrap-distance-right:36pt;mso-position-horizontal-relative:margin;mso-position-vertical-relative:margin;mso-width-relative:margin;mso-height-relative:margin" coordorigin=",-11563" coordsize="22304,9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">
                <v:group id="Grupo 534" o:spid="_x0000_s1102"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rect id="Rectángulo 535" o:spid="_x0000_s1103"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" fillcolor="#485870 [3122]" stroked="f" strokeweight="1pt">
                    <v:fill color2="#3d4b5f [2882]" angle="348" colors="0 #88acbb;6554f #88acbb" focus="100%" type="gradient"/>
                  </v:rect>
                  <v:group id="Grupo 68" o:spid="_x0000_s1104"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Forma libre 90" o:spid="_x0000_s1105"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" path="m,4r5,l5,,,4xe" filled="f" stroked="f">
                      <v:path arrowok="t" o:connecttype="custom" o:connectlocs="0,6350;7938,6350;7938,0;0,6350" o:connectangles="0,0,0,0"/>
                    </v:shape>
                    <v:shape id="Forma libre 91" o:spid="_x0000_s1106"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" path="m1075,9r,-9l,1075r,5l,1085,1075,9xe" filled="f" stroked="f">
                      <v:path arrowok="t" o:connecttype="custom" o:connectlocs="1706563,14288;1706563,0;0,1706563;0,1714500;0,1722438;1706563,14288" o:connectangles="0,0,0,0,0,0"/>
                    </v:shape>
                    <v:shape id="Forma libre 92" o:spid="_x0000_s1107"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" path="m1075,l,1080r,9l1075,9r,-9xe" filled="f" stroked="f">
                      <v:path arrowok="t" o:connecttype="custom" o:connectlocs="1706563,0;0,1714500;0,1728788;1706563,14288;1706563,0" o:connectangles="0,0,0,0,0"/>
                    </v:shape>
                    <v:shape id="Forma libre 93" o:spid="_x0000_s1108"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" path="m1075,l,1076r,18l1075,19r,-19xe" filled="f" stroked="f">
                      <v:path arrowok="t" o:connecttype="custom" o:connectlocs="1706563,0;0,1708150;0,1736725;1706563,30163;1706563,0" o:connectangles="0,0,0,0,0"/>
                    </v:shape>
                    <v:shape id="Forma libre 94" o:spid="_x0000_s1109"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" path="m,1076r,18l1075,19r,-19l,1076xe" filled="f" stroked="f">
                      <v:path arrowok="t" o:connecttype="custom" o:connectlocs="0,1708150;0,1736725;1706563,30163;1706563,0;0,1708150" o:connectangles="0,0,0,0,0"/>
                    </v:shape>
                    <v:shape id="Forma libre 95" o:spid="_x0000_s1110"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" path="m1075,l,1075r,10l1075,9r,-9xe" filled="f" stroked="f">
                      <v:path arrowok="t" o:connecttype="custom" o:connectlocs="1706563,0;0,1706563;0,1722438;1706563,14288;1706563,0" o:connectangles="0,0,0,0,0"/>
                    </v:shape>
                  </v:group>
                  <v:group id="_x0000_s1111"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xH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">
                    <v:shape id="Forma libre 97" o:spid="_x0000_s1112"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" path="m,545r,l540,r4,5l,545xe" filled="f" stroked="f">
                      <v:path arrowok="t" o:connecttype="custom" o:connectlocs="0,865188;0,865188;857250,0;863600,7938;0,865188" o:connectangles="0,0,0,0,0"/>
                    </v:shape>
                    <v:shape id="Forma libre 98" o:spid="_x0000_s1113"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" path="m,679r,l679,r4,l,679xe" filled="f" stroked="f">
                      <v:path arrowok="t" o:connecttype="custom" o:connectlocs="0,1077913;0,1077913;1077913,0;1084263,0;0,1077913" o:connectangles="0,0,0,0,0"/>
                    </v:shape>
                    <v:shape id="Forma libre 99" o:spid="_x0000_s1114"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" path="m4,669r-4,l669,r4,l4,669xe" filled="f" stroked="f">
                      <v:path arrowok="t" o:connecttype="custom" o:connectlocs="6350,1062038;0,1062038;1062038,0;1068388,0;6350,1062038" o:connectangles="0,0,0,0,0"/>
                    </v:shape>
                    <v:shape id="Forma libre 100" o:spid="_x0000_s1115"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" path="m5,600l,595,596,r4,5l5,600xe" filled="f" stroked="f">
                      <v:path arrowok="t" o:connecttype="custom" o:connectlocs="7938,952500;0,944563;946150,0;952500,7938;7938,952500" o:connectangles="0,0,0,0,0"/>
                    </v:shape>
                    <v:shape id="Forma libre 101" o:spid="_x0000_s1116"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" path="m5,831r-5,l831,r4,l5,831xe" filled="f" stroked="f">
                      <v:path arrowok="t" o:connecttype="custom" o:connectlocs="7938,1319213;0,1319213;1319213,0;1325563,0;7938,1319213" o:connectangles="0,0,0,0,0"/>
                    </v:shape>
                  </v:group>
                </v:group>
                <v:shape id="Cuadro de texto 549" o:spid="_x0000_s1117" type="#_x0000_t202" style="position:absolute;top:-11563;width:22288;height:9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" filled="f" stroked="f" strokeweight=".5pt">
                  <v:textbox inset="18pt,126pt,18pt,18pt">
                    <w:txbxContent>
                      <w:p w14:paraId="40DE1C08" w14:textId="3BE2CB15" w:rsidR="00344147" w:rsidRDefault="00E37338">
                        <w:pPr>
                          <w:rPr>
                            <w:rFonts w:asciiTheme="majorHAnsi" w:eastAsiaTheme="majorEastAsia" w:hAnsiTheme="majorHAnsi" w:cstheme="majorBidi"/>
                            <w:caps/>
                            <w:color w:val="FFFFFF" w:themeColor="background1"/>
                            <w:sz w:val="24"/>
                            <w:szCs w:val="24"/>
                          </w:rPr>
                        </w:pPr>
                        <w:r w:rsidRPr="00E37338">
                          <w:rPr>
                            <w:rFonts w:asciiTheme="majorHAnsi" w:eastAsiaTheme="majorEastAsia" w:hAnsiTheme="majorHAnsi" w:cstheme="majorBidi"/>
                            <w:caps/>
                            <w:color w:val="FFFFFF" w:themeColor="background1"/>
                            <w:sz w:val="16"/>
                            <w:szCs w:val="16"/>
                          </w:rPr>
                          <w:t xml:space="preserve">DESCRIPCIÓN DEL JFRAME FORM: </w:t>
                        </w:r>
                        <w:r w:rsidRPr="00E37338">
                          <w:rPr>
                            <w:rFonts w:asciiTheme="majorHAnsi" w:eastAsiaTheme="majorEastAsia" w:hAnsiTheme="majorHAnsi" w:cstheme="majorBidi"/>
                            <w:b/>
                            <w:bCs/>
                            <w:caps/>
                            <w:color w:val="05D74D" w:themeColor="accent2"/>
                            <w:sz w:val="16"/>
                            <w:szCs w:val="16"/>
                          </w:rPr>
                          <w:t>SISTEMA- PRODUCTS</w:t>
                        </w:r>
                      </w:p>
                      <w:p w14:paraId="03558B3F" w14:textId="4E8ED2F5" w:rsidR="00344147" w:rsidRDefault="000F52BD" w:rsidP="00872F6B">
                        <w:pPr>
                          <w:rPr>
                            <w:color w:val="FFFFFF" w:themeColor="background1"/>
                          </w:rPr>
                        </w:pPr>
                        <w:r>
                          <w:rPr>
                            <w:color w:val="FFFFFF" w:themeColor="background1"/>
                          </w:rPr>
                          <w:t>¡Productos al Almacén! De eso es lo que se trata como acto fundamental Nuestro Proyecto.</w:t>
                        </w:r>
                      </w:p>
                      <w:p w14:paraId="7EDDB7DD" w14:textId="77777777" w:rsidR="004D5562" w:rsidRDefault="007532F7" w:rsidP="004D5562">
                        <w:pPr>
                          <w:rPr>
                            <w:b/>
                            <w:bCs/>
                            <w:color w:val="FFFFFF" w:themeColor="background1"/>
                            <w:sz w:val="18"/>
                            <w:szCs w:val="18"/>
                          </w:rPr>
                        </w:pPr>
                        <w:r>
                          <w:rPr>
                            <w:color w:val="FFFFFF" w:themeColor="background1"/>
                          </w:rPr>
                          <w:t xml:space="preserve">Las funcionalidades Son las mismas juntos con el ya es </w:t>
                        </w:r>
                        <w:r w:rsidR="004D5562">
                          <w:rPr>
                            <w:color w:val="FFFFFF" w:themeColor="background1"/>
                          </w:rPr>
                          <w:t xml:space="preserve">costumbre mencionar </w:t>
                        </w:r>
                        <w:r w:rsidR="004D5562" w:rsidRPr="004E0C19">
                          <w:rPr>
                            <w:color w:val="FFFFFF" w:themeColor="background1"/>
                            <w:sz w:val="18"/>
                            <w:szCs w:val="18"/>
                          </w:rPr>
                          <w:t xml:space="preserve">la Distribución de un paquete libre denominado </w:t>
                        </w:r>
                        <w:r w:rsidR="004D5562" w:rsidRPr="00B04630">
                          <w:rPr>
                            <w:b/>
                            <w:bCs/>
                            <w:color w:val="05D74D" w:themeColor="accent2"/>
                            <w:sz w:val="18"/>
                            <w:szCs w:val="18"/>
                          </w:rPr>
                          <w:t>XAMPP</w:t>
                        </w:r>
                        <w:r w:rsidR="004D5562" w:rsidRPr="004E0C19">
                          <w:rPr>
                            <w:color w:val="FFFFFF" w:themeColor="background1"/>
                            <w:sz w:val="18"/>
                            <w:szCs w:val="18"/>
                          </w:rPr>
                          <w:t xml:space="preserve">, en el cual manejados Y controlados con el lenguaje de programación llamado: </w:t>
                        </w:r>
                        <w:r w:rsidR="004D5562" w:rsidRPr="00B04630">
                          <w:rPr>
                            <w:b/>
                            <w:bCs/>
                            <w:color w:val="05D74D" w:themeColor="accent2"/>
                            <w:sz w:val="18"/>
                            <w:szCs w:val="18"/>
                          </w:rPr>
                          <w:t>MYSQL</w:t>
                        </w:r>
                        <w:r w:rsidR="004D5562">
                          <w:rPr>
                            <w:b/>
                            <w:bCs/>
                            <w:color w:val="05D74D" w:themeColor="accent2"/>
                            <w:sz w:val="18"/>
                            <w:szCs w:val="18"/>
                          </w:rPr>
                          <w:t>, Además agregándolo a la tabla presente</w:t>
                        </w:r>
                        <w:r w:rsidR="004D5562" w:rsidRPr="009A40C3">
                          <w:rPr>
                            <w:b/>
                            <w:bCs/>
                            <w:color w:val="FFFFFF" w:themeColor="background1"/>
                            <w:sz w:val="18"/>
                            <w:szCs w:val="18"/>
                          </w:rPr>
                          <w:t xml:space="preserve"> en la imagen enseña</w:t>
                        </w:r>
                        <w:r w:rsidR="004D5562">
                          <w:rPr>
                            <w:b/>
                            <w:bCs/>
                            <w:color w:val="FFFFFF" w:themeColor="background1"/>
                            <w:sz w:val="18"/>
                            <w:szCs w:val="18"/>
                          </w:rPr>
                          <w:t>.</w:t>
                        </w:r>
                      </w:p>
                      <w:p w14:paraId="7D7FEA66" w14:textId="1DD7D46A" w:rsidR="004D5562" w:rsidRDefault="004D5562" w:rsidP="004D5562">
                        <w:pPr>
                          <w:rPr>
                            <w:b/>
                            <w:bCs/>
                            <w:color w:val="FFFFFF" w:themeColor="background1"/>
                            <w:sz w:val="18"/>
                            <w:szCs w:val="18"/>
                          </w:rPr>
                        </w:pPr>
                        <w:r>
                          <w:rPr>
                            <w:b/>
                            <w:bCs/>
                            <w:color w:val="FFFFFF" w:themeColor="background1"/>
                            <w:sz w:val="18"/>
                            <w:szCs w:val="18"/>
                          </w:rPr>
                          <w:t xml:space="preserve">Sin Embargo, existe algo que </w:t>
                        </w:r>
                        <w:r w:rsidRPr="00F242B3">
                          <w:rPr>
                            <w:b/>
                            <w:bCs/>
                            <w:color w:val="05D74D" w:themeColor="accent2"/>
                            <w:sz w:val="18"/>
                            <w:szCs w:val="18"/>
                          </w:rPr>
                          <w:t xml:space="preserve">destaca esta Opción, y es el </w:t>
                        </w:r>
                        <w:proofErr w:type="gramStart"/>
                        <w:r w:rsidRPr="00F242B3">
                          <w:rPr>
                            <w:b/>
                            <w:bCs/>
                            <w:color w:val="05D74D" w:themeColor="accent2"/>
                            <w:sz w:val="18"/>
                            <w:szCs w:val="18"/>
                          </w:rPr>
                          <w:t>ComboBox</w:t>
                        </w:r>
                        <w:r w:rsidR="00F242B3">
                          <w:rPr>
                            <w:b/>
                            <w:bCs/>
                            <w:color w:val="05D74D" w:themeColor="accent2"/>
                            <w:sz w:val="18"/>
                            <w:szCs w:val="18"/>
                          </w:rPr>
                          <w:t>[</w:t>
                        </w:r>
                        <w:proofErr w:type="gramEnd"/>
                        <w:r w:rsidR="00F242B3">
                          <w:rPr>
                            <w:b/>
                            <w:bCs/>
                            <w:color w:val="05D74D" w:themeColor="accent2"/>
                            <w:sz w:val="18"/>
                            <w:szCs w:val="18"/>
                          </w:rPr>
                          <w:t>Marcado de color azul]</w:t>
                        </w:r>
                        <w:r>
                          <w:rPr>
                            <w:b/>
                            <w:bCs/>
                            <w:color w:val="FFFFFF" w:themeColor="background1"/>
                            <w:sz w:val="18"/>
                            <w:szCs w:val="18"/>
                          </w:rPr>
                          <w:t xml:space="preserve">, </w:t>
                        </w:r>
                        <w:r w:rsidRPr="00674641">
                          <w:rPr>
                            <w:color w:val="FFFFFF" w:themeColor="background1"/>
                            <w:sz w:val="18"/>
                            <w:szCs w:val="18"/>
                          </w:rPr>
                          <w:t xml:space="preserve">en el cual se cargaran los proveedores, siempre y cuando este registrados </w:t>
                        </w:r>
                        <w:r w:rsidR="000E39A7" w:rsidRPr="00674641">
                          <w:rPr>
                            <w:color w:val="FFFFFF" w:themeColor="background1"/>
                            <w:sz w:val="18"/>
                            <w:szCs w:val="18"/>
                          </w:rPr>
                          <w:t xml:space="preserve">en el Sistema y en el Base de datos. Muy Curioso y </w:t>
                        </w:r>
                        <w:r w:rsidR="00F242B3" w:rsidRPr="00674641">
                          <w:rPr>
                            <w:color w:val="FFFFFF" w:themeColor="background1"/>
                            <w:sz w:val="18"/>
                            <w:szCs w:val="18"/>
                          </w:rPr>
                          <w:t>Necesario,</w:t>
                        </w:r>
                        <w:r w:rsidR="000E39A7" w:rsidRPr="00674641">
                          <w:rPr>
                            <w:color w:val="FFFFFF" w:themeColor="background1"/>
                            <w:sz w:val="18"/>
                            <w:szCs w:val="18"/>
                          </w:rPr>
                          <w:t xml:space="preserve"> </w:t>
                        </w:r>
                        <w:r w:rsidR="002E7386" w:rsidRPr="00674641">
                          <w:rPr>
                            <w:color w:val="FFFFFF" w:themeColor="background1"/>
                            <w:sz w:val="18"/>
                            <w:szCs w:val="18"/>
                          </w:rPr>
                          <w:t xml:space="preserve">Así como también </w:t>
                        </w:r>
                        <w:r w:rsidR="00C50B44" w:rsidRPr="00674641">
                          <w:rPr>
                            <w:color w:val="FFFFFF" w:themeColor="background1"/>
                            <w:sz w:val="18"/>
                            <w:szCs w:val="18"/>
                          </w:rPr>
                          <w:t xml:space="preserve">el Registro completo de todas las ventas que se realicen en el Sistema, </w:t>
                        </w:r>
                        <w:r w:rsidR="00DC3C3B" w:rsidRPr="00674641">
                          <w:rPr>
                            <w:color w:val="FFFFFF" w:themeColor="background1"/>
                            <w:sz w:val="18"/>
                            <w:szCs w:val="18"/>
                          </w:rPr>
                          <w:t>obviamente depende de la Opción New Sales</w:t>
                        </w:r>
                        <w:r w:rsidR="00E41A97" w:rsidRPr="00674641">
                          <w:rPr>
                            <w:color w:val="FFFFFF" w:themeColor="background1"/>
                            <w:sz w:val="18"/>
                            <w:szCs w:val="18"/>
                          </w:rPr>
                          <w:t>.</w:t>
                        </w:r>
                        <w:r w:rsidR="0048552B" w:rsidRPr="00674641">
                          <w:rPr>
                            <w:color w:val="FFFFFF" w:themeColor="background1"/>
                            <w:sz w:val="18"/>
                            <w:szCs w:val="18"/>
                          </w:rPr>
                          <w:t xml:space="preserve"> La dependencia que se encuentra </w:t>
                        </w:r>
                        <w:r w:rsidR="00886616" w:rsidRPr="00674641">
                          <w:rPr>
                            <w:color w:val="FFFFFF" w:themeColor="background1"/>
                            <w:sz w:val="18"/>
                            <w:szCs w:val="18"/>
                          </w:rPr>
                          <w:t>dentro del menú, con otras 3</w:t>
                        </w:r>
                        <w:r w:rsidR="00690EB7" w:rsidRPr="00674641">
                          <w:rPr>
                            <w:color w:val="FFFFFF" w:themeColor="background1"/>
                            <w:sz w:val="18"/>
                            <w:szCs w:val="18"/>
                          </w:rPr>
                          <w:t xml:space="preserve"> opciones por agregar en este documento. Nos acercamos a</w:t>
                        </w:r>
                        <w:r w:rsidR="00F242B3" w:rsidRPr="00674641">
                          <w:rPr>
                            <w:color w:val="FFFFFF" w:themeColor="background1"/>
                            <w:sz w:val="18"/>
                            <w:szCs w:val="18"/>
                          </w:rPr>
                          <w:t xml:space="preserve">l principio de la Funcionalidad, pero dentro, El </w:t>
                        </w:r>
                        <w:proofErr w:type="spellStart"/>
                        <w:r w:rsidR="00F242B3" w:rsidRPr="00674641">
                          <w:rPr>
                            <w:color w:val="FFFFFF" w:themeColor="background1"/>
                            <w:sz w:val="18"/>
                            <w:szCs w:val="18"/>
                          </w:rPr>
                          <w:t>Backend</w:t>
                        </w:r>
                        <w:proofErr w:type="spellEnd"/>
                        <w:r w:rsidR="00F242B3" w:rsidRPr="00674641">
                          <w:rPr>
                            <w:color w:val="FFFFFF" w:themeColor="background1"/>
                            <w:sz w:val="18"/>
                            <w:szCs w:val="18"/>
                          </w:rPr>
                          <w:t>.</w:t>
                        </w:r>
                      </w:p>
                      <w:p w14:paraId="26538FC7" w14:textId="1AE395BE" w:rsidR="000F52BD" w:rsidRDefault="000F52BD" w:rsidP="00872F6B">
                        <w:pPr>
                          <w:rPr>
                            <w:color w:val="FFFFFF" w:themeColor="background1"/>
                          </w:rPr>
                        </w:pPr>
                      </w:p>
                    </w:txbxContent>
                  </v:textbox>
                </v:shape>
                <w10:wrap type="square" anchorx="margin" anchory="margin"/>
              </v:group>
            </w:pict>
          </mc:Fallback>
        </mc:AlternateContent>
      </w:r>
    </w:p>
    <w:p w14:paraId="14947725" w14:textId="39AB464C" w:rsidR="00A17FB7" w:rsidRDefault="00A17FB7" w:rsidP="00B74BA4">
      <w:pPr>
        <w:rPr>
          <w:noProof/>
        </w:rPr>
      </w:pPr>
    </w:p>
    <w:p w14:paraId="1A12FF7E" w14:textId="192FF1DA" w:rsidR="00A17FB7" w:rsidRDefault="00A17FB7" w:rsidP="00B74BA4">
      <w:pPr>
        <w:rPr>
          <w:noProof/>
        </w:rPr>
      </w:pPr>
    </w:p>
    <w:p w14:paraId="23D89014" w14:textId="11A20CF1" w:rsidR="00A17FB7" w:rsidRDefault="00A17FB7" w:rsidP="00B74BA4">
      <w:pPr>
        <w:rPr>
          <w:noProof/>
        </w:rPr>
      </w:pPr>
    </w:p>
    <w:p w14:paraId="3EF1FE8B" w14:textId="60EA0E4C" w:rsidR="00A17FB7" w:rsidRDefault="00A17FB7" w:rsidP="00B74BA4">
      <w:pPr>
        <w:rPr>
          <w:noProof/>
        </w:rPr>
      </w:pPr>
    </w:p>
    <w:p w14:paraId="0E682521" w14:textId="6B7AFA46" w:rsidR="00A17FB7" w:rsidRDefault="00A17FB7" w:rsidP="00B74BA4">
      <w:pPr>
        <w:rPr>
          <w:noProof/>
        </w:rPr>
      </w:pPr>
    </w:p>
    <w:p w14:paraId="6049204D" w14:textId="309FE161" w:rsidR="00A17FB7" w:rsidRDefault="00A17FB7" w:rsidP="00B74BA4">
      <w:pPr>
        <w:rPr>
          <w:noProof/>
        </w:rPr>
      </w:pPr>
    </w:p>
    <w:p w14:paraId="0B254D50" w14:textId="3EE877F2" w:rsidR="00A17FB7" w:rsidRDefault="00A17FB7" w:rsidP="00B74BA4">
      <w:pPr>
        <w:rPr>
          <w:noProof/>
        </w:rPr>
      </w:pPr>
    </w:p>
    <w:p w14:paraId="5861FB91" w14:textId="208AD0A2" w:rsidR="00A17FB7" w:rsidRDefault="00A17FB7" w:rsidP="00B74BA4">
      <w:pPr>
        <w:rPr>
          <w:noProof/>
        </w:rPr>
      </w:pPr>
    </w:p>
    <w:p w14:paraId="184A379C" w14:textId="6AB48096" w:rsidR="00A17FB7" w:rsidRDefault="00F242B3" w:rsidP="00B74BA4">
      <w:pPr>
        <w:rPr>
          <w:noProof/>
        </w:rPr>
      </w:pPr>
      <w:r>
        <w:rPr>
          <w:noProof/>
        </w:rPr>
        <mc:AlternateContent>
          <mc:Choice Requires="wps">
            <w:drawing>
              <wp:anchor distT="0" distB="0" distL="114300" distR="114300" simplePos="0" relativeHeight="251693056" behindDoc="0" locked="0" layoutInCell="1" allowOverlap="1" wp14:anchorId="29B5F72D" wp14:editId="2D411709">
                <wp:simplePos x="0" y="0"/>
                <wp:positionH relativeFrom="column">
                  <wp:posOffset>2133600</wp:posOffset>
                </wp:positionH>
                <wp:positionV relativeFrom="paragraph">
                  <wp:posOffset>224790</wp:posOffset>
                </wp:positionV>
                <wp:extent cx="904875" cy="371475"/>
                <wp:effectExtent l="19050" t="19050" r="47625" b="47625"/>
                <wp:wrapNone/>
                <wp:docPr id="551" name="Elipse 551"/>
                <wp:cNvGraphicFramePr/>
                <a:graphic xmlns:a="http://schemas.openxmlformats.org/drawingml/2006/main">
                  <a:graphicData uri="http://schemas.microsoft.com/office/word/2010/wordprocessingShape">
                    <wps:wsp>
                      <wps:cNvSpPr/>
                      <wps:spPr>
                        <a:xfrm>
                          <a:off x="0" y="0"/>
                          <a:ext cx="904875" cy="371475"/>
                        </a:xfrm>
                        <a:prstGeom prst="ellipse">
                          <a:avLst/>
                        </a:prstGeom>
                        <a:noFill/>
                        <a:ln w="571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A8AFC6C" id="Elipse 551" o:spid="_x0000_s1026" style="position:absolute;margin-left:168pt;margin-top:17.7pt;width:71.25pt;height:29.2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" filled="f" strokecolor="#0070c0" strokeweight="4.5pt">
                <v:stroke joinstyle="miter"/>
              </v:oval>
            </w:pict>
          </mc:Fallback>
        </mc:AlternateContent>
      </w:r>
    </w:p>
    <w:p w14:paraId="3C8F423B" w14:textId="7AF2A270" w:rsidR="00A17FB7" w:rsidRDefault="00A17FB7" w:rsidP="00B74BA4">
      <w:pPr>
        <w:rPr>
          <w:noProof/>
        </w:rPr>
      </w:pPr>
    </w:p>
    <w:p w14:paraId="361D8901" w14:textId="3FBEC3A4" w:rsidR="00A17FB7" w:rsidRDefault="00A17FB7" w:rsidP="00B74BA4">
      <w:pPr>
        <w:rPr>
          <w:noProof/>
        </w:rPr>
      </w:pPr>
    </w:p>
    <w:p w14:paraId="5B4C19CA" w14:textId="77777777" w:rsidR="00A17FB7" w:rsidRDefault="00A17FB7" w:rsidP="00B74BA4">
      <w:pPr>
        <w:rPr>
          <w:noProof/>
        </w:rPr>
      </w:pPr>
    </w:p>
    <w:p w14:paraId="68BB9044" w14:textId="2D273AE1" w:rsidR="00A17FB7" w:rsidRDefault="00A17FB7" w:rsidP="00B74BA4">
      <w:pPr>
        <w:rPr>
          <w:noProof/>
        </w:rPr>
      </w:pPr>
    </w:p>
    <w:p w14:paraId="08785425" w14:textId="77777777" w:rsidR="00A17FB7" w:rsidRDefault="00A17FB7" w:rsidP="00B74BA4">
      <w:pPr>
        <w:rPr>
          <w:noProof/>
        </w:rPr>
      </w:pPr>
    </w:p>
    <w:p w14:paraId="514B62F8" w14:textId="185A1C4A" w:rsidR="00A17FB7" w:rsidRDefault="00A17FB7" w:rsidP="00B74BA4">
      <w:pPr>
        <w:rPr>
          <w:noProof/>
        </w:rPr>
      </w:pPr>
    </w:p>
    <w:p w14:paraId="0457547B" w14:textId="77777777" w:rsidR="00A17FB7" w:rsidRDefault="00A17FB7" w:rsidP="00B74BA4">
      <w:pPr>
        <w:rPr>
          <w:noProof/>
        </w:rPr>
      </w:pPr>
    </w:p>
    <w:p w14:paraId="213FCD5D" w14:textId="0745E2A5" w:rsidR="00A17FB7" w:rsidRDefault="00A17FB7" w:rsidP="00B74BA4">
      <w:pPr>
        <w:rPr>
          <w:noProof/>
        </w:rPr>
      </w:pPr>
    </w:p>
    <w:p w14:paraId="1216349E" w14:textId="35800AD2" w:rsidR="00A17FB7" w:rsidRDefault="00A17FB7" w:rsidP="00B74BA4">
      <w:pPr>
        <w:rPr>
          <w:noProof/>
        </w:rPr>
      </w:pPr>
    </w:p>
    <w:p w14:paraId="40C01F53" w14:textId="22AAB4F0" w:rsidR="00A17FB7" w:rsidRDefault="00674641" w:rsidP="00B74BA4">
      <w:pPr>
        <w:rPr>
          <w:noProof/>
        </w:rPr>
      </w:pPr>
      <w:r>
        <w:rPr>
          <w:noProof/>
        </w:rPr>
        <w:lastRenderedPageBreak/>
        <mc:AlternateContent>
          <mc:Choice Requires="wpg">
            <w:drawing>
              <wp:anchor distT="0" distB="0" distL="457200" distR="457200" simplePos="0" relativeHeight="251698176" behindDoc="0" locked="0" layoutInCell="1" allowOverlap="1" wp14:anchorId="540F8A3B" wp14:editId="229A1F8D">
                <wp:simplePos x="0" y="0"/>
                <wp:positionH relativeFrom="margin">
                  <wp:align>left</wp:align>
                </wp:positionH>
                <wp:positionV relativeFrom="page">
                  <wp:align>top</wp:align>
                </wp:positionV>
                <wp:extent cx="2992755" cy="7086600"/>
                <wp:effectExtent l="0" t="0" r="0" b="0"/>
                <wp:wrapSquare wrapText="bothSides"/>
                <wp:docPr id="555" name="Grupo 555"/>
                <wp:cNvGraphicFramePr/>
                <a:graphic xmlns:a="http://schemas.openxmlformats.org/drawingml/2006/main">
                  <a:graphicData uri="http://schemas.microsoft.com/office/word/2010/wordprocessingGroup">
                    <wpg:wgp>
                      <wpg:cNvGrpSpPr/>
                      <wpg:grpSpPr>
                        <a:xfrm>
                          <a:off x="0" y="0"/>
                          <a:ext cx="2992755" cy="7086600"/>
                          <a:chOff x="0" y="-1156349"/>
                          <a:chExt cx="2230438" cy="9385949"/>
                        </a:xfrm>
                      </wpg:grpSpPr>
                      <wpg:grpSp>
                        <wpg:cNvPr id="556" name="Grupo 556"/>
                        <wpg:cNvGrpSpPr/>
                        <wpg:grpSpPr>
                          <a:xfrm>
                            <a:off x="0" y="0"/>
                            <a:ext cx="2230438" cy="8229600"/>
                            <a:chOff x="0" y="0"/>
                            <a:chExt cx="2230438" cy="8229600"/>
                          </a:xfrm>
                        </wpg:grpSpPr>
                        <wps:wsp>
                          <wps:cNvPr id="557" name="Rectángulo 557"/>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58" name="Grupo 68"/>
                          <wpg:cNvGrpSpPr/>
                          <wpg:grpSpPr>
                            <a:xfrm>
                              <a:off x="523875" y="3705225"/>
                              <a:ext cx="1706563" cy="2278063"/>
                              <a:chOff x="0" y="0"/>
                              <a:chExt cx="1706563" cy="2278063"/>
                            </a:xfrm>
                            <a:solidFill>
                              <a:schemeClr val="bg2">
                                <a:lumMod val="50000"/>
                              </a:schemeClr>
                            </a:solidFill>
                          </wpg:grpSpPr>
                          <wps:wsp>
                            <wps:cNvPr id="559"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0"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1"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2"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3"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64"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565" name="Grupo 3"/>
                          <wpg:cNvGrpSpPr/>
                          <wpg:grpSpPr>
                            <a:xfrm>
                              <a:off x="904875" y="0"/>
                              <a:ext cx="1323975" cy="1371600"/>
                              <a:chOff x="0" y="0"/>
                              <a:chExt cx="1325563" cy="1370013"/>
                            </a:xfrm>
                            <a:solidFill>
                              <a:schemeClr val="bg1"/>
                            </a:solidFill>
                          </wpg:grpSpPr>
                          <wps:wsp>
                            <wps:cNvPr id="566"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567"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568"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569"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571"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572" name="Cuadro de texto 572"/>
                        <wps:cNvSpPr txBox="1"/>
                        <wps:spPr>
                          <a:xfrm>
                            <a:off x="0" y="-1156349"/>
                            <a:ext cx="2228850" cy="93859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50DA46" w14:textId="19854168" w:rsidR="00674641" w:rsidRPr="005D7C66" w:rsidRDefault="00674641" w:rsidP="00674641">
                              <w:pPr>
                                <w:rPr>
                                  <w:rFonts w:asciiTheme="majorHAnsi" w:eastAsiaTheme="majorEastAsia" w:hAnsiTheme="majorHAnsi" w:cstheme="majorBidi"/>
                                  <w:caps/>
                                  <w:color w:val="FFFFFF" w:themeColor="background1"/>
                                  <w:sz w:val="24"/>
                                  <w:szCs w:val="24"/>
                                </w:rPr>
                              </w:pPr>
                              <w:r w:rsidRPr="005D7C66">
                                <w:rPr>
                                  <w:rFonts w:asciiTheme="majorHAnsi" w:eastAsiaTheme="majorEastAsia" w:hAnsiTheme="majorHAnsi" w:cstheme="majorBidi"/>
                                  <w:caps/>
                                  <w:color w:val="FFFFFF" w:themeColor="background1"/>
                                  <w:sz w:val="24"/>
                                  <w:szCs w:val="24"/>
                                </w:rPr>
                                <w:t xml:space="preserve">DESCRIPCIÓN DEL JFRAME FORM: </w:t>
                              </w:r>
                              <w:r w:rsidRPr="005D7C66">
                                <w:rPr>
                                  <w:rFonts w:asciiTheme="majorHAnsi" w:eastAsiaTheme="majorEastAsia" w:hAnsiTheme="majorHAnsi" w:cstheme="majorBidi"/>
                                  <w:b/>
                                  <w:bCs/>
                                  <w:caps/>
                                  <w:color w:val="05D74D" w:themeColor="accent2"/>
                                  <w:sz w:val="24"/>
                                  <w:szCs w:val="24"/>
                                </w:rPr>
                                <w:t xml:space="preserve">SISTEMA- </w:t>
                              </w:r>
                              <w:r w:rsidR="00911B8C" w:rsidRPr="005D7C66">
                                <w:rPr>
                                  <w:rFonts w:asciiTheme="majorHAnsi" w:eastAsiaTheme="majorEastAsia" w:hAnsiTheme="majorHAnsi" w:cstheme="majorBidi"/>
                                  <w:b/>
                                  <w:bCs/>
                                  <w:caps/>
                                  <w:color w:val="05D74D" w:themeColor="accent2"/>
                                  <w:sz w:val="24"/>
                                  <w:szCs w:val="24"/>
                                </w:rPr>
                                <w:t>Sales</w:t>
                              </w:r>
                            </w:p>
                            <w:p w14:paraId="6DB5779E" w14:textId="78469A3B" w:rsidR="00674641" w:rsidRPr="005D7C66" w:rsidRDefault="00911B8C" w:rsidP="00911B8C">
                              <w:pPr>
                                <w:rPr>
                                  <w:color w:val="FFFFFF" w:themeColor="background1"/>
                                  <w:sz w:val="24"/>
                                  <w:szCs w:val="24"/>
                                </w:rPr>
                              </w:pPr>
                              <w:r w:rsidRPr="005D7C66">
                                <w:rPr>
                                  <w:color w:val="FFFFFF" w:themeColor="background1"/>
                                  <w:sz w:val="24"/>
                                  <w:szCs w:val="24"/>
                                </w:rPr>
                                <w:t>En el Sistema todo es posible desde un grafico</w:t>
                              </w:r>
                              <w:r w:rsidR="00DE2BCC" w:rsidRPr="005D7C66">
                                <w:rPr>
                                  <w:color w:val="FFFFFF" w:themeColor="background1"/>
                                  <w:sz w:val="24"/>
                                  <w:szCs w:val="24"/>
                                </w:rPr>
                                <w:t xml:space="preserve"> de las ventas registrada hasta </w:t>
                              </w:r>
                              <w:r w:rsidR="00234B01" w:rsidRPr="005D7C66">
                                <w:rPr>
                                  <w:color w:val="FFFFFF" w:themeColor="background1"/>
                                  <w:sz w:val="24"/>
                                  <w:szCs w:val="24"/>
                                </w:rPr>
                                <w:t>una historia</w:t>
                              </w:r>
                              <w:r w:rsidR="00DE2BCC" w:rsidRPr="005D7C66">
                                <w:rPr>
                                  <w:color w:val="FFFFFF" w:themeColor="background1"/>
                                  <w:sz w:val="24"/>
                                  <w:szCs w:val="24"/>
                                </w:rPr>
                                <w:t xml:space="preserve"> de todas ventas</w:t>
                              </w:r>
                              <w:r w:rsidR="00202C7F" w:rsidRPr="005D7C66">
                                <w:rPr>
                                  <w:color w:val="FFFFFF" w:themeColor="background1"/>
                                  <w:sz w:val="24"/>
                                  <w:szCs w:val="24"/>
                                </w:rPr>
                                <w:t>, Sin contar un aspecto importante…</w:t>
                              </w:r>
                            </w:p>
                            <w:p w14:paraId="478FE8C1" w14:textId="78A94F34" w:rsidR="00202C7F" w:rsidRPr="005D7C66" w:rsidRDefault="00202C7F" w:rsidP="00911B8C">
                              <w:pPr>
                                <w:rPr>
                                  <w:b/>
                                  <w:bCs/>
                                  <w:color w:val="05D74D" w:themeColor="accent2"/>
                                  <w:sz w:val="24"/>
                                  <w:szCs w:val="24"/>
                                </w:rPr>
                              </w:pPr>
                              <w:r w:rsidRPr="005D7C66">
                                <w:rPr>
                                  <w:color w:val="FFFFFF" w:themeColor="background1"/>
                                  <w:sz w:val="24"/>
                                  <w:szCs w:val="24"/>
                                </w:rPr>
                                <w:t xml:space="preserve">En ese Panel </w:t>
                              </w:r>
                              <w:r w:rsidR="00445BFD" w:rsidRPr="005D7C66">
                                <w:rPr>
                                  <w:color w:val="FFFFFF" w:themeColor="background1"/>
                                  <w:sz w:val="24"/>
                                  <w:szCs w:val="24"/>
                                </w:rPr>
                                <w:t xml:space="preserve">el historial de todas las ventas es gracias a la Distribución de un paquete libre denominado </w:t>
                              </w:r>
                              <w:r w:rsidR="00445BFD" w:rsidRPr="005D7C66">
                                <w:rPr>
                                  <w:b/>
                                  <w:bCs/>
                                  <w:color w:val="05D74D" w:themeColor="accent2"/>
                                  <w:sz w:val="24"/>
                                  <w:szCs w:val="24"/>
                                </w:rPr>
                                <w:t>XAMPP</w:t>
                              </w:r>
                              <w:r w:rsidR="00445BFD" w:rsidRPr="005D7C66">
                                <w:rPr>
                                  <w:color w:val="FFFFFF" w:themeColor="background1"/>
                                  <w:sz w:val="24"/>
                                  <w:szCs w:val="24"/>
                                </w:rPr>
                                <w:t xml:space="preserve">, en el cual manejados Y controlados con el lenguaje de programación llamado: </w:t>
                              </w:r>
                              <w:r w:rsidR="00445BFD" w:rsidRPr="005D7C66">
                                <w:rPr>
                                  <w:b/>
                                  <w:bCs/>
                                  <w:color w:val="05D74D" w:themeColor="accent2"/>
                                  <w:sz w:val="24"/>
                                  <w:szCs w:val="24"/>
                                </w:rPr>
                                <w:t>MYSQL.</w:t>
                              </w:r>
                            </w:p>
                            <w:p w14:paraId="1F7C475C" w14:textId="49DDD63D" w:rsidR="00234B01" w:rsidRPr="005D7C66" w:rsidRDefault="00234B01" w:rsidP="00911B8C">
                              <w:pPr>
                                <w:rPr>
                                  <w:color w:val="FFFFFF" w:themeColor="background1"/>
                                  <w:sz w:val="24"/>
                                  <w:szCs w:val="24"/>
                                </w:rPr>
                              </w:pPr>
                              <w:r w:rsidRPr="005D7C66">
                                <w:rPr>
                                  <w:color w:val="FFFFFF" w:themeColor="background1"/>
                                  <w:sz w:val="24"/>
                                  <w:szCs w:val="24"/>
                                </w:rPr>
                                <w:t>Una vez agregado algún elemento así sea uno o mas dentro</w:t>
                              </w:r>
                              <w:r w:rsidR="007D7F24" w:rsidRPr="005D7C66">
                                <w:rPr>
                                  <w:color w:val="FFFFFF" w:themeColor="background1"/>
                                  <w:sz w:val="24"/>
                                  <w:szCs w:val="24"/>
                                </w:rPr>
                                <w:t xml:space="preserve"> la tabla, el manejador del Sistema tendrá la oportunidad </w:t>
                              </w:r>
                              <w:r w:rsidR="000A4AD4" w:rsidRPr="005D7C66">
                                <w:rPr>
                                  <w:b/>
                                  <w:bCs/>
                                  <w:color w:val="05D74D" w:themeColor="accent2"/>
                                  <w:sz w:val="24"/>
                                  <w:szCs w:val="24"/>
                                </w:rPr>
                                <w:t>agregar ese historial mencionado a un Archivo Tipo PDF</w:t>
                              </w:r>
                              <w:r w:rsidR="000A4AD4" w:rsidRPr="005D7C66">
                                <w:rPr>
                                  <w:color w:val="FFFFFF" w:themeColor="background1"/>
                                  <w:sz w:val="24"/>
                                  <w:szCs w:val="24"/>
                                </w:rPr>
                                <w:t xml:space="preserve">, en el cual le </w:t>
                              </w:r>
                              <w:r w:rsidR="00EE7F7E" w:rsidRPr="005D7C66">
                                <w:rPr>
                                  <w:color w:val="FFFFFF" w:themeColor="background1"/>
                                  <w:sz w:val="24"/>
                                  <w:szCs w:val="24"/>
                                </w:rPr>
                                <w:t>otorgara</w:t>
                              </w:r>
                              <w:r w:rsidR="000A4AD4" w:rsidRPr="005D7C66">
                                <w:rPr>
                                  <w:color w:val="FFFFFF" w:themeColor="background1"/>
                                  <w:sz w:val="24"/>
                                  <w:szCs w:val="24"/>
                                </w:rPr>
                                <w:t xml:space="preserve"> </w:t>
                              </w:r>
                              <w:r w:rsidR="00CB3922" w:rsidRPr="005D7C66">
                                <w:rPr>
                                  <w:color w:val="FFFFFF" w:themeColor="background1"/>
                                  <w:sz w:val="24"/>
                                  <w:szCs w:val="24"/>
                                </w:rPr>
                                <w:t>más</w:t>
                              </w:r>
                              <w:r w:rsidR="000A4AD4" w:rsidRPr="005D7C66">
                                <w:rPr>
                                  <w:color w:val="FFFFFF" w:themeColor="background1"/>
                                  <w:sz w:val="24"/>
                                  <w:szCs w:val="24"/>
                                </w:rPr>
                                <w:t xml:space="preserve"> fluidez</w:t>
                              </w:r>
                              <w:r w:rsidR="00EE7F7E" w:rsidRPr="005D7C66">
                                <w:rPr>
                                  <w:color w:val="FFFFFF" w:themeColor="background1"/>
                                  <w:sz w:val="24"/>
                                  <w:szCs w:val="24"/>
                                </w:rPr>
                                <w:t xml:space="preserve">, control y mucho manejo en la venta. </w:t>
                              </w:r>
                            </w:p>
                            <w:p w14:paraId="26EEB1E8" w14:textId="7B92891D" w:rsidR="00CB3922" w:rsidRPr="005D7C66" w:rsidRDefault="00CB3922" w:rsidP="00911B8C">
                              <w:pPr>
                                <w:rPr>
                                  <w:color w:val="FFFFFF" w:themeColor="background1"/>
                                  <w:sz w:val="24"/>
                                  <w:szCs w:val="24"/>
                                </w:rPr>
                              </w:pPr>
                              <w:r w:rsidRPr="005D7C66">
                                <w:rPr>
                                  <w:color w:val="FFFFFF" w:themeColor="background1"/>
                                  <w:sz w:val="24"/>
                                  <w:szCs w:val="24"/>
                                </w:rPr>
                                <w:t xml:space="preserve">Hay un aspecto </w:t>
                              </w:r>
                              <w:r w:rsidR="00C926F4" w:rsidRPr="005D7C66">
                                <w:rPr>
                                  <w:color w:val="FFFFFF" w:themeColor="background1"/>
                                  <w:sz w:val="24"/>
                                  <w:szCs w:val="24"/>
                                </w:rPr>
                                <w:t xml:space="preserve">que se me había olvidado mencionar en este documento, definimos que </w:t>
                              </w:r>
                              <w:r w:rsidR="00690CD5" w:rsidRPr="005D7C66">
                                <w:rPr>
                                  <w:color w:val="FFFFFF" w:themeColor="background1"/>
                                  <w:sz w:val="24"/>
                                  <w:szCs w:val="24"/>
                                </w:rPr>
                                <w:t>los proveedores tienen</w:t>
                              </w:r>
                              <w:r w:rsidR="00C926F4" w:rsidRPr="005D7C66">
                                <w:rPr>
                                  <w:color w:val="FFFFFF" w:themeColor="background1"/>
                                  <w:sz w:val="24"/>
                                  <w:szCs w:val="24"/>
                                </w:rPr>
                                <w:t xml:space="preserve"> dependencia con los productos, </w:t>
                              </w:r>
                              <w:r w:rsidR="00C926F4" w:rsidRPr="005D7C66">
                                <w:rPr>
                                  <w:b/>
                                  <w:bCs/>
                                  <w:color w:val="05D74D" w:themeColor="accent2"/>
                                  <w:sz w:val="24"/>
                                  <w:szCs w:val="24"/>
                                </w:rPr>
                                <w:t xml:space="preserve">pero </w:t>
                              </w:r>
                              <w:r w:rsidR="002237EA" w:rsidRPr="005D7C66">
                                <w:rPr>
                                  <w:b/>
                                  <w:bCs/>
                                  <w:color w:val="05D74D" w:themeColor="accent2"/>
                                  <w:sz w:val="24"/>
                                  <w:szCs w:val="24"/>
                                </w:rPr>
                                <w:t>si hablamos de que también existe una dependencia entre proveedores y compañía</w:t>
                              </w:r>
                              <w:r w:rsidR="002237EA" w:rsidRPr="005D7C66">
                                <w:rPr>
                                  <w:color w:val="FFFFFF" w:themeColor="background1"/>
                                  <w:sz w:val="24"/>
                                  <w:szCs w:val="24"/>
                                </w:rPr>
                                <w:t>.</w:t>
                              </w:r>
                              <w:r w:rsidR="00690CD5" w:rsidRPr="005D7C66">
                                <w:rPr>
                                  <w:color w:val="FFFFFF" w:themeColor="background1"/>
                                  <w:sz w:val="24"/>
                                  <w:szCs w:val="24"/>
                                </w:rPr>
                                <w:t xml:space="preserve"> ¡ES POSIBLE EN NUESTRO PROYECTO!</w:t>
                              </w:r>
                            </w:p>
                            <w:p w14:paraId="65BAEC32" w14:textId="77777777" w:rsidR="00674641" w:rsidRDefault="00674641" w:rsidP="00674641">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0F8A3B" id="Grupo 555" o:spid="_x0000_s1118" style="position:absolute;margin-left:0;margin-top:0;width:235.65pt;height:558pt;z-index:251698176;mso-wrap-distance-left:36pt;mso-wrap-distance-right:36pt;mso-position-horizontal:left;mso-position-horizontal-relative:margin;mso-position-vertical:top;mso-position-vertical-relative:page;mso-width-relative:margin;mso-height-relative:margin" coordorigin=",-11563" coordsize="22304,9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">
                <v:group id="Grupo 556" o:spid="_x0000_s1119"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Rectángulo 557" o:spid="_x0000_s1120"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" fillcolor="#485870 [3122]" stroked="f" strokeweight="1pt">
                    <v:fill color2="#3d4b5f [2882]" angle="348" colors="0 #88acbb;6554f #88acbb" focus="100%" type="gradient"/>
                  </v:rect>
                  <v:group id="Grupo 68" o:spid="_x0000_s1121"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Forma libre 90" o:spid="_x0000_s1122"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" path="m,4r5,l5,,,4xe" filled="f" stroked="f">
                      <v:path arrowok="t" o:connecttype="custom" o:connectlocs="0,6350;7938,6350;7938,0;0,6350" o:connectangles="0,0,0,0"/>
                    </v:shape>
                    <v:shape id="Forma libre 91" o:spid="_x0000_s1123"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" path="m1075,9r,-9l,1075r,5l,1085,1075,9xe" filled="f" stroked="f">
                      <v:path arrowok="t" o:connecttype="custom" o:connectlocs="1706563,14288;1706563,0;0,1706563;0,1714500;0,1722438;1706563,14288" o:connectangles="0,0,0,0,0,0"/>
                    </v:shape>
                    <v:shape id="Forma libre 92" o:spid="_x0000_s1124"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" path="m1075,l,1080r,9l1075,9r,-9xe" filled="f" stroked="f">
                      <v:path arrowok="t" o:connecttype="custom" o:connectlocs="1706563,0;0,1714500;0,1728788;1706563,14288;1706563,0" o:connectangles="0,0,0,0,0"/>
                    </v:shape>
                    <v:shape id="Forma libre 93" o:spid="_x0000_s1125"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" path="m1075,l,1076r,18l1075,19r,-19xe" filled="f" stroked="f">
                      <v:path arrowok="t" o:connecttype="custom" o:connectlocs="1706563,0;0,1708150;0,1736725;1706563,30163;1706563,0" o:connectangles="0,0,0,0,0"/>
                    </v:shape>
                    <v:shape id="Forma libre 94" o:spid="_x0000_s1126"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" path="m,1076r,18l1075,19r,-19l,1076xe" filled="f" stroked="f">
                      <v:path arrowok="t" o:connecttype="custom" o:connectlocs="0,1708150;0,1736725;1706563,30163;1706563,0;0,1708150" o:connectangles="0,0,0,0,0"/>
                    </v:shape>
                    <v:shape id="Forma libre 95" o:spid="_x0000_s1127"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" path="m1075,l,1075r,10l1075,9r,-9xe" filled="f" stroked="f">
                      <v:path arrowok="t" o:connecttype="custom" o:connectlocs="1706563,0;0,1706563;0,1722438;1706563,14288;1706563,0" o:connectangles="0,0,0,0,0"/>
                    </v:shape>
                  </v:group>
                  <v:group id="_x0000_s1128"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orma libre 97" o:spid="_x0000_s1129"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" path="m,545r,l540,r4,5l,545xe" filled="f" stroked="f">
                      <v:path arrowok="t" o:connecttype="custom" o:connectlocs="0,865188;0,865188;857250,0;863600,7938;0,865188" o:connectangles="0,0,0,0,0"/>
                    </v:shape>
                    <v:shape id="Forma libre 98" o:spid="_x0000_s1130"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" path="m,679r,l679,r4,l,679xe" filled="f" stroked="f">
                      <v:path arrowok="t" o:connecttype="custom" o:connectlocs="0,1077913;0,1077913;1077913,0;1084263,0;0,1077913" o:connectangles="0,0,0,0,0"/>
                    </v:shape>
                    <v:shape id="Forma libre 99" o:spid="_x0000_s1131"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" path="m4,669r-4,l669,r4,l4,669xe" filled="f" stroked="f">
                      <v:path arrowok="t" o:connecttype="custom" o:connectlocs="6350,1062038;0,1062038;1062038,0;1068388,0;6350,1062038" o:connectangles="0,0,0,0,0"/>
                    </v:shape>
                    <v:shape id="Forma libre 100" o:spid="_x0000_s1132"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" path="m5,600l,595,596,r4,5l5,600xe" filled="f" stroked="f">
                      <v:path arrowok="t" o:connecttype="custom" o:connectlocs="7938,952500;0,944563;946150,0;952500,7938;7938,952500" o:connectangles="0,0,0,0,0"/>
                    </v:shape>
                    <v:shape id="Forma libre 101" o:spid="_x0000_s1133"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" path="m5,831r-5,l831,r4,l5,831xe" filled="f" stroked="f">
                      <v:path arrowok="t" o:connecttype="custom" o:connectlocs="7938,1319213;0,1319213;1319213,0;1325563,0;7938,1319213" o:connectangles="0,0,0,0,0"/>
                    </v:shape>
                  </v:group>
                </v:group>
                <v:shape id="Cuadro de texto 572" o:spid="_x0000_s1134" type="#_x0000_t202" style="position:absolute;top:-11563;width:22288;height:93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" filled="f" stroked="f" strokeweight=".5pt">
                  <v:textbox inset="18pt,126pt,18pt,18pt">
                    <w:txbxContent>
                      <w:p w14:paraId="0050DA46" w14:textId="19854168" w:rsidR="00674641" w:rsidRPr="005D7C66" w:rsidRDefault="00674641" w:rsidP="00674641">
                        <w:pPr>
                          <w:rPr>
                            <w:rFonts w:asciiTheme="majorHAnsi" w:eastAsiaTheme="majorEastAsia" w:hAnsiTheme="majorHAnsi" w:cstheme="majorBidi"/>
                            <w:caps/>
                            <w:color w:val="FFFFFF" w:themeColor="background1"/>
                            <w:sz w:val="24"/>
                            <w:szCs w:val="24"/>
                          </w:rPr>
                        </w:pPr>
                        <w:r w:rsidRPr="005D7C66">
                          <w:rPr>
                            <w:rFonts w:asciiTheme="majorHAnsi" w:eastAsiaTheme="majorEastAsia" w:hAnsiTheme="majorHAnsi" w:cstheme="majorBidi"/>
                            <w:caps/>
                            <w:color w:val="FFFFFF" w:themeColor="background1"/>
                            <w:sz w:val="24"/>
                            <w:szCs w:val="24"/>
                          </w:rPr>
                          <w:t xml:space="preserve">DESCRIPCIÓN DEL JFRAME FORM: </w:t>
                        </w:r>
                        <w:r w:rsidRPr="005D7C66">
                          <w:rPr>
                            <w:rFonts w:asciiTheme="majorHAnsi" w:eastAsiaTheme="majorEastAsia" w:hAnsiTheme="majorHAnsi" w:cstheme="majorBidi"/>
                            <w:b/>
                            <w:bCs/>
                            <w:caps/>
                            <w:color w:val="05D74D" w:themeColor="accent2"/>
                            <w:sz w:val="24"/>
                            <w:szCs w:val="24"/>
                          </w:rPr>
                          <w:t xml:space="preserve">SISTEMA- </w:t>
                        </w:r>
                        <w:r w:rsidR="00911B8C" w:rsidRPr="005D7C66">
                          <w:rPr>
                            <w:rFonts w:asciiTheme="majorHAnsi" w:eastAsiaTheme="majorEastAsia" w:hAnsiTheme="majorHAnsi" w:cstheme="majorBidi"/>
                            <w:b/>
                            <w:bCs/>
                            <w:caps/>
                            <w:color w:val="05D74D" w:themeColor="accent2"/>
                            <w:sz w:val="24"/>
                            <w:szCs w:val="24"/>
                          </w:rPr>
                          <w:t>Sales</w:t>
                        </w:r>
                      </w:p>
                      <w:p w14:paraId="6DB5779E" w14:textId="78469A3B" w:rsidR="00674641" w:rsidRPr="005D7C66" w:rsidRDefault="00911B8C" w:rsidP="00911B8C">
                        <w:pPr>
                          <w:rPr>
                            <w:color w:val="FFFFFF" w:themeColor="background1"/>
                            <w:sz w:val="24"/>
                            <w:szCs w:val="24"/>
                          </w:rPr>
                        </w:pPr>
                        <w:r w:rsidRPr="005D7C66">
                          <w:rPr>
                            <w:color w:val="FFFFFF" w:themeColor="background1"/>
                            <w:sz w:val="24"/>
                            <w:szCs w:val="24"/>
                          </w:rPr>
                          <w:t>En el Sistema todo es posible desde un grafico</w:t>
                        </w:r>
                        <w:r w:rsidR="00DE2BCC" w:rsidRPr="005D7C66">
                          <w:rPr>
                            <w:color w:val="FFFFFF" w:themeColor="background1"/>
                            <w:sz w:val="24"/>
                            <w:szCs w:val="24"/>
                          </w:rPr>
                          <w:t xml:space="preserve"> de las ventas registrada hasta </w:t>
                        </w:r>
                        <w:r w:rsidR="00234B01" w:rsidRPr="005D7C66">
                          <w:rPr>
                            <w:color w:val="FFFFFF" w:themeColor="background1"/>
                            <w:sz w:val="24"/>
                            <w:szCs w:val="24"/>
                          </w:rPr>
                          <w:t>una historia</w:t>
                        </w:r>
                        <w:r w:rsidR="00DE2BCC" w:rsidRPr="005D7C66">
                          <w:rPr>
                            <w:color w:val="FFFFFF" w:themeColor="background1"/>
                            <w:sz w:val="24"/>
                            <w:szCs w:val="24"/>
                          </w:rPr>
                          <w:t xml:space="preserve"> de todas ventas</w:t>
                        </w:r>
                        <w:r w:rsidR="00202C7F" w:rsidRPr="005D7C66">
                          <w:rPr>
                            <w:color w:val="FFFFFF" w:themeColor="background1"/>
                            <w:sz w:val="24"/>
                            <w:szCs w:val="24"/>
                          </w:rPr>
                          <w:t>, Sin contar un aspecto importante…</w:t>
                        </w:r>
                      </w:p>
                      <w:p w14:paraId="478FE8C1" w14:textId="78A94F34" w:rsidR="00202C7F" w:rsidRPr="005D7C66" w:rsidRDefault="00202C7F" w:rsidP="00911B8C">
                        <w:pPr>
                          <w:rPr>
                            <w:b/>
                            <w:bCs/>
                            <w:color w:val="05D74D" w:themeColor="accent2"/>
                            <w:sz w:val="24"/>
                            <w:szCs w:val="24"/>
                          </w:rPr>
                        </w:pPr>
                        <w:r w:rsidRPr="005D7C66">
                          <w:rPr>
                            <w:color w:val="FFFFFF" w:themeColor="background1"/>
                            <w:sz w:val="24"/>
                            <w:szCs w:val="24"/>
                          </w:rPr>
                          <w:t xml:space="preserve">En ese Panel </w:t>
                        </w:r>
                        <w:r w:rsidR="00445BFD" w:rsidRPr="005D7C66">
                          <w:rPr>
                            <w:color w:val="FFFFFF" w:themeColor="background1"/>
                            <w:sz w:val="24"/>
                            <w:szCs w:val="24"/>
                          </w:rPr>
                          <w:t xml:space="preserve">el historial de todas las ventas es gracias a la Distribución de un paquete libre denominado </w:t>
                        </w:r>
                        <w:r w:rsidR="00445BFD" w:rsidRPr="005D7C66">
                          <w:rPr>
                            <w:b/>
                            <w:bCs/>
                            <w:color w:val="05D74D" w:themeColor="accent2"/>
                            <w:sz w:val="24"/>
                            <w:szCs w:val="24"/>
                          </w:rPr>
                          <w:t>XAMPP</w:t>
                        </w:r>
                        <w:r w:rsidR="00445BFD" w:rsidRPr="005D7C66">
                          <w:rPr>
                            <w:color w:val="FFFFFF" w:themeColor="background1"/>
                            <w:sz w:val="24"/>
                            <w:szCs w:val="24"/>
                          </w:rPr>
                          <w:t xml:space="preserve">, en el cual manejados Y controlados con el lenguaje de programación llamado: </w:t>
                        </w:r>
                        <w:r w:rsidR="00445BFD" w:rsidRPr="005D7C66">
                          <w:rPr>
                            <w:b/>
                            <w:bCs/>
                            <w:color w:val="05D74D" w:themeColor="accent2"/>
                            <w:sz w:val="24"/>
                            <w:szCs w:val="24"/>
                          </w:rPr>
                          <w:t>MYSQL.</w:t>
                        </w:r>
                      </w:p>
                      <w:p w14:paraId="1F7C475C" w14:textId="49DDD63D" w:rsidR="00234B01" w:rsidRPr="005D7C66" w:rsidRDefault="00234B01" w:rsidP="00911B8C">
                        <w:pPr>
                          <w:rPr>
                            <w:color w:val="FFFFFF" w:themeColor="background1"/>
                            <w:sz w:val="24"/>
                            <w:szCs w:val="24"/>
                          </w:rPr>
                        </w:pPr>
                        <w:r w:rsidRPr="005D7C66">
                          <w:rPr>
                            <w:color w:val="FFFFFF" w:themeColor="background1"/>
                            <w:sz w:val="24"/>
                            <w:szCs w:val="24"/>
                          </w:rPr>
                          <w:t>Una vez agregado algún elemento así sea uno o mas dentro</w:t>
                        </w:r>
                        <w:r w:rsidR="007D7F24" w:rsidRPr="005D7C66">
                          <w:rPr>
                            <w:color w:val="FFFFFF" w:themeColor="background1"/>
                            <w:sz w:val="24"/>
                            <w:szCs w:val="24"/>
                          </w:rPr>
                          <w:t xml:space="preserve"> la tabla, el manejador del Sistema tendrá la oportunidad </w:t>
                        </w:r>
                        <w:r w:rsidR="000A4AD4" w:rsidRPr="005D7C66">
                          <w:rPr>
                            <w:b/>
                            <w:bCs/>
                            <w:color w:val="05D74D" w:themeColor="accent2"/>
                            <w:sz w:val="24"/>
                            <w:szCs w:val="24"/>
                          </w:rPr>
                          <w:t>agregar ese historial mencionado a un Archivo Tipo PDF</w:t>
                        </w:r>
                        <w:r w:rsidR="000A4AD4" w:rsidRPr="005D7C66">
                          <w:rPr>
                            <w:color w:val="FFFFFF" w:themeColor="background1"/>
                            <w:sz w:val="24"/>
                            <w:szCs w:val="24"/>
                          </w:rPr>
                          <w:t xml:space="preserve">, en el cual le </w:t>
                        </w:r>
                        <w:r w:rsidR="00EE7F7E" w:rsidRPr="005D7C66">
                          <w:rPr>
                            <w:color w:val="FFFFFF" w:themeColor="background1"/>
                            <w:sz w:val="24"/>
                            <w:szCs w:val="24"/>
                          </w:rPr>
                          <w:t>otorgara</w:t>
                        </w:r>
                        <w:r w:rsidR="000A4AD4" w:rsidRPr="005D7C66">
                          <w:rPr>
                            <w:color w:val="FFFFFF" w:themeColor="background1"/>
                            <w:sz w:val="24"/>
                            <w:szCs w:val="24"/>
                          </w:rPr>
                          <w:t xml:space="preserve"> </w:t>
                        </w:r>
                        <w:r w:rsidR="00CB3922" w:rsidRPr="005D7C66">
                          <w:rPr>
                            <w:color w:val="FFFFFF" w:themeColor="background1"/>
                            <w:sz w:val="24"/>
                            <w:szCs w:val="24"/>
                          </w:rPr>
                          <w:t>más</w:t>
                        </w:r>
                        <w:r w:rsidR="000A4AD4" w:rsidRPr="005D7C66">
                          <w:rPr>
                            <w:color w:val="FFFFFF" w:themeColor="background1"/>
                            <w:sz w:val="24"/>
                            <w:szCs w:val="24"/>
                          </w:rPr>
                          <w:t xml:space="preserve"> fluidez</w:t>
                        </w:r>
                        <w:r w:rsidR="00EE7F7E" w:rsidRPr="005D7C66">
                          <w:rPr>
                            <w:color w:val="FFFFFF" w:themeColor="background1"/>
                            <w:sz w:val="24"/>
                            <w:szCs w:val="24"/>
                          </w:rPr>
                          <w:t xml:space="preserve">, control y mucho manejo en la venta. </w:t>
                        </w:r>
                      </w:p>
                      <w:p w14:paraId="26EEB1E8" w14:textId="7B92891D" w:rsidR="00CB3922" w:rsidRPr="005D7C66" w:rsidRDefault="00CB3922" w:rsidP="00911B8C">
                        <w:pPr>
                          <w:rPr>
                            <w:color w:val="FFFFFF" w:themeColor="background1"/>
                            <w:sz w:val="24"/>
                            <w:szCs w:val="24"/>
                          </w:rPr>
                        </w:pPr>
                        <w:r w:rsidRPr="005D7C66">
                          <w:rPr>
                            <w:color w:val="FFFFFF" w:themeColor="background1"/>
                            <w:sz w:val="24"/>
                            <w:szCs w:val="24"/>
                          </w:rPr>
                          <w:t xml:space="preserve">Hay un aspecto </w:t>
                        </w:r>
                        <w:r w:rsidR="00C926F4" w:rsidRPr="005D7C66">
                          <w:rPr>
                            <w:color w:val="FFFFFF" w:themeColor="background1"/>
                            <w:sz w:val="24"/>
                            <w:szCs w:val="24"/>
                          </w:rPr>
                          <w:t xml:space="preserve">que se me había olvidado mencionar en este documento, definimos que </w:t>
                        </w:r>
                        <w:r w:rsidR="00690CD5" w:rsidRPr="005D7C66">
                          <w:rPr>
                            <w:color w:val="FFFFFF" w:themeColor="background1"/>
                            <w:sz w:val="24"/>
                            <w:szCs w:val="24"/>
                          </w:rPr>
                          <w:t>los proveedores tienen</w:t>
                        </w:r>
                        <w:r w:rsidR="00C926F4" w:rsidRPr="005D7C66">
                          <w:rPr>
                            <w:color w:val="FFFFFF" w:themeColor="background1"/>
                            <w:sz w:val="24"/>
                            <w:szCs w:val="24"/>
                          </w:rPr>
                          <w:t xml:space="preserve"> dependencia con los productos, </w:t>
                        </w:r>
                        <w:r w:rsidR="00C926F4" w:rsidRPr="005D7C66">
                          <w:rPr>
                            <w:b/>
                            <w:bCs/>
                            <w:color w:val="05D74D" w:themeColor="accent2"/>
                            <w:sz w:val="24"/>
                            <w:szCs w:val="24"/>
                          </w:rPr>
                          <w:t xml:space="preserve">pero </w:t>
                        </w:r>
                        <w:r w:rsidR="002237EA" w:rsidRPr="005D7C66">
                          <w:rPr>
                            <w:b/>
                            <w:bCs/>
                            <w:color w:val="05D74D" w:themeColor="accent2"/>
                            <w:sz w:val="24"/>
                            <w:szCs w:val="24"/>
                          </w:rPr>
                          <w:t>si hablamos de que también existe una dependencia entre proveedores y compañía</w:t>
                        </w:r>
                        <w:r w:rsidR="002237EA" w:rsidRPr="005D7C66">
                          <w:rPr>
                            <w:color w:val="FFFFFF" w:themeColor="background1"/>
                            <w:sz w:val="24"/>
                            <w:szCs w:val="24"/>
                          </w:rPr>
                          <w:t>.</w:t>
                        </w:r>
                        <w:r w:rsidR="00690CD5" w:rsidRPr="005D7C66">
                          <w:rPr>
                            <w:color w:val="FFFFFF" w:themeColor="background1"/>
                            <w:sz w:val="24"/>
                            <w:szCs w:val="24"/>
                          </w:rPr>
                          <w:t xml:space="preserve"> ¡ES POSIBLE EN NUESTRO PROYECTO!</w:t>
                        </w:r>
                      </w:p>
                      <w:p w14:paraId="65BAEC32" w14:textId="77777777" w:rsidR="00674641" w:rsidRDefault="00674641" w:rsidP="00674641">
                        <w:pPr>
                          <w:rPr>
                            <w:color w:val="FFFFFF" w:themeColor="background1"/>
                          </w:rPr>
                        </w:pPr>
                      </w:p>
                    </w:txbxContent>
                  </v:textbox>
                </v:shape>
                <w10:wrap type="square" anchorx="margin" anchory="page"/>
              </v:group>
            </w:pict>
          </mc:Fallback>
        </mc:AlternateContent>
      </w:r>
      <w:r>
        <w:rPr>
          <w:noProof/>
        </w:rPr>
        <w:drawing>
          <wp:anchor distT="0" distB="0" distL="114300" distR="114300" simplePos="0" relativeHeight="251656190" behindDoc="1" locked="0" layoutInCell="1" allowOverlap="1" wp14:anchorId="0CBBA38D" wp14:editId="0A8ED590">
            <wp:simplePos x="0" y="0"/>
            <wp:positionH relativeFrom="margin">
              <wp:posOffset>3857625</wp:posOffset>
            </wp:positionH>
            <wp:positionV relativeFrom="margin">
              <wp:posOffset>121920</wp:posOffset>
            </wp:positionV>
            <wp:extent cx="2495550" cy="2428875"/>
            <wp:effectExtent l="95250" t="76200" r="95250" b="1076325"/>
            <wp:wrapSquare wrapText="bothSides"/>
            <wp:docPr id="554" name="Imagen 554" descr="Los 40 mejores programas y recursos de diseño gráfico para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40 mejores programas y recursos de diseño gráfico para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5550" cy="24288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023046BE" w14:textId="12109ED9" w:rsidR="00A17FB7" w:rsidRDefault="00A17FB7" w:rsidP="00B74BA4">
      <w:pPr>
        <w:rPr>
          <w:noProof/>
        </w:rPr>
      </w:pPr>
    </w:p>
    <w:p w14:paraId="2CE11EC7" w14:textId="276E0301" w:rsidR="00A17FB7" w:rsidRDefault="003C0A2E" w:rsidP="00B74BA4">
      <w:pPr>
        <w:rPr>
          <w:noProof/>
        </w:rPr>
      </w:pPr>
      <w:r>
        <w:rPr>
          <w:noProof/>
        </w:rPr>
        <mc:AlternateContent>
          <mc:Choice Requires="wps">
            <w:drawing>
              <wp:anchor distT="0" distB="0" distL="114300" distR="114300" simplePos="0" relativeHeight="251696128" behindDoc="0" locked="0" layoutInCell="1" allowOverlap="1" wp14:anchorId="1E5A53D1" wp14:editId="46862083">
                <wp:simplePos x="0" y="0"/>
                <wp:positionH relativeFrom="margin">
                  <wp:posOffset>6734175</wp:posOffset>
                </wp:positionH>
                <wp:positionV relativeFrom="paragraph">
                  <wp:posOffset>88900</wp:posOffset>
                </wp:positionV>
                <wp:extent cx="3371850" cy="771525"/>
                <wp:effectExtent l="0" t="0" r="0" b="0"/>
                <wp:wrapNone/>
                <wp:docPr id="553" name="Rectángulo: esquinas redondeadas 553"/>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BE38C" w14:textId="253D236B" w:rsidR="00674641" w:rsidRPr="00674641" w:rsidRDefault="003C0A2E" w:rsidP="00674641">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r w:rsidR="00674641">
                              <w:rPr>
                                <w:b/>
                                <w:bCs/>
                                <w:i/>
                                <w:iCs/>
                                <w:color w:val="02772A" w:themeColor="accent5" w:themeShade="80"/>
                                <w:sz w:val="40"/>
                                <w:szCs w:val="40"/>
                                <w:u w:val="single"/>
                                <w:lang w:val="es-CO"/>
                              </w:rPr>
                              <w:t>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5A53D1" id="Rectángulo: esquinas redondeadas 553" o:spid="_x0000_s1135" style="position:absolute;margin-left:530.25pt;margin-top:7pt;width:265.5pt;height:60.7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6TegIAAE4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" filled="f" stroked="f" strokeweight="1pt">
                <v:stroke joinstyle="miter"/>
                <v:textbox>
                  <w:txbxContent>
                    <w:p w14:paraId="30FBE38C" w14:textId="253D236B" w:rsidR="00674641" w:rsidRPr="00674641" w:rsidRDefault="003C0A2E" w:rsidP="00674641">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r w:rsidR="00674641">
                        <w:rPr>
                          <w:b/>
                          <w:bCs/>
                          <w:i/>
                          <w:iCs/>
                          <w:color w:val="02772A" w:themeColor="accent5" w:themeShade="80"/>
                          <w:sz w:val="40"/>
                          <w:szCs w:val="40"/>
                          <w:u w:val="single"/>
                          <w:lang w:val="es-CO"/>
                        </w:rPr>
                        <w:t>Sales</w:t>
                      </w:r>
                    </w:p>
                  </w:txbxContent>
                </v:textbox>
                <w10:wrap anchorx="margin"/>
              </v:roundrect>
            </w:pict>
          </mc:Fallback>
        </mc:AlternateContent>
      </w:r>
    </w:p>
    <w:p w14:paraId="1DFBB6D1" w14:textId="34B48E41" w:rsidR="00A17FB7" w:rsidRDefault="00A17FB7" w:rsidP="00B74BA4">
      <w:pPr>
        <w:rPr>
          <w:noProof/>
        </w:rPr>
      </w:pPr>
    </w:p>
    <w:p w14:paraId="2C2E5FB9" w14:textId="444E7C37" w:rsidR="00A17FB7" w:rsidRDefault="00A17FB7" w:rsidP="00B74BA4">
      <w:pPr>
        <w:rPr>
          <w:noProof/>
        </w:rPr>
      </w:pPr>
    </w:p>
    <w:p w14:paraId="4849E8A6" w14:textId="49C7ECCD" w:rsidR="00A17FB7" w:rsidRDefault="00A17FB7" w:rsidP="00B74BA4">
      <w:pPr>
        <w:rPr>
          <w:noProof/>
        </w:rPr>
      </w:pPr>
    </w:p>
    <w:p w14:paraId="7BF9F3E0" w14:textId="1438BBA0" w:rsidR="00A17FB7" w:rsidRDefault="00A17FB7" w:rsidP="00B74BA4">
      <w:pPr>
        <w:rPr>
          <w:noProof/>
        </w:rPr>
      </w:pPr>
    </w:p>
    <w:p w14:paraId="12F8038B" w14:textId="793B87CE" w:rsidR="00A17FB7" w:rsidRDefault="00A17FB7" w:rsidP="00B74BA4">
      <w:pPr>
        <w:rPr>
          <w:noProof/>
        </w:rPr>
      </w:pPr>
    </w:p>
    <w:p w14:paraId="7340B21F" w14:textId="3501D0AA" w:rsidR="00A17FB7" w:rsidRDefault="00674641" w:rsidP="00B74BA4">
      <w:pPr>
        <w:rPr>
          <w:noProof/>
        </w:rPr>
      </w:pPr>
      <w:r w:rsidRPr="007B54B4">
        <w:rPr>
          <w:noProof/>
        </w:rPr>
        <w:drawing>
          <wp:anchor distT="0" distB="0" distL="114300" distR="114300" simplePos="0" relativeHeight="251694080" behindDoc="0" locked="0" layoutInCell="1" allowOverlap="1" wp14:anchorId="3DE5AC82" wp14:editId="351D77B5">
            <wp:simplePos x="0" y="0"/>
            <wp:positionH relativeFrom="margin">
              <wp:posOffset>4095750</wp:posOffset>
            </wp:positionH>
            <wp:positionV relativeFrom="margin">
              <wp:posOffset>2340610</wp:posOffset>
            </wp:positionV>
            <wp:extent cx="5557520" cy="4448175"/>
            <wp:effectExtent l="114300" t="76200" r="62230" b="142875"/>
            <wp:wrapSquare wrapText="bothSides"/>
            <wp:docPr id="552" name="Imagen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57520" cy="4448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V relativeFrom="margin">
              <wp14:pctHeight>0</wp14:pctHeight>
            </wp14:sizeRelV>
          </wp:anchor>
        </w:drawing>
      </w:r>
    </w:p>
    <w:p w14:paraId="4095BFE7" w14:textId="2577260F" w:rsidR="00A17FB7" w:rsidRDefault="00A17FB7" w:rsidP="00B74BA4">
      <w:pPr>
        <w:rPr>
          <w:noProof/>
        </w:rPr>
      </w:pPr>
    </w:p>
    <w:p w14:paraId="4C34EFD0" w14:textId="3859865D" w:rsidR="00A17FB7" w:rsidRDefault="00A17FB7" w:rsidP="00B74BA4">
      <w:pPr>
        <w:rPr>
          <w:noProof/>
        </w:rPr>
      </w:pPr>
    </w:p>
    <w:p w14:paraId="3C456B53" w14:textId="788D5848" w:rsidR="00A17FB7" w:rsidRDefault="00A17FB7" w:rsidP="00B74BA4">
      <w:pPr>
        <w:rPr>
          <w:noProof/>
        </w:rPr>
      </w:pPr>
    </w:p>
    <w:p w14:paraId="1C7EC106" w14:textId="77777777" w:rsidR="00A17FB7" w:rsidRDefault="00A17FB7" w:rsidP="00B74BA4">
      <w:pPr>
        <w:rPr>
          <w:noProof/>
        </w:rPr>
      </w:pPr>
    </w:p>
    <w:p w14:paraId="6A1F168D" w14:textId="77777777" w:rsidR="00A17FB7" w:rsidRDefault="00A17FB7" w:rsidP="00B74BA4">
      <w:pPr>
        <w:rPr>
          <w:noProof/>
        </w:rPr>
      </w:pPr>
    </w:p>
    <w:p w14:paraId="330778B3" w14:textId="6EE2A19F" w:rsidR="00A17FB7" w:rsidRDefault="00A17FB7" w:rsidP="00B74BA4">
      <w:pPr>
        <w:rPr>
          <w:noProof/>
        </w:rPr>
      </w:pPr>
    </w:p>
    <w:p w14:paraId="760287EF" w14:textId="77777777" w:rsidR="00A17FB7" w:rsidRDefault="00A17FB7" w:rsidP="00B74BA4">
      <w:pPr>
        <w:rPr>
          <w:noProof/>
        </w:rPr>
      </w:pPr>
    </w:p>
    <w:p w14:paraId="77184580" w14:textId="77777777" w:rsidR="00A17FB7" w:rsidRDefault="00A17FB7" w:rsidP="00B74BA4">
      <w:pPr>
        <w:rPr>
          <w:noProof/>
        </w:rPr>
      </w:pPr>
    </w:p>
    <w:p w14:paraId="22AEE51B" w14:textId="77777777" w:rsidR="00A17FB7" w:rsidRDefault="00A17FB7" w:rsidP="00B74BA4">
      <w:pPr>
        <w:rPr>
          <w:noProof/>
        </w:rPr>
      </w:pPr>
    </w:p>
    <w:p w14:paraId="240659E1" w14:textId="77777777" w:rsidR="00A17FB7" w:rsidRDefault="00A17FB7" w:rsidP="00B74BA4">
      <w:pPr>
        <w:rPr>
          <w:noProof/>
        </w:rPr>
      </w:pPr>
    </w:p>
    <w:p w14:paraId="4313DB25" w14:textId="77777777" w:rsidR="00A17FB7" w:rsidRDefault="00A17FB7" w:rsidP="00B74BA4">
      <w:pPr>
        <w:rPr>
          <w:noProof/>
        </w:rPr>
      </w:pPr>
    </w:p>
    <w:p w14:paraId="663226FF" w14:textId="77777777" w:rsidR="00A17FB7" w:rsidRDefault="00A17FB7" w:rsidP="00B74BA4">
      <w:pPr>
        <w:rPr>
          <w:noProof/>
        </w:rPr>
      </w:pPr>
    </w:p>
    <w:p w14:paraId="309627AE" w14:textId="77777777" w:rsidR="00A17FB7" w:rsidRDefault="00A17FB7" w:rsidP="00B74BA4">
      <w:pPr>
        <w:rPr>
          <w:noProof/>
        </w:rPr>
      </w:pPr>
    </w:p>
    <w:p w14:paraId="57DFCA1A" w14:textId="77777777" w:rsidR="00A17FB7" w:rsidRDefault="00A17FB7" w:rsidP="00B74BA4">
      <w:pPr>
        <w:rPr>
          <w:noProof/>
        </w:rPr>
      </w:pPr>
    </w:p>
    <w:p w14:paraId="5B86A65C" w14:textId="77777777" w:rsidR="00A17FB7" w:rsidRDefault="00A17FB7" w:rsidP="00B74BA4">
      <w:pPr>
        <w:rPr>
          <w:noProof/>
        </w:rPr>
      </w:pPr>
    </w:p>
    <w:p w14:paraId="095310F6" w14:textId="77777777" w:rsidR="00A17FB7" w:rsidRDefault="00A17FB7" w:rsidP="00B74BA4">
      <w:pPr>
        <w:rPr>
          <w:noProof/>
        </w:rPr>
      </w:pPr>
    </w:p>
    <w:p w14:paraId="6CA18F9F" w14:textId="43E7D041" w:rsidR="00A17FB7" w:rsidRDefault="00C640CD" w:rsidP="00B74BA4">
      <w:pPr>
        <w:rPr>
          <w:noProof/>
        </w:rPr>
      </w:pPr>
      <w:r>
        <w:rPr>
          <w:noProof/>
        </w:rPr>
        <w:lastRenderedPageBreak/>
        <mc:AlternateContent>
          <mc:Choice Requires="wpg">
            <w:drawing>
              <wp:anchor distT="0" distB="0" distL="457200" distR="457200" simplePos="0" relativeHeight="251707392" behindDoc="0" locked="0" layoutInCell="1" allowOverlap="1" wp14:anchorId="2F2D1878" wp14:editId="61ACEFE6">
                <wp:simplePos x="0" y="0"/>
                <wp:positionH relativeFrom="margin">
                  <wp:align>left</wp:align>
                </wp:positionH>
                <wp:positionV relativeFrom="margin">
                  <wp:align>top</wp:align>
                </wp:positionV>
                <wp:extent cx="2952750" cy="8229600"/>
                <wp:effectExtent l="0" t="0" r="0" b="2540"/>
                <wp:wrapSquare wrapText="bothSides"/>
                <wp:docPr id="163" name="Grupo 163"/>
                <wp:cNvGraphicFramePr/>
                <a:graphic xmlns:a="http://schemas.openxmlformats.org/drawingml/2006/main">
                  <a:graphicData uri="http://schemas.microsoft.com/office/word/2010/wordprocessingGroup">
                    <wpg:wgp>
                      <wpg:cNvGrpSpPr/>
                      <wpg:grpSpPr>
                        <a:xfrm>
                          <a:off x="0" y="0"/>
                          <a:ext cx="2952750" cy="8229600"/>
                          <a:chOff x="0" y="0"/>
                          <a:chExt cx="2230438" cy="8229600"/>
                        </a:xfrm>
                      </wpg:grpSpPr>
                      <wpg:grpSp>
                        <wpg:cNvPr id="164" name="Grupo 164"/>
                        <wpg:cNvGrpSpPr/>
                        <wpg:grpSpPr>
                          <a:xfrm>
                            <a:off x="0" y="0"/>
                            <a:ext cx="2230438" cy="8229600"/>
                            <a:chOff x="0" y="0"/>
                            <a:chExt cx="2230438" cy="8229600"/>
                          </a:xfrm>
                        </wpg:grpSpPr>
                        <wps:wsp>
                          <wps:cNvPr id="165" name="Rectángulo 165"/>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6" name="Grupo 68"/>
                          <wpg:cNvGrpSpPr/>
                          <wpg:grpSpPr>
                            <a:xfrm>
                              <a:off x="523875" y="3705225"/>
                              <a:ext cx="1706563" cy="2278063"/>
                              <a:chOff x="0" y="0"/>
                              <a:chExt cx="1706563" cy="2278063"/>
                            </a:xfrm>
                            <a:solidFill>
                              <a:schemeClr val="bg2">
                                <a:lumMod val="50000"/>
                              </a:schemeClr>
                            </a:solidFill>
                          </wpg:grpSpPr>
                          <wps:wsp>
                            <wps:cNvPr id="167"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8"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9"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0"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1"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72"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73" name="Grupo 3"/>
                          <wpg:cNvGrpSpPr/>
                          <wpg:grpSpPr>
                            <a:xfrm>
                              <a:off x="904875" y="0"/>
                              <a:ext cx="1323975" cy="1371600"/>
                              <a:chOff x="0" y="0"/>
                              <a:chExt cx="1325563" cy="1370013"/>
                            </a:xfrm>
                            <a:solidFill>
                              <a:schemeClr val="bg1"/>
                            </a:solidFill>
                          </wpg:grpSpPr>
                          <wps:wsp>
                            <wps:cNvPr id="174"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175"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176"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177"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178"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193" name="Cuadro de texto 193"/>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893D7" w14:textId="1FA7CA81" w:rsidR="00C640CD" w:rsidRPr="005D7C66" w:rsidRDefault="00C640CD">
                              <w:pPr>
                                <w:rPr>
                                  <w:rFonts w:asciiTheme="majorHAnsi" w:eastAsiaTheme="majorEastAsia" w:hAnsiTheme="majorHAnsi" w:cstheme="majorBidi"/>
                                  <w:b/>
                                  <w:bCs/>
                                  <w:caps/>
                                  <w:color w:val="05D74D" w:themeColor="accent2"/>
                                  <w:sz w:val="24"/>
                                  <w:szCs w:val="24"/>
                                </w:rPr>
                              </w:pPr>
                              <w:r w:rsidRPr="005D7C66">
                                <w:rPr>
                                  <w:rFonts w:asciiTheme="majorHAnsi" w:eastAsiaTheme="majorEastAsia" w:hAnsiTheme="majorHAnsi" w:cstheme="majorBidi"/>
                                  <w:caps/>
                                  <w:color w:val="FFFFFF" w:themeColor="background1"/>
                                  <w:sz w:val="24"/>
                                  <w:szCs w:val="24"/>
                                </w:rPr>
                                <w:t xml:space="preserve">DESCRIPCIÓN DEL JFRAME FORM: </w:t>
                              </w:r>
                              <w:r w:rsidRPr="005D7C66">
                                <w:rPr>
                                  <w:rFonts w:asciiTheme="majorHAnsi" w:eastAsiaTheme="majorEastAsia" w:hAnsiTheme="majorHAnsi" w:cstheme="majorBidi"/>
                                  <w:b/>
                                  <w:bCs/>
                                  <w:caps/>
                                  <w:color w:val="05D74D" w:themeColor="accent2"/>
                                  <w:sz w:val="24"/>
                                  <w:szCs w:val="24"/>
                                </w:rPr>
                                <w:t xml:space="preserve">SISTEMA- </w:t>
                              </w:r>
                              <w:r w:rsidR="00FD4446" w:rsidRPr="005D7C66">
                                <w:rPr>
                                  <w:rFonts w:asciiTheme="majorHAnsi" w:eastAsiaTheme="majorEastAsia" w:hAnsiTheme="majorHAnsi" w:cstheme="majorBidi"/>
                                  <w:b/>
                                  <w:bCs/>
                                  <w:caps/>
                                  <w:color w:val="05D74D" w:themeColor="accent2"/>
                                  <w:sz w:val="24"/>
                                  <w:szCs w:val="24"/>
                                </w:rPr>
                                <w:t>Config</w:t>
                              </w:r>
                            </w:p>
                            <w:p w14:paraId="1188B080" w14:textId="445EE6DE" w:rsidR="00C640CD" w:rsidRPr="005D7C66" w:rsidRDefault="00FD4446" w:rsidP="00FD4446">
                              <w:pPr>
                                <w:rPr>
                                  <w:color w:val="FFFFFF" w:themeColor="background1"/>
                                  <w:sz w:val="24"/>
                                  <w:szCs w:val="24"/>
                                </w:rPr>
                              </w:pPr>
                              <w:r w:rsidRPr="005D7C66">
                                <w:rPr>
                                  <w:color w:val="FFFFFF" w:themeColor="background1"/>
                                  <w:sz w:val="24"/>
                                  <w:szCs w:val="24"/>
                                </w:rPr>
                                <w:t xml:space="preserve">Y Aun seguimos con los </w:t>
                              </w:r>
                              <w:r w:rsidR="00683282" w:rsidRPr="005D7C66">
                                <w:rPr>
                                  <w:color w:val="FFFFFF" w:themeColor="background1"/>
                                  <w:sz w:val="24"/>
                                  <w:szCs w:val="24"/>
                                </w:rPr>
                                <w:t>registros,</w:t>
                              </w:r>
                              <w:r w:rsidRPr="005D7C66">
                                <w:rPr>
                                  <w:color w:val="FFFFFF" w:themeColor="background1"/>
                                  <w:sz w:val="24"/>
                                  <w:szCs w:val="24"/>
                                </w:rPr>
                                <w:t xml:space="preserve"> pero dependencia, entre el proveedor y la </w:t>
                              </w:r>
                              <w:proofErr w:type="spellStart"/>
                              <w:proofErr w:type="gramStart"/>
                              <w:r w:rsidR="00683282" w:rsidRPr="005D7C66">
                                <w:rPr>
                                  <w:color w:val="FFFFFF" w:themeColor="background1"/>
                                  <w:sz w:val="24"/>
                                  <w:szCs w:val="24"/>
                                </w:rPr>
                                <w:t>compañía.Sin</w:t>
                              </w:r>
                              <w:proofErr w:type="spellEnd"/>
                              <w:proofErr w:type="gramEnd"/>
                              <w:r w:rsidR="00683282" w:rsidRPr="005D7C66">
                                <w:rPr>
                                  <w:color w:val="FFFFFF" w:themeColor="background1"/>
                                  <w:sz w:val="24"/>
                                  <w:szCs w:val="24"/>
                                </w:rPr>
                                <w:t xml:space="preserve"> embargo, si hablamos de dependencia, esta no esta conectada a la b</w:t>
                              </w:r>
                              <w:r w:rsidR="00620976" w:rsidRPr="005D7C66">
                                <w:rPr>
                                  <w:color w:val="FFFFFF" w:themeColor="background1"/>
                                  <w:sz w:val="24"/>
                                  <w:szCs w:val="24"/>
                                </w:rPr>
                                <w:t xml:space="preserve">ase, sino que obtiene los datos </w:t>
                              </w:r>
                              <w:r w:rsidR="00930191" w:rsidRPr="005D7C66">
                                <w:rPr>
                                  <w:color w:val="FFFFFF" w:themeColor="background1"/>
                                  <w:sz w:val="24"/>
                                  <w:szCs w:val="24"/>
                                </w:rPr>
                                <w:t xml:space="preserve">que se registran en el proveedor. </w:t>
                              </w:r>
                            </w:p>
                            <w:p w14:paraId="28B3EAF8" w14:textId="5C9F2B84" w:rsidR="00930191" w:rsidRPr="005D7C66" w:rsidRDefault="00930191" w:rsidP="00FD4446">
                              <w:pPr>
                                <w:rPr>
                                  <w:color w:val="FFFFFF" w:themeColor="background1"/>
                                  <w:sz w:val="24"/>
                                  <w:szCs w:val="24"/>
                                </w:rPr>
                              </w:pPr>
                              <w:r w:rsidRPr="005D7C66">
                                <w:rPr>
                                  <w:color w:val="FFFFFF" w:themeColor="background1"/>
                                  <w:sz w:val="24"/>
                                  <w:szCs w:val="24"/>
                                </w:rPr>
                                <w:t xml:space="preserve">La eficacia es otro punto destacable, y aprovechando el uso del </w:t>
                              </w:r>
                              <w:r w:rsidR="002F0936" w:rsidRPr="005D7C66">
                                <w:rPr>
                                  <w:color w:val="FFFFFF" w:themeColor="background1"/>
                                  <w:sz w:val="24"/>
                                  <w:szCs w:val="24"/>
                                </w:rPr>
                                <w:t>término</w:t>
                              </w:r>
                              <w:r w:rsidRPr="005D7C66">
                                <w:rPr>
                                  <w:color w:val="FFFFFF" w:themeColor="background1"/>
                                  <w:sz w:val="24"/>
                                  <w:szCs w:val="24"/>
                                </w:rPr>
                                <w:t xml:space="preserve">, una vez actualizado los datos dentro de esta opción: </w:t>
                              </w:r>
                              <w:proofErr w:type="spellStart"/>
                              <w:r w:rsidRPr="005D7C66">
                                <w:rPr>
                                  <w:color w:val="FFFFFF" w:themeColor="background1"/>
                                  <w:sz w:val="24"/>
                                  <w:szCs w:val="24"/>
                                </w:rPr>
                                <w:t>Config</w:t>
                              </w:r>
                              <w:proofErr w:type="spellEnd"/>
                              <w:r w:rsidRPr="005D7C66">
                                <w:rPr>
                                  <w:color w:val="FFFFFF" w:themeColor="background1"/>
                                  <w:sz w:val="24"/>
                                  <w:szCs w:val="24"/>
                                </w:rPr>
                                <w:t xml:space="preserve"> se guardar y se mantendrán registrada hasta nuevamente sea modificada</w:t>
                              </w:r>
                              <w:r w:rsidR="002F0936" w:rsidRPr="005D7C66">
                                <w:rPr>
                                  <w:color w:val="FFFFFF" w:themeColor="background1"/>
                                  <w:sz w:val="24"/>
                                  <w:szCs w:val="24"/>
                                </w:rPr>
                                <w:t>. Sin embargo, si no existe una información registrada, está por defecto mantendrá todos sus datos como valor “</w:t>
                              </w:r>
                              <w:proofErr w:type="spellStart"/>
                              <w:r w:rsidR="002F0936" w:rsidRPr="005D7C66">
                                <w:rPr>
                                  <w:color w:val="FFFFFF" w:themeColor="background1"/>
                                  <w:sz w:val="24"/>
                                  <w:szCs w:val="24"/>
                                </w:rPr>
                                <w:t>Null</w:t>
                              </w:r>
                              <w:proofErr w:type="spellEnd"/>
                              <w:r w:rsidR="002F0936" w:rsidRPr="005D7C66">
                                <w:rPr>
                                  <w:color w:val="FFFFFF" w:themeColor="background1"/>
                                  <w:sz w:val="24"/>
                                  <w:szCs w:val="24"/>
                                </w:rPr>
                                <w:t>”</w:t>
                              </w:r>
                            </w:p>
                            <w:p w14:paraId="515DF361" w14:textId="139CF363" w:rsidR="002F0936" w:rsidRDefault="002F0936" w:rsidP="00FD4446">
                              <w:pPr>
                                <w:rPr>
                                  <w:color w:val="FFFFFF" w:themeColor="background1"/>
                                </w:rPr>
                              </w:pPr>
                            </w:p>
                            <w:p w14:paraId="46CB6D19" w14:textId="2BF51C4D" w:rsidR="00683282" w:rsidRDefault="00683282" w:rsidP="00FD4446">
                              <w:pPr>
                                <w:rPr>
                                  <w:color w:val="FFFFFF" w:themeColor="background1"/>
                                </w:rPr>
                              </w:pPr>
                            </w:p>
                            <w:p w14:paraId="70AFEE3B" w14:textId="77777777" w:rsidR="00683282" w:rsidRDefault="00683282" w:rsidP="00FD4446">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100000</wp14:pctHeight>
                </wp14:sizeRelV>
              </wp:anchor>
            </w:drawing>
          </mc:Choice>
          <mc:Fallback>
            <w:pict>
              <v:group w14:anchorId="2F2D1878" id="Grupo 163" o:spid="_x0000_s1136" style="position:absolute;margin-left:0;margin-top:0;width:232.5pt;height:9in;z-index:251707392;mso-height-percent:1000;mso-wrap-distance-left:36pt;mso-wrap-distance-right:36pt;mso-position-horizontal:left;mso-position-horizontal-relative:margin;mso-position-vertical:top;mso-position-vertical-relative:margin;mso-height-percent:100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">
                <v:group id="Grupo 164" o:spid="_x0000_s113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ángulo 165" o:spid="_x0000_s113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" fillcolor="#485870 [3122]" stroked="f" strokeweight="1pt">
                    <v:fill color2="#3d4b5f [2882]" angle="348" colors="0 #88acbb;6554f #88acbb" focus="100%" type="gradient"/>
                  </v:rect>
                  <v:group id="Grupo 68" o:spid="_x0000_s113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Forma libre 90" o:spid="_x0000_s114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" path="m,4r5,l5,,,4xe" filled="f" stroked="f">
                      <v:path arrowok="t" o:connecttype="custom" o:connectlocs="0,6350;7938,6350;7938,0;0,6350" o:connectangles="0,0,0,0"/>
                    </v:shape>
                    <v:shape id="Forma libre 91" o:spid="_x0000_s114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" path="m1075,9r,-9l,1075r,5l,1085,1075,9xe" filled="f" stroked="f">
                      <v:path arrowok="t" o:connecttype="custom" o:connectlocs="1706563,14288;1706563,0;0,1706563;0,1714500;0,1722438;1706563,14288" o:connectangles="0,0,0,0,0,0"/>
                    </v:shape>
                    <v:shape id="Forma libre 92" o:spid="_x0000_s114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" path="m1075,l,1080r,9l1075,9r,-9xe" filled="f" stroked="f">
                      <v:path arrowok="t" o:connecttype="custom" o:connectlocs="1706563,0;0,1714500;0,1728788;1706563,14288;1706563,0" o:connectangles="0,0,0,0,0"/>
                    </v:shape>
                    <v:shape id="Forma libre 93" o:spid="_x0000_s114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" path="m1075,l,1076r,18l1075,19r,-19xe" filled="f" stroked="f">
                      <v:path arrowok="t" o:connecttype="custom" o:connectlocs="1706563,0;0,1708150;0,1736725;1706563,30163;1706563,0" o:connectangles="0,0,0,0,0"/>
                    </v:shape>
                    <v:shape id="Forma libre 94" o:spid="_x0000_s114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" path="m,1076r,18l1075,19r,-19l,1076xe" filled="f" stroked="f">
                      <v:path arrowok="t" o:connecttype="custom" o:connectlocs="0,1708150;0,1736725;1706563,30163;1706563,0;0,1708150" o:connectangles="0,0,0,0,0"/>
                    </v:shape>
                    <v:shape id="Forma libre 95" o:spid="_x0000_s114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" path="m1075,l,1075r,10l1075,9r,-9xe" filled="f" stroked="f">
                      <v:path arrowok="t" o:connecttype="custom" o:connectlocs="1706563,0;0,1706563;0,1722438;1706563,14288;1706563,0" o:connectangles="0,0,0,0,0"/>
                    </v:shape>
                  </v:group>
                  <v:group id="_x0000_s114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orma libre 97" o:spid="_x0000_s114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" path="m,545r,l540,r4,5l,545xe" filled="f" stroked="f">
                      <v:path arrowok="t" o:connecttype="custom" o:connectlocs="0,865188;0,865188;857250,0;863600,7938;0,865188" o:connectangles="0,0,0,0,0"/>
                    </v:shape>
                    <v:shape id="Forma libre 98" o:spid="_x0000_s114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" path="m,679r,l679,r4,l,679xe" filled="f" stroked="f">
                      <v:path arrowok="t" o:connecttype="custom" o:connectlocs="0,1077913;0,1077913;1077913,0;1084263,0;0,1077913" o:connectangles="0,0,0,0,0"/>
                    </v:shape>
                    <v:shape id="Forma libre 99" o:spid="_x0000_s114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" path="m4,669r-4,l669,r4,l4,669xe" filled="f" stroked="f">
                      <v:path arrowok="t" o:connecttype="custom" o:connectlocs="6350,1062038;0,1062038;1062038,0;1068388,0;6350,1062038" o:connectangles="0,0,0,0,0"/>
                    </v:shape>
                    <v:shape id="Forma libre 100" o:spid="_x0000_s115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" path="m5,600l,595,596,r4,5l5,600xe" filled="f" stroked="f">
                      <v:path arrowok="t" o:connecttype="custom" o:connectlocs="7938,952500;0,944563;946150,0;952500,7938;7938,952500" o:connectangles="0,0,0,0,0"/>
                    </v:shape>
                    <v:shape id="Forma libre 101" o:spid="_x0000_s115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" path="m5,831r-5,l831,r4,l5,831xe" filled="f" stroked="f">
                      <v:path arrowok="t" o:connecttype="custom" o:connectlocs="7938,1319213;0,1319213;1319213,0;1325563,0;7938,1319213" o:connectangles="0,0,0,0,0"/>
                    </v:shape>
                  </v:group>
                </v:group>
                <v:shape id="Cuadro de texto 193" o:spid="_x0000_s1152"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" filled="f" stroked="f" strokeweight=".5pt">
                  <v:textbox inset="18pt,126pt,18pt,18pt">
                    <w:txbxContent>
                      <w:p w14:paraId="19F893D7" w14:textId="1FA7CA81" w:rsidR="00C640CD" w:rsidRPr="005D7C66" w:rsidRDefault="00C640CD">
                        <w:pPr>
                          <w:rPr>
                            <w:rFonts w:asciiTheme="majorHAnsi" w:eastAsiaTheme="majorEastAsia" w:hAnsiTheme="majorHAnsi" w:cstheme="majorBidi"/>
                            <w:b/>
                            <w:bCs/>
                            <w:caps/>
                            <w:color w:val="05D74D" w:themeColor="accent2"/>
                            <w:sz w:val="24"/>
                            <w:szCs w:val="24"/>
                          </w:rPr>
                        </w:pPr>
                        <w:r w:rsidRPr="005D7C66">
                          <w:rPr>
                            <w:rFonts w:asciiTheme="majorHAnsi" w:eastAsiaTheme="majorEastAsia" w:hAnsiTheme="majorHAnsi" w:cstheme="majorBidi"/>
                            <w:caps/>
                            <w:color w:val="FFFFFF" w:themeColor="background1"/>
                            <w:sz w:val="24"/>
                            <w:szCs w:val="24"/>
                          </w:rPr>
                          <w:t xml:space="preserve">DESCRIPCIÓN DEL JFRAME FORM: </w:t>
                        </w:r>
                        <w:r w:rsidRPr="005D7C66">
                          <w:rPr>
                            <w:rFonts w:asciiTheme="majorHAnsi" w:eastAsiaTheme="majorEastAsia" w:hAnsiTheme="majorHAnsi" w:cstheme="majorBidi"/>
                            <w:b/>
                            <w:bCs/>
                            <w:caps/>
                            <w:color w:val="05D74D" w:themeColor="accent2"/>
                            <w:sz w:val="24"/>
                            <w:szCs w:val="24"/>
                          </w:rPr>
                          <w:t xml:space="preserve">SISTEMA- </w:t>
                        </w:r>
                        <w:r w:rsidR="00FD4446" w:rsidRPr="005D7C66">
                          <w:rPr>
                            <w:rFonts w:asciiTheme="majorHAnsi" w:eastAsiaTheme="majorEastAsia" w:hAnsiTheme="majorHAnsi" w:cstheme="majorBidi"/>
                            <w:b/>
                            <w:bCs/>
                            <w:caps/>
                            <w:color w:val="05D74D" w:themeColor="accent2"/>
                            <w:sz w:val="24"/>
                            <w:szCs w:val="24"/>
                          </w:rPr>
                          <w:t>Config</w:t>
                        </w:r>
                      </w:p>
                      <w:p w14:paraId="1188B080" w14:textId="445EE6DE" w:rsidR="00C640CD" w:rsidRPr="005D7C66" w:rsidRDefault="00FD4446" w:rsidP="00FD4446">
                        <w:pPr>
                          <w:rPr>
                            <w:color w:val="FFFFFF" w:themeColor="background1"/>
                            <w:sz w:val="24"/>
                            <w:szCs w:val="24"/>
                          </w:rPr>
                        </w:pPr>
                        <w:r w:rsidRPr="005D7C66">
                          <w:rPr>
                            <w:color w:val="FFFFFF" w:themeColor="background1"/>
                            <w:sz w:val="24"/>
                            <w:szCs w:val="24"/>
                          </w:rPr>
                          <w:t xml:space="preserve">Y Aun seguimos con los </w:t>
                        </w:r>
                        <w:r w:rsidR="00683282" w:rsidRPr="005D7C66">
                          <w:rPr>
                            <w:color w:val="FFFFFF" w:themeColor="background1"/>
                            <w:sz w:val="24"/>
                            <w:szCs w:val="24"/>
                          </w:rPr>
                          <w:t>registros,</w:t>
                        </w:r>
                        <w:r w:rsidRPr="005D7C66">
                          <w:rPr>
                            <w:color w:val="FFFFFF" w:themeColor="background1"/>
                            <w:sz w:val="24"/>
                            <w:szCs w:val="24"/>
                          </w:rPr>
                          <w:t xml:space="preserve"> pero dependencia, entre el proveedor y la </w:t>
                        </w:r>
                        <w:proofErr w:type="spellStart"/>
                        <w:proofErr w:type="gramStart"/>
                        <w:r w:rsidR="00683282" w:rsidRPr="005D7C66">
                          <w:rPr>
                            <w:color w:val="FFFFFF" w:themeColor="background1"/>
                            <w:sz w:val="24"/>
                            <w:szCs w:val="24"/>
                          </w:rPr>
                          <w:t>compañía.Sin</w:t>
                        </w:r>
                        <w:proofErr w:type="spellEnd"/>
                        <w:proofErr w:type="gramEnd"/>
                        <w:r w:rsidR="00683282" w:rsidRPr="005D7C66">
                          <w:rPr>
                            <w:color w:val="FFFFFF" w:themeColor="background1"/>
                            <w:sz w:val="24"/>
                            <w:szCs w:val="24"/>
                          </w:rPr>
                          <w:t xml:space="preserve"> embargo, si hablamos de dependencia, esta no esta conectada a la b</w:t>
                        </w:r>
                        <w:r w:rsidR="00620976" w:rsidRPr="005D7C66">
                          <w:rPr>
                            <w:color w:val="FFFFFF" w:themeColor="background1"/>
                            <w:sz w:val="24"/>
                            <w:szCs w:val="24"/>
                          </w:rPr>
                          <w:t xml:space="preserve">ase, sino que obtiene los datos </w:t>
                        </w:r>
                        <w:r w:rsidR="00930191" w:rsidRPr="005D7C66">
                          <w:rPr>
                            <w:color w:val="FFFFFF" w:themeColor="background1"/>
                            <w:sz w:val="24"/>
                            <w:szCs w:val="24"/>
                          </w:rPr>
                          <w:t xml:space="preserve">que se registran en el proveedor. </w:t>
                        </w:r>
                      </w:p>
                      <w:p w14:paraId="28B3EAF8" w14:textId="5C9F2B84" w:rsidR="00930191" w:rsidRPr="005D7C66" w:rsidRDefault="00930191" w:rsidP="00FD4446">
                        <w:pPr>
                          <w:rPr>
                            <w:color w:val="FFFFFF" w:themeColor="background1"/>
                            <w:sz w:val="24"/>
                            <w:szCs w:val="24"/>
                          </w:rPr>
                        </w:pPr>
                        <w:r w:rsidRPr="005D7C66">
                          <w:rPr>
                            <w:color w:val="FFFFFF" w:themeColor="background1"/>
                            <w:sz w:val="24"/>
                            <w:szCs w:val="24"/>
                          </w:rPr>
                          <w:t xml:space="preserve">La eficacia es otro punto destacable, y aprovechando el uso del </w:t>
                        </w:r>
                        <w:r w:rsidR="002F0936" w:rsidRPr="005D7C66">
                          <w:rPr>
                            <w:color w:val="FFFFFF" w:themeColor="background1"/>
                            <w:sz w:val="24"/>
                            <w:szCs w:val="24"/>
                          </w:rPr>
                          <w:t>término</w:t>
                        </w:r>
                        <w:r w:rsidRPr="005D7C66">
                          <w:rPr>
                            <w:color w:val="FFFFFF" w:themeColor="background1"/>
                            <w:sz w:val="24"/>
                            <w:szCs w:val="24"/>
                          </w:rPr>
                          <w:t xml:space="preserve">, una vez actualizado los datos dentro de esta opción: </w:t>
                        </w:r>
                        <w:proofErr w:type="spellStart"/>
                        <w:r w:rsidRPr="005D7C66">
                          <w:rPr>
                            <w:color w:val="FFFFFF" w:themeColor="background1"/>
                            <w:sz w:val="24"/>
                            <w:szCs w:val="24"/>
                          </w:rPr>
                          <w:t>Config</w:t>
                        </w:r>
                        <w:proofErr w:type="spellEnd"/>
                        <w:r w:rsidRPr="005D7C66">
                          <w:rPr>
                            <w:color w:val="FFFFFF" w:themeColor="background1"/>
                            <w:sz w:val="24"/>
                            <w:szCs w:val="24"/>
                          </w:rPr>
                          <w:t xml:space="preserve"> se guardar y se mantendrán registrada hasta nuevamente sea modificada</w:t>
                        </w:r>
                        <w:r w:rsidR="002F0936" w:rsidRPr="005D7C66">
                          <w:rPr>
                            <w:color w:val="FFFFFF" w:themeColor="background1"/>
                            <w:sz w:val="24"/>
                            <w:szCs w:val="24"/>
                          </w:rPr>
                          <w:t>. Sin embargo, si no existe una información registrada, está por defecto mantendrá todos sus datos como valor “</w:t>
                        </w:r>
                        <w:proofErr w:type="spellStart"/>
                        <w:r w:rsidR="002F0936" w:rsidRPr="005D7C66">
                          <w:rPr>
                            <w:color w:val="FFFFFF" w:themeColor="background1"/>
                            <w:sz w:val="24"/>
                            <w:szCs w:val="24"/>
                          </w:rPr>
                          <w:t>Null</w:t>
                        </w:r>
                        <w:proofErr w:type="spellEnd"/>
                        <w:r w:rsidR="002F0936" w:rsidRPr="005D7C66">
                          <w:rPr>
                            <w:color w:val="FFFFFF" w:themeColor="background1"/>
                            <w:sz w:val="24"/>
                            <w:szCs w:val="24"/>
                          </w:rPr>
                          <w:t>”</w:t>
                        </w:r>
                      </w:p>
                      <w:p w14:paraId="515DF361" w14:textId="139CF363" w:rsidR="002F0936" w:rsidRDefault="002F0936" w:rsidP="00FD4446">
                        <w:pPr>
                          <w:rPr>
                            <w:color w:val="FFFFFF" w:themeColor="background1"/>
                          </w:rPr>
                        </w:pPr>
                      </w:p>
                      <w:p w14:paraId="46CB6D19" w14:textId="2BF51C4D" w:rsidR="00683282" w:rsidRDefault="00683282" w:rsidP="00FD4446">
                        <w:pPr>
                          <w:rPr>
                            <w:color w:val="FFFFFF" w:themeColor="background1"/>
                          </w:rPr>
                        </w:pPr>
                      </w:p>
                      <w:p w14:paraId="70AFEE3B" w14:textId="77777777" w:rsidR="00683282" w:rsidRDefault="00683282" w:rsidP="00FD4446">
                        <w:pPr>
                          <w:rPr>
                            <w:color w:val="FFFFFF" w:themeColor="background1"/>
                          </w:rPr>
                        </w:pPr>
                      </w:p>
                    </w:txbxContent>
                  </v:textbox>
                </v:shape>
                <w10:wrap type="square" anchorx="margin" anchory="margin"/>
              </v:group>
            </w:pict>
          </mc:Fallback>
        </mc:AlternateContent>
      </w:r>
    </w:p>
    <w:p w14:paraId="2EC720B5" w14:textId="254AE4E1" w:rsidR="00A17FB7" w:rsidRDefault="00C66911" w:rsidP="00B74BA4">
      <w:pPr>
        <w:rPr>
          <w:noProof/>
        </w:rPr>
      </w:pPr>
      <w:r>
        <w:rPr>
          <w:noProof/>
        </w:rPr>
        <mc:AlternateContent>
          <mc:Choice Requires="wps">
            <w:drawing>
              <wp:anchor distT="0" distB="0" distL="114300" distR="114300" simplePos="0" relativeHeight="251701248" behindDoc="0" locked="0" layoutInCell="1" allowOverlap="1" wp14:anchorId="2802B7AD" wp14:editId="0DB93586">
                <wp:simplePos x="0" y="0"/>
                <wp:positionH relativeFrom="margin">
                  <wp:align>center</wp:align>
                </wp:positionH>
                <wp:positionV relativeFrom="paragraph">
                  <wp:posOffset>11430</wp:posOffset>
                </wp:positionV>
                <wp:extent cx="3371850" cy="771525"/>
                <wp:effectExtent l="0" t="0" r="0" b="0"/>
                <wp:wrapNone/>
                <wp:docPr id="574" name="Rectángulo: esquinas redondeadas 574"/>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3EC32" w14:textId="6C007C17" w:rsidR="00C66911" w:rsidRPr="00674641" w:rsidRDefault="00C66911" w:rsidP="00C66911">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Config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802B7AD" id="Rectángulo: esquinas redondeadas 574" o:spid="_x0000_s1153" style="position:absolute;margin-left:0;margin-top:.9pt;width:265.5pt;height:60.7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80JeQIAAE4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" filled="f" stroked="f" strokeweight="1pt">
                <v:stroke joinstyle="miter"/>
                <v:textbox>
                  <w:txbxContent>
                    <w:p w14:paraId="2E53EC32" w14:textId="6C007C17" w:rsidR="00C66911" w:rsidRPr="00674641" w:rsidRDefault="00C66911" w:rsidP="00C66911">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Config</w:t>
                      </w:r>
                      <w:proofErr w:type="spellEnd"/>
                    </w:p>
                  </w:txbxContent>
                </v:textbox>
                <w10:wrap anchorx="margin"/>
              </v:roundrect>
            </w:pict>
          </mc:Fallback>
        </mc:AlternateContent>
      </w:r>
    </w:p>
    <w:p w14:paraId="0169B27E" w14:textId="74864AF3" w:rsidR="00A17FB7" w:rsidRDefault="00A17FB7" w:rsidP="00B74BA4">
      <w:pPr>
        <w:rPr>
          <w:noProof/>
        </w:rPr>
      </w:pPr>
    </w:p>
    <w:p w14:paraId="1A505231" w14:textId="248E41F9" w:rsidR="00A17FB7" w:rsidRDefault="00A17FB7" w:rsidP="00B74BA4">
      <w:pPr>
        <w:rPr>
          <w:noProof/>
        </w:rPr>
      </w:pPr>
    </w:p>
    <w:p w14:paraId="0E179C6B" w14:textId="565D57DA" w:rsidR="00A17FB7" w:rsidRDefault="00A17FB7" w:rsidP="00B74BA4">
      <w:pPr>
        <w:rPr>
          <w:noProof/>
        </w:rPr>
      </w:pPr>
    </w:p>
    <w:p w14:paraId="1AC074AA" w14:textId="04020AF6" w:rsidR="00A17FB7" w:rsidRDefault="00A17FB7" w:rsidP="00B74BA4">
      <w:pPr>
        <w:rPr>
          <w:noProof/>
        </w:rPr>
      </w:pPr>
    </w:p>
    <w:p w14:paraId="448C860A" w14:textId="5F9FF682" w:rsidR="00A17FB7" w:rsidRDefault="00A17FB7" w:rsidP="00B74BA4">
      <w:pPr>
        <w:rPr>
          <w:noProof/>
        </w:rPr>
      </w:pPr>
    </w:p>
    <w:p w14:paraId="130F8361" w14:textId="051C0300" w:rsidR="00A17FB7" w:rsidRDefault="00A17FB7" w:rsidP="00B74BA4">
      <w:pPr>
        <w:rPr>
          <w:noProof/>
        </w:rPr>
      </w:pPr>
    </w:p>
    <w:p w14:paraId="7B120E1E" w14:textId="1EABDB69" w:rsidR="00A17FB7" w:rsidRDefault="00480B56" w:rsidP="00B74BA4">
      <w:pPr>
        <w:rPr>
          <w:noProof/>
        </w:rPr>
      </w:pPr>
      <w:r w:rsidRPr="00480B56">
        <w:rPr>
          <w:noProof/>
        </w:rPr>
        <w:drawing>
          <wp:anchor distT="0" distB="0" distL="114300" distR="114300" simplePos="0" relativeHeight="251705344" behindDoc="0" locked="0" layoutInCell="1" allowOverlap="1" wp14:anchorId="43F29D14" wp14:editId="15470C3B">
            <wp:simplePos x="0" y="0"/>
            <wp:positionH relativeFrom="margin">
              <wp:align>right</wp:align>
            </wp:positionH>
            <wp:positionV relativeFrom="margin">
              <wp:posOffset>2445385</wp:posOffset>
            </wp:positionV>
            <wp:extent cx="5829300" cy="4010025"/>
            <wp:effectExtent l="133350" t="76200" r="76200" b="142875"/>
            <wp:wrapSquare wrapText="bothSides"/>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29300" cy="40100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6E33B5EF" w14:textId="77777777" w:rsidR="00A17FB7" w:rsidRDefault="00A17FB7" w:rsidP="00B74BA4">
      <w:pPr>
        <w:rPr>
          <w:noProof/>
        </w:rPr>
      </w:pPr>
    </w:p>
    <w:p w14:paraId="7857B04E" w14:textId="26F97669" w:rsidR="00A17FB7" w:rsidRDefault="00A17FB7" w:rsidP="00B74BA4">
      <w:pPr>
        <w:rPr>
          <w:noProof/>
        </w:rPr>
      </w:pPr>
    </w:p>
    <w:p w14:paraId="26088B0F" w14:textId="2939A813" w:rsidR="00A17FB7" w:rsidRDefault="00A17FB7" w:rsidP="00B74BA4">
      <w:pPr>
        <w:rPr>
          <w:noProof/>
        </w:rPr>
      </w:pPr>
    </w:p>
    <w:p w14:paraId="09C9ECA9" w14:textId="77777777" w:rsidR="00A17FB7" w:rsidRDefault="00A17FB7" w:rsidP="00B74BA4">
      <w:pPr>
        <w:rPr>
          <w:noProof/>
        </w:rPr>
      </w:pPr>
    </w:p>
    <w:p w14:paraId="71782FE6" w14:textId="77777777" w:rsidR="00A17FB7" w:rsidRDefault="00A17FB7" w:rsidP="00B74BA4">
      <w:pPr>
        <w:rPr>
          <w:noProof/>
        </w:rPr>
      </w:pPr>
    </w:p>
    <w:p w14:paraId="69C32A90" w14:textId="77777777" w:rsidR="00A17FB7" w:rsidRDefault="00A17FB7" w:rsidP="00B74BA4">
      <w:pPr>
        <w:rPr>
          <w:noProof/>
        </w:rPr>
      </w:pPr>
    </w:p>
    <w:p w14:paraId="0E4DFE7C" w14:textId="77777777" w:rsidR="00A17FB7" w:rsidRDefault="00A17FB7" w:rsidP="00B74BA4">
      <w:pPr>
        <w:rPr>
          <w:noProof/>
        </w:rPr>
      </w:pPr>
    </w:p>
    <w:p w14:paraId="6A1ED14D" w14:textId="0DB41078" w:rsidR="00A17FB7" w:rsidRDefault="00A17FB7" w:rsidP="00B74BA4">
      <w:pPr>
        <w:rPr>
          <w:noProof/>
        </w:rPr>
      </w:pPr>
    </w:p>
    <w:p w14:paraId="1577F35F" w14:textId="77777777" w:rsidR="00A17FB7" w:rsidRDefault="00A17FB7" w:rsidP="00B74BA4">
      <w:pPr>
        <w:rPr>
          <w:noProof/>
        </w:rPr>
      </w:pPr>
    </w:p>
    <w:p w14:paraId="2CEFF838" w14:textId="77777777" w:rsidR="00A17FB7" w:rsidRDefault="00A17FB7" w:rsidP="00B74BA4">
      <w:pPr>
        <w:rPr>
          <w:noProof/>
        </w:rPr>
      </w:pPr>
    </w:p>
    <w:p w14:paraId="0F53CADC" w14:textId="77777777" w:rsidR="00A17FB7" w:rsidRDefault="00A17FB7" w:rsidP="00B74BA4">
      <w:pPr>
        <w:rPr>
          <w:noProof/>
        </w:rPr>
      </w:pPr>
    </w:p>
    <w:p w14:paraId="5CB61716" w14:textId="77777777" w:rsidR="00A17FB7" w:rsidRDefault="00A17FB7" w:rsidP="00B74BA4">
      <w:pPr>
        <w:rPr>
          <w:noProof/>
        </w:rPr>
      </w:pPr>
    </w:p>
    <w:p w14:paraId="3CF90952" w14:textId="77777777" w:rsidR="00A17FB7" w:rsidRDefault="00A17FB7" w:rsidP="00B74BA4">
      <w:pPr>
        <w:rPr>
          <w:noProof/>
        </w:rPr>
      </w:pPr>
    </w:p>
    <w:p w14:paraId="20C278DE" w14:textId="77777777" w:rsidR="00A17FB7" w:rsidRDefault="00A17FB7" w:rsidP="00B74BA4">
      <w:pPr>
        <w:rPr>
          <w:noProof/>
        </w:rPr>
      </w:pPr>
    </w:p>
    <w:p w14:paraId="261E30C6" w14:textId="77777777" w:rsidR="00A17FB7" w:rsidRDefault="00A17FB7" w:rsidP="00B74BA4">
      <w:pPr>
        <w:rPr>
          <w:noProof/>
        </w:rPr>
      </w:pPr>
    </w:p>
    <w:p w14:paraId="4EDAAB1F" w14:textId="77777777" w:rsidR="00A17FB7" w:rsidRDefault="00A17FB7" w:rsidP="00B74BA4">
      <w:pPr>
        <w:rPr>
          <w:noProof/>
        </w:rPr>
      </w:pPr>
    </w:p>
    <w:p w14:paraId="765232D7" w14:textId="67BA788C" w:rsidR="00A17FB7" w:rsidRDefault="004F70D8" w:rsidP="00B74BA4">
      <w:pPr>
        <w:rPr>
          <w:noProof/>
        </w:rPr>
      </w:pPr>
      <w:r>
        <w:rPr>
          <w:noProof/>
        </w:rPr>
        <w:lastRenderedPageBreak/>
        <mc:AlternateContent>
          <mc:Choice Requires="wpg">
            <w:drawing>
              <wp:anchor distT="0" distB="0" distL="457200" distR="457200" simplePos="0" relativeHeight="251712512" behindDoc="0" locked="0" layoutInCell="1" allowOverlap="1" wp14:anchorId="7C4646E5" wp14:editId="34698633">
                <wp:simplePos x="0" y="0"/>
                <wp:positionH relativeFrom="margin">
                  <wp:align>left</wp:align>
                </wp:positionH>
                <wp:positionV relativeFrom="margin">
                  <wp:align>top</wp:align>
                </wp:positionV>
                <wp:extent cx="2981325" cy="6638925"/>
                <wp:effectExtent l="0" t="0" r="9525" b="9525"/>
                <wp:wrapSquare wrapText="bothSides"/>
                <wp:docPr id="197" name="Grupo 197"/>
                <wp:cNvGraphicFramePr/>
                <a:graphic xmlns:a="http://schemas.openxmlformats.org/drawingml/2006/main">
                  <a:graphicData uri="http://schemas.microsoft.com/office/word/2010/wordprocessingGroup">
                    <wpg:wgp>
                      <wpg:cNvGrpSpPr/>
                      <wpg:grpSpPr>
                        <a:xfrm>
                          <a:off x="0" y="0"/>
                          <a:ext cx="2981325" cy="6638925"/>
                          <a:chOff x="0" y="0"/>
                          <a:chExt cx="2230438" cy="8229600"/>
                        </a:xfrm>
                      </wpg:grpSpPr>
                      <wpg:grpSp>
                        <wpg:cNvPr id="198" name="Grupo 198"/>
                        <wpg:cNvGrpSpPr/>
                        <wpg:grpSpPr>
                          <a:xfrm>
                            <a:off x="0" y="0"/>
                            <a:ext cx="2230438" cy="8229600"/>
                            <a:chOff x="0" y="0"/>
                            <a:chExt cx="2230438" cy="8229600"/>
                          </a:xfrm>
                        </wpg:grpSpPr>
                        <wps:wsp>
                          <wps:cNvPr id="199" name="Rectángulo 199"/>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0" name="Grupo 68"/>
                          <wpg:cNvGrpSpPr/>
                          <wpg:grpSpPr>
                            <a:xfrm>
                              <a:off x="523875" y="3705225"/>
                              <a:ext cx="1706563" cy="2278063"/>
                              <a:chOff x="0" y="0"/>
                              <a:chExt cx="1706563" cy="2278063"/>
                            </a:xfrm>
                            <a:solidFill>
                              <a:schemeClr val="bg2">
                                <a:lumMod val="50000"/>
                              </a:schemeClr>
                            </a:solidFill>
                          </wpg:grpSpPr>
                          <wps:wsp>
                            <wps:cNvPr id="205" name="Forma libre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6" name="Forma libre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7" name="Forma libre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8" name="Forma libre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09" name="Forma libre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10" name="Forma libre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211" name="Grupo 3"/>
                          <wpg:cNvGrpSpPr/>
                          <wpg:grpSpPr>
                            <a:xfrm>
                              <a:off x="904875" y="0"/>
                              <a:ext cx="1323975" cy="1371600"/>
                              <a:chOff x="0" y="0"/>
                              <a:chExt cx="1325563" cy="1370013"/>
                            </a:xfrm>
                            <a:solidFill>
                              <a:schemeClr val="bg1"/>
                            </a:solidFill>
                          </wpg:grpSpPr>
                          <wps:wsp>
                            <wps:cNvPr id="212" name="Forma libre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wps:spPr>
                            <wps:bodyPr vert="horz" wrap="square" lIns="91440" tIns="45720" rIns="91440" bIns="45720" numCol="1" anchor="t" anchorCtr="0" compatLnSpc="1">
                              <a:prstTxWarp prst="textNoShape">
                                <a:avLst/>
                              </a:prstTxWarp>
                            </wps:bodyPr>
                          </wps:wsp>
                          <wps:wsp>
                            <wps:cNvPr id="213" name="Forma libre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wps:spPr>
                            <wps:bodyPr vert="horz" wrap="square" lIns="91440" tIns="45720" rIns="91440" bIns="45720" numCol="1" anchor="t" anchorCtr="0" compatLnSpc="1">
                              <a:prstTxWarp prst="textNoShape">
                                <a:avLst/>
                              </a:prstTxWarp>
                            </wps:bodyPr>
                          </wps:wsp>
                          <wps:wsp>
                            <wps:cNvPr id="214" name="Forma libre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wps:spPr>
                            <wps:bodyPr vert="horz" wrap="square" lIns="91440" tIns="45720" rIns="91440" bIns="45720" numCol="1" anchor="t" anchorCtr="0" compatLnSpc="1">
                              <a:prstTxWarp prst="textNoShape">
                                <a:avLst/>
                              </a:prstTxWarp>
                            </wps:bodyPr>
                          </wps:wsp>
                          <wps:wsp>
                            <wps:cNvPr id="215" name="Forma libre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wps:spPr>
                            <wps:bodyPr vert="horz" wrap="square" lIns="91440" tIns="45720" rIns="91440" bIns="45720" numCol="1" anchor="t" anchorCtr="0" compatLnSpc="1">
                              <a:prstTxWarp prst="textNoShape">
                                <a:avLst/>
                              </a:prstTxWarp>
                            </wps:bodyPr>
                          </wps:wsp>
                          <wps:wsp>
                            <wps:cNvPr id="216" name="Forma libre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wps:spPr>
                            <wps:bodyPr vert="horz" wrap="square" lIns="91440" tIns="45720" rIns="91440" bIns="45720" numCol="1" anchor="t" anchorCtr="0" compatLnSpc="1">
                              <a:prstTxWarp prst="textNoShape">
                                <a:avLst/>
                              </a:prstTxWarp>
                            </wps:bodyPr>
                          </wps:wsp>
                        </wpg:grpSp>
                      </wpg:grpSp>
                      <wps:wsp>
                        <wps:cNvPr id="218" name="Cuadro de texto 218"/>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348F7" w14:textId="6D29CDDE" w:rsidR="004F70D8" w:rsidRPr="00F47B49" w:rsidRDefault="004F70D8">
                              <w:pPr>
                                <w:rPr>
                                  <w:rFonts w:asciiTheme="majorHAnsi" w:eastAsiaTheme="majorEastAsia" w:hAnsiTheme="majorHAnsi" w:cstheme="majorBidi"/>
                                  <w:caps/>
                                  <w:color w:val="FFFFFF" w:themeColor="background1"/>
                                </w:rPr>
                              </w:pPr>
                              <w:r w:rsidRPr="00F47B49">
                                <w:rPr>
                                  <w:rFonts w:asciiTheme="majorHAnsi" w:eastAsiaTheme="majorEastAsia" w:hAnsiTheme="majorHAnsi" w:cstheme="majorBidi"/>
                                  <w:caps/>
                                  <w:color w:val="FFFFFF" w:themeColor="background1"/>
                                </w:rPr>
                                <w:t xml:space="preserve">DESCRIPCIÓN DEL JFRAME FORM: </w:t>
                              </w:r>
                              <w:r w:rsidRPr="00F47B49">
                                <w:rPr>
                                  <w:rFonts w:asciiTheme="majorHAnsi" w:eastAsiaTheme="majorEastAsia" w:hAnsiTheme="majorHAnsi" w:cstheme="majorBidi"/>
                                  <w:b/>
                                  <w:bCs/>
                                  <w:caps/>
                                  <w:color w:val="05D74D" w:themeColor="accent2"/>
                                </w:rPr>
                                <w:t>SISTEMA- USERS</w:t>
                              </w:r>
                            </w:p>
                            <w:p w14:paraId="61780342" w14:textId="1C7AA971" w:rsidR="004F70D8" w:rsidRPr="00F47B49" w:rsidRDefault="004F70D8" w:rsidP="004F70D8">
                              <w:pPr>
                                <w:rPr>
                                  <w:b/>
                                  <w:bCs/>
                                  <w:color w:val="05D74D" w:themeColor="accent2"/>
                                </w:rPr>
                              </w:pPr>
                              <w:r w:rsidRPr="00F47B49">
                                <w:rPr>
                                  <w:color w:val="FFFFFF" w:themeColor="background1"/>
                                </w:rPr>
                                <w:t>Y como ultima vista dentro del Sistema, y mas importante en el aspecto de seguridad</w:t>
                              </w:r>
                              <w:r w:rsidR="00836E68" w:rsidRPr="00F47B49">
                                <w:rPr>
                                  <w:color w:val="FFFFFF" w:themeColor="background1"/>
                                </w:rPr>
                                <w:t xml:space="preserve"> de ingreso al sistema es la </w:t>
                              </w:r>
                              <w:r w:rsidR="00836E68" w:rsidRPr="00F47B49">
                                <w:rPr>
                                  <w:color w:val="FFFFFF" w:themeColor="background1"/>
                                  <w:u w:val="single"/>
                                </w:rPr>
                                <w:t>Opción</w:t>
                              </w:r>
                              <w:r w:rsidR="00836E68" w:rsidRPr="00F47B49">
                                <w:rPr>
                                  <w:color w:val="FFFFFF" w:themeColor="background1"/>
                                </w:rPr>
                                <w:t>:</w:t>
                              </w:r>
                              <w:r w:rsidR="00836E68" w:rsidRPr="00F47B49">
                                <w:rPr>
                                  <w:b/>
                                  <w:bCs/>
                                  <w:color w:val="05D74D" w:themeColor="accent2"/>
                                </w:rPr>
                                <w:t xml:space="preserve"> </w:t>
                              </w:r>
                              <w:proofErr w:type="spellStart"/>
                              <w:r w:rsidR="00836E68" w:rsidRPr="00F47B49">
                                <w:rPr>
                                  <w:b/>
                                  <w:bCs/>
                                  <w:color w:val="05D74D" w:themeColor="accent2"/>
                                </w:rPr>
                                <w:t>Users</w:t>
                              </w:r>
                              <w:proofErr w:type="spellEnd"/>
                              <w:r w:rsidR="00BE64B7" w:rsidRPr="00F47B49">
                                <w:rPr>
                                  <w:b/>
                                  <w:bCs/>
                                  <w:color w:val="05D74D" w:themeColor="accent2"/>
                                </w:rPr>
                                <w:t>.</w:t>
                              </w:r>
                            </w:p>
                            <w:p w14:paraId="6CF4E70B" w14:textId="16875FA5" w:rsidR="00BE64B7" w:rsidRPr="00F47B49" w:rsidRDefault="00BE64B7" w:rsidP="004F70D8">
                              <w:pPr>
                                <w:rPr>
                                  <w:b/>
                                  <w:bCs/>
                                  <w:color w:val="05D74D" w:themeColor="accent2"/>
                                </w:rPr>
                              </w:pPr>
                              <w:r w:rsidRPr="00F47B49">
                                <w:rPr>
                                  <w:color w:val="FFFFFF" w:themeColor="background1"/>
                                </w:rPr>
                                <w:t>Esta vista permite únicamente Agregar nuevos Usuario</w:t>
                              </w:r>
                              <w:r w:rsidR="00B7004C" w:rsidRPr="00F47B49">
                                <w:rPr>
                                  <w:color w:val="FFFFFF" w:themeColor="background1"/>
                                </w:rPr>
                                <w:t xml:space="preserve">s con su respectivo registro que contiene: </w:t>
                              </w:r>
                              <w:r w:rsidR="00B7004C" w:rsidRPr="00F47B49">
                                <w:rPr>
                                  <w:b/>
                                  <w:bCs/>
                                  <w:color w:val="05D74D" w:themeColor="accent2"/>
                                </w:rPr>
                                <w:t xml:space="preserve">Correo </w:t>
                              </w:r>
                              <w:r w:rsidR="00B63BA2" w:rsidRPr="00F47B49">
                                <w:rPr>
                                  <w:b/>
                                  <w:bCs/>
                                  <w:color w:val="05D74D" w:themeColor="accent2"/>
                                </w:rPr>
                                <w:t>Electrónico</w:t>
                              </w:r>
                              <w:r w:rsidR="00B7004C" w:rsidRPr="00F47B49">
                                <w:rPr>
                                  <w:b/>
                                  <w:bCs/>
                                  <w:color w:val="05D74D" w:themeColor="accent2"/>
                                </w:rPr>
                                <w:t>,</w:t>
                              </w:r>
                              <w:r w:rsidR="007147B1" w:rsidRPr="00F47B49">
                                <w:rPr>
                                  <w:b/>
                                  <w:bCs/>
                                  <w:color w:val="05D74D" w:themeColor="accent2"/>
                                </w:rPr>
                                <w:t xml:space="preserve"> Contraseña, Nombre y muy el rol</w:t>
                              </w:r>
                              <w:r w:rsidR="007147B1" w:rsidRPr="00F47B49">
                                <w:rPr>
                                  <w:color w:val="FFFFFF" w:themeColor="background1"/>
                                </w:rPr>
                                <w:t xml:space="preserve">, encargado de identificar que tipo de usuario se registra dentro del sistema, porque si no existiera </w:t>
                              </w:r>
                              <w:r w:rsidR="00B63BA2" w:rsidRPr="00F47B49">
                                <w:rPr>
                                  <w:color w:val="FFFFFF" w:themeColor="background1"/>
                                </w:rPr>
                                <w:t>esta opción</w:t>
                              </w:r>
                              <w:r w:rsidR="00B63BA2" w:rsidRPr="00F47B49">
                                <w:rPr>
                                  <w:b/>
                                  <w:bCs/>
                                  <w:color w:val="FFFFFF" w:themeColor="background1"/>
                                </w:rPr>
                                <w:t xml:space="preserve"> </w:t>
                              </w:r>
                              <w:r w:rsidR="00B63BA2" w:rsidRPr="00F47B49">
                                <w:rPr>
                                  <w:b/>
                                  <w:bCs/>
                                  <w:color w:val="05D74D" w:themeColor="accent2"/>
                                </w:rPr>
                                <w:t xml:space="preserve">¿Qué Usuarios están </w:t>
                              </w:r>
                              <w:r w:rsidR="00F47B49" w:rsidRPr="00F47B49">
                                <w:rPr>
                                  <w:b/>
                                  <w:bCs/>
                                  <w:color w:val="05D74D" w:themeColor="accent2"/>
                                </w:rPr>
                                <w:t>accediendo</w:t>
                              </w:r>
                              <w:r w:rsidR="00B63BA2" w:rsidRPr="00F47B49">
                                <w:rPr>
                                  <w:b/>
                                  <w:bCs/>
                                  <w:color w:val="05D74D" w:themeColor="accent2"/>
                                </w:rPr>
                                <w:t xml:space="preserve"> al sistema </w:t>
                              </w:r>
                              <w:r w:rsidR="00E85496" w:rsidRPr="00F47B49">
                                <w:rPr>
                                  <w:b/>
                                  <w:bCs/>
                                  <w:color w:val="05D74D" w:themeColor="accent2"/>
                                </w:rPr>
                                <w:t xml:space="preserve">de ventas por medio del registro del </w:t>
                              </w:r>
                              <w:proofErr w:type="spellStart"/>
                              <w:r w:rsidR="00E85496" w:rsidRPr="00F47B49">
                                <w:rPr>
                                  <w:b/>
                                  <w:bCs/>
                                  <w:color w:val="05D74D" w:themeColor="accent2"/>
                                </w:rPr>
                                <w:t>Login</w:t>
                              </w:r>
                              <w:proofErr w:type="spellEnd"/>
                              <w:r w:rsidR="00E85496" w:rsidRPr="00F47B49">
                                <w:rPr>
                                  <w:b/>
                                  <w:bCs/>
                                  <w:color w:val="05D74D" w:themeColor="accent2"/>
                                </w:rPr>
                                <w:t xml:space="preserve"> y la Base de Datos </w:t>
                              </w:r>
                              <w:r w:rsidR="00987B70" w:rsidRPr="00F47B49">
                                <w:rPr>
                                  <w:b/>
                                  <w:bCs/>
                                  <w:color w:val="05D74D" w:themeColor="accent2"/>
                                </w:rPr>
                                <w:t xml:space="preserve">dentro del Coffe </w:t>
                              </w:r>
                              <w:proofErr w:type="spellStart"/>
                              <w:r w:rsidR="00987B70" w:rsidRPr="00F47B49">
                                <w:rPr>
                                  <w:b/>
                                  <w:bCs/>
                                  <w:color w:val="05D74D" w:themeColor="accent2"/>
                                </w:rPr>
                                <w:t>System</w:t>
                              </w:r>
                              <w:proofErr w:type="spellEnd"/>
                              <w:r w:rsidR="00987B70" w:rsidRPr="00F47B49">
                                <w:rPr>
                                  <w:b/>
                                  <w:bCs/>
                                  <w:color w:val="05D74D" w:themeColor="accent2"/>
                                </w:rPr>
                                <w:t>?</w:t>
                              </w:r>
                            </w:p>
                            <w:p w14:paraId="75161C61" w14:textId="72586178" w:rsidR="00987B70" w:rsidRPr="00F47B49" w:rsidRDefault="00987B70" w:rsidP="004F70D8">
                              <w:pPr>
                                <w:rPr>
                                  <w:b/>
                                  <w:bCs/>
                                  <w:color w:val="05D74D" w:themeColor="accent2"/>
                                </w:rPr>
                              </w:pPr>
                              <w:r w:rsidRPr="00F47B49">
                                <w:rPr>
                                  <w:color w:val="FFFFFF" w:themeColor="background1"/>
                                </w:rPr>
                                <w:t>Todo este registro, ya sabrán que es</w:t>
                              </w:r>
                              <w:r w:rsidR="001E71CD" w:rsidRPr="00F47B49">
                                <w:rPr>
                                  <w:color w:val="FFFFFF" w:themeColor="background1"/>
                                </w:rPr>
                                <w:t xml:space="preserve"> gracias</w:t>
                              </w:r>
                              <w:r w:rsidR="001E71CD" w:rsidRPr="00F47B49">
                                <w:rPr>
                                  <w:b/>
                                  <w:bCs/>
                                  <w:color w:val="FFFFFF" w:themeColor="background1"/>
                                </w:rPr>
                                <w:t xml:space="preserve"> </w:t>
                              </w:r>
                              <w:r w:rsidR="001E71CD" w:rsidRPr="00F47B49">
                                <w:rPr>
                                  <w:color w:val="FFFFFF" w:themeColor="background1"/>
                                </w:rPr>
                                <w:t xml:space="preserve">la Distribución de un paquete libre denominado </w:t>
                              </w:r>
                              <w:r w:rsidR="001E71CD" w:rsidRPr="00F47B49">
                                <w:rPr>
                                  <w:b/>
                                  <w:bCs/>
                                  <w:color w:val="05D74D" w:themeColor="accent2"/>
                                </w:rPr>
                                <w:t>XAMPP</w:t>
                              </w:r>
                              <w:r w:rsidR="001E71CD" w:rsidRPr="00F47B49">
                                <w:rPr>
                                  <w:color w:val="FFFFFF" w:themeColor="background1"/>
                                </w:rPr>
                                <w:t xml:space="preserve">, en el cual manejados Y controlados con el lenguaje de programación llamado: </w:t>
                              </w:r>
                              <w:r w:rsidR="001E71CD" w:rsidRPr="00F47B49">
                                <w:rPr>
                                  <w:b/>
                                  <w:bCs/>
                                  <w:color w:val="05D74D" w:themeColor="accent2"/>
                                </w:rPr>
                                <w:t>MYSQ</w:t>
                              </w:r>
                              <w:r w:rsidR="00F96C4B" w:rsidRPr="00F47B49">
                                <w:rPr>
                                  <w:b/>
                                  <w:bCs/>
                                  <w:color w:val="05D74D" w:themeColor="accent2"/>
                                </w:rPr>
                                <w:t xml:space="preserve">, además </w:t>
                              </w:r>
                              <w:proofErr w:type="gramStart"/>
                              <w:r w:rsidR="00F96C4B" w:rsidRPr="00F47B49">
                                <w:rPr>
                                  <w:b/>
                                  <w:bCs/>
                                  <w:color w:val="05D74D" w:themeColor="accent2"/>
                                </w:rPr>
                                <w:t>un tabla</w:t>
                              </w:r>
                              <w:proofErr w:type="gramEnd"/>
                              <w:r w:rsidR="00F96C4B" w:rsidRPr="00F47B49">
                                <w:rPr>
                                  <w:b/>
                                  <w:bCs/>
                                  <w:color w:val="05D74D" w:themeColor="accent2"/>
                                </w:rPr>
                                <w:t xml:space="preserve"> que proyecta la información digitada.</w:t>
                              </w:r>
                              <w:r w:rsidR="001E71CD" w:rsidRPr="00F47B49">
                                <w:rPr>
                                  <w:b/>
                                  <w:bCs/>
                                  <w:color w:val="05D74D" w:themeColor="accent2"/>
                                </w:rPr>
                                <w:t xml:space="preserve"> En el cual se encarga de validar en el LOGIN, si el usuario si existe dentro de la base de datos o no</w:t>
                              </w:r>
                              <w:r w:rsidR="005D7C66" w:rsidRPr="00F47B49">
                                <w:rPr>
                                  <w:b/>
                                  <w:bCs/>
                                  <w:color w:val="05D74D" w:themeColor="accent2"/>
                                </w:rPr>
                                <w:t>.</w:t>
                              </w:r>
                            </w:p>
                            <w:p w14:paraId="63AEB013" w14:textId="0F6482B1" w:rsidR="00FF6BAC" w:rsidRPr="00F47B49" w:rsidRDefault="00FF6BAC" w:rsidP="004F70D8">
                              <w:pPr>
                                <w:rPr>
                                  <w:color w:val="FFFFFF" w:themeColor="background1"/>
                                </w:rPr>
                              </w:pPr>
                              <w:r w:rsidRPr="00F47B49">
                                <w:rPr>
                                  <w:b/>
                                  <w:bCs/>
                                  <w:color w:val="05D74D" w:themeColor="accent2"/>
                                </w:rPr>
                                <w:t xml:space="preserve">Y hasta aquí Acaba la Vista. Una nuevo </w:t>
                              </w:r>
                              <w:r w:rsidR="00F47B49" w:rsidRPr="00F47B49">
                                <w:rPr>
                                  <w:b/>
                                  <w:bCs/>
                                  <w:color w:val="05D74D" w:themeColor="accent2"/>
                                </w:rPr>
                                <w:t>proceso</w:t>
                              </w:r>
                              <w:r w:rsidRPr="00F47B49">
                                <w:rPr>
                                  <w:b/>
                                  <w:bCs/>
                                  <w:color w:val="05D74D" w:themeColor="accent2"/>
                                </w:rPr>
                                <w:t xml:space="preserve"> </w:t>
                              </w:r>
                              <w:proofErr w:type="spellStart"/>
                              <w:r w:rsidRPr="00F47B49">
                                <w:rPr>
                                  <w:b/>
                                  <w:bCs/>
                                  <w:color w:val="05D74D" w:themeColor="accent2"/>
                                </w:rPr>
                                <w:t>Backend</w:t>
                              </w:r>
                              <w:proofErr w:type="spellEnd"/>
                              <w:r w:rsidRPr="00F47B49">
                                <w:rPr>
                                  <w:b/>
                                  <w:bCs/>
                                  <w:color w:val="05D74D" w:themeColor="accent2"/>
                                </w:rPr>
                                <w:t xml:space="preserve"> </w:t>
                              </w:r>
                              <w:proofErr w:type="gramStart"/>
                              <w:r w:rsidRPr="00F47B49">
                                <w:rPr>
                                  <w:b/>
                                  <w:bCs/>
                                  <w:color w:val="05D74D" w:themeColor="accent2"/>
                                </w:rPr>
                                <w:t>Comienza</w:t>
                              </w:r>
                              <w:r w:rsidR="00F47B49" w:rsidRPr="00F47B49">
                                <w:rPr>
                                  <w:b/>
                                  <w:bCs/>
                                  <w:color w:val="05D74D" w:themeColor="accent2"/>
                                </w:rPr>
                                <w:t xml:space="preserve"> ,</w:t>
                              </w:r>
                              <w:proofErr w:type="gramEnd"/>
                              <w:r w:rsidR="00F47B49" w:rsidRPr="00F47B49">
                                <w:rPr>
                                  <w:b/>
                                  <w:bCs/>
                                  <w:color w:val="05D74D" w:themeColor="accent2"/>
                                </w:rPr>
                                <w:t xml:space="preserve"> con un mundo amplio atrás de ese diseño</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4646E5" id="Grupo 197" o:spid="_x0000_s1154" style="position:absolute;margin-left:0;margin-top:0;width:234.75pt;height:522.75pt;z-index:251712512;mso-wrap-distance-left:36pt;mso-wrap-distance-right:36pt;mso-position-horizontal:left;mso-position-horizontal-relative:margin;mso-position-vertical:top;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">
                <v:group id="Grupo 198" o:spid="_x0000_s1155"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ángulo 199" o:spid="_x0000_s1156"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" fillcolor="#485870 [3122]" stroked="f" strokeweight="1pt">
                    <v:fill color2="#3d4b5f [2882]" angle="348" colors="0 #88acbb;6554f #88acbb" focus="100%" type="gradient"/>
                  </v:rect>
                  <v:group id="Grupo 68" o:spid="_x0000_s1157"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Forma libre 90" o:spid="_x0000_s1158"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" path="m,4r5,l5,,,4xe" filled="f" stroked="f">
                      <v:path arrowok="t" o:connecttype="custom" o:connectlocs="0,6350;7938,6350;7938,0;0,6350" o:connectangles="0,0,0,0"/>
                    </v:shape>
                    <v:shape id="Forma libre 91" o:spid="_x0000_s1159"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" path="m1075,9r,-9l,1075r,5l,1085,1075,9xe" filled="f" stroked="f">
                      <v:path arrowok="t" o:connecttype="custom" o:connectlocs="1706563,14288;1706563,0;0,1706563;0,1714500;0,1722438;1706563,14288" o:connectangles="0,0,0,0,0,0"/>
                    </v:shape>
                    <v:shape id="Forma libre 92" o:spid="_x0000_s1160"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" path="m1075,l,1080r,9l1075,9r,-9xe" filled="f" stroked="f">
                      <v:path arrowok="t" o:connecttype="custom" o:connectlocs="1706563,0;0,1714500;0,1728788;1706563,14288;1706563,0" o:connectangles="0,0,0,0,0"/>
                    </v:shape>
                    <v:shape id="Forma libre 93" o:spid="_x0000_s1161"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" path="m1075,l,1076r,18l1075,19r,-19xe" filled="f" stroked="f">
                      <v:path arrowok="t" o:connecttype="custom" o:connectlocs="1706563,0;0,1708150;0,1736725;1706563,30163;1706563,0" o:connectangles="0,0,0,0,0"/>
                    </v:shape>
                    <v:shape id="Forma libre 94" o:spid="_x0000_s1162"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" path="m,1076r,18l1075,19r,-19l,1076xe" filled="f" stroked="f">
                      <v:path arrowok="t" o:connecttype="custom" o:connectlocs="0,1708150;0,1736725;1706563,30163;1706563,0;0,1708150" o:connectangles="0,0,0,0,0"/>
                    </v:shape>
                    <v:shape id="Forma libre 95" o:spid="_x0000_s1163"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" path="m1075,l,1075r,10l1075,9r,-9xe" filled="f" stroked="f">
                      <v:path arrowok="t" o:connecttype="custom" o:connectlocs="1706563,0;0,1706563;0,1722438;1706563,14288;1706563,0" o:connectangles="0,0,0,0,0"/>
                    </v:shape>
                  </v:group>
                  <v:group id="_x0000_s1164"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orma libre 97" o:spid="_x0000_s1165"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" path="m,545r,l540,r4,5l,545xe" filled="f" stroked="f">
                      <v:path arrowok="t" o:connecttype="custom" o:connectlocs="0,865188;0,865188;857250,0;863600,7938;0,865188" o:connectangles="0,0,0,0,0"/>
                    </v:shape>
                    <v:shape id="Forma libre 98" o:spid="_x0000_s1166"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" path="m,679r,l679,r4,l,679xe" filled="f" stroked="f">
                      <v:path arrowok="t" o:connecttype="custom" o:connectlocs="0,1077913;0,1077913;1077913,0;1084263,0;0,1077913" o:connectangles="0,0,0,0,0"/>
                    </v:shape>
                    <v:shape id="Forma libre 99" o:spid="_x0000_s1167"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" path="m4,669r-4,l669,r4,l4,669xe" filled="f" stroked="f">
                      <v:path arrowok="t" o:connecttype="custom" o:connectlocs="6350,1062038;0,1062038;1062038,0;1068388,0;6350,1062038" o:connectangles="0,0,0,0,0"/>
                    </v:shape>
                    <v:shape id="Forma libre 100" o:spid="_x0000_s1168"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" path="m5,600l,595,596,r4,5l5,600xe" filled="f" stroked="f">
                      <v:path arrowok="t" o:connecttype="custom" o:connectlocs="7938,952500;0,944563;946150,0;952500,7938;7938,952500" o:connectangles="0,0,0,0,0"/>
                    </v:shape>
                    <v:shape id="Forma libre 101" o:spid="_x0000_s1169"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" path="m5,831r-5,l831,r4,l5,831xe" filled="f" stroked="f">
                      <v:path arrowok="t" o:connecttype="custom" o:connectlocs="7938,1319213;0,1319213;1319213,0;1325563,0;7938,1319213" o:connectangles="0,0,0,0,0"/>
                    </v:shape>
                  </v:group>
                </v:group>
                <v:shape id="Cuadro de texto 218" o:spid="_x0000_s1170"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" filled="f" stroked="f" strokeweight=".5pt">
                  <v:textbox inset="18pt,126pt,18pt,18pt">
                    <w:txbxContent>
                      <w:p w14:paraId="15E348F7" w14:textId="6D29CDDE" w:rsidR="004F70D8" w:rsidRPr="00F47B49" w:rsidRDefault="004F70D8">
                        <w:pPr>
                          <w:rPr>
                            <w:rFonts w:asciiTheme="majorHAnsi" w:eastAsiaTheme="majorEastAsia" w:hAnsiTheme="majorHAnsi" w:cstheme="majorBidi"/>
                            <w:caps/>
                            <w:color w:val="FFFFFF" w:themeColor="background1"/>
                          </w:rPr>
                        </w:pPr>
                        <w:r w:rsidRPr="00F47B49">
                          <w:rPr>
                            <w:rFonts w:asciiTheme="majorHAnsi" w:eastAsiaTheme="majorEastAsia" w:hAnsiTheme="majorHAnsi" w:cstheme="majorBidi"/>
                            <w:caps/>
                            <w:color w:val="FFFFFF" w:themeColor="background1"/>
                          </w:rPr>
                          <w:t xml:space="preserve">DESCRIPCIÓN DEL JFRAME FORM: </w:t>
                        </w:r>
                        <w:r w:rsidRPr="00F47B49">
                          <w:rPr>
                            <w:rFonts w:asciiTheme="majorHAnsi" w:eastAsiaTheme="majorEastAsia" w:hAnsiTheme="majorHAnsi" w:cstheme="majorBidi"/>
                            <w:b/>
                            <w:bCs/>
                            <w:caps/>
                            <w:color w:val="05D74D" w:themeColor="accent2"/>
                          </w:rPr>
                          <w:t>SISTEMA- USERS</w:t>
                        </w:r>
                      </w:p>
                      <w:p w14:paraId="61780342" w14:textId="1C7AA971" w:rsidR="004F70D8" w:rsidRPr="00F47B49" w:rsidRDefault="004F70D8" w:rsidP="004F70D8">
                        <w:pPr>
                          <w:rPr>
                            <w:b/>
                            <w:bCs/>
                            <w:color w:val="05D74D" w:themeColor="accent2"/>
                          </w:rPr>
                        </w:pPr>
                        <w:r w:rsidRPr="00F47B49">
                          <w:rPr>
                            <w:color w:val="FFFFFF" w:themeColor="background1"/>
                          </w:rPr>
                          <w:t>Y como ultima vista dentro del Sistema, y mas importante en el aspecto de seguridad</w:t>
                        </w:r>
                        <w:r w:rsidR="00836E68" w:rsidRPr="00F47B49">
                          <w:rPr>
                            <w:color w:val="FFFFFF" w:themeColor="background1"/>
                          </w:rPr>
                          <w:t xml:space="preserve"> de ingreso al sistema es la </w:t>
                        </w:r>
                        <w:r w:rsidR="00836E68" w:rsidRPr="00F47B49">
                          <w:rPr>
                            <w:color w:val="FFFFFF" w:themeColor="background1"/>
                            <w:u w:val="single"/>
                          </w:rPr>
                          <w:t>Opción</w:t>
                        </w:r>
                        <w:r w:rsidR="00836E68" w:rsidRPr="00F47B49">
                          <w:rPr>
                            <w:color w:val="FFFFFF" w:themeColor="background1"/>
                          </w:rPr>
                          <w:t>:</w:t>
                        </w:r>
                        <w:r w:rsidR="00836E68" w:rsidRPr="00F47B49">
                          <w:rPr>
                            <w:b/>
                            <w:bCs/>
                            <w:color w:val="05D74D" w:themeColor="accent2"/>
                          </w:rPr>
                          <w:t xml:space="preserve"> </w:t>
                        </w:r>
                        <w:proofErr w:type="spellStart"/>
                        <w:r w:rsidR="00836E68" w:rsidRPr="00F47B49">
                          <w:rPr>
                            <w:b/>
                            <w:bCs/>
                            <w:color w:val="05D74D" w:themeColor="accent2"/>
                          </w:rPr>
                          <w:t>Users</w:t>
                        </w:r>
                        <w:proofErr w:type="spellEnd"/>
                        <w:r w:rsidR="00BE64B7" w:rsidRPr="00F47B49">
                          <w:rPr>
                            <w:b/>
                            <w:bCs/>
                            <w:color w:val="05D74D" w:themeColor="accent2"/>
                          </w:rPr>
                          <w:t>.</w:t>
                        </w:r>
                      </w:p>
                      <w:p w14:paraId="6CF4E70B" w14:textId="16875FA5" w:rsidR="00BE64B7" w:rsidRPr="00F47B49" w:rsidRDefault="00BE64B7" w:rsidP="004F70D8">
                        <w:pPr>
                          <w:rPr>
                            <w:b/>
                            <w:bCs/>
                            <w:color w:val="05D74D" w:themeColor="accent2"/>
                          </w:rPr>
                        </w:pPr>
                        <w:r w:rsidRPr="00F47B49">
                          <w:rPr>
                            <w:color w:val="FFFFFF" w:themeColor="background1"/>
                          </w:rPr>
                          <w:t>Esta vista permite únicamente Agregar nuevos Usuario</w:t>
                        </w:r>
                        <w:r w:rsidR="00B7004C" w:rsidRPr="00F47B49">
                          <w:rPr>
                            <w:color w:val="FFFFFF" w:themeColor="background1"/>
                          </w:rPr>
                          <w:t xml:space="preserve">s con su respectivo registro que contiene: </w:t>
                        </w:r>
                        <w:r w:rsidR="00B7004C" w:rsidRPr="00F47B49">
                          <w:rPr>
                            <w:b/>
                            <w:bCs/>
                            <w:color w:val="05D74D" w:themeColor="accent2"/>
                          </w:rPr>
                          <w:t xml:space="preserve">Correo </w:t>
                        </w:r>
                        <w:r w:rsidR="00B63BA2" w:rsidRPr="00F47B49">
                          <w:rPr>
                            <w:b/>
                            <w:bCs/>
                            <w:color w:val="05D74D" w:themeColor="accent2"/>
                          </w:rPr>
                          <w:t>Electrónico</w:t>
                        </w:r>
                        <w:r w:rsidR="00B7004C" w:rsidRPr="00F47B49">
                          <w:rPr>
                            <w:b/>
                            <w:bCs/>
                            <w:color w:val="05D74D" w:themeColor="accent2"/>
                          </w:rPr>
                          <w:t>,</w:t>
                        </w:r>
                        <w:r w:rsidR="007147B1" w:rsidRPr="00F47B49">
                          <w:rPr>
                            <w:b/>
                            <w:bCs/>
                            <w:color w:val="05D74D" w:themeColor="accent2"/>
                          </w:rPr>
                          <w:t xml:space="preserve"> Contraseña, Nombre y muy el rol</w:t>
                        </w:r>
                        <w:r w:rsidR="007147B1" w:rsidRPr="00F47B49">
                          <w:rPr>
                            <w:color w:val="FFFFFF" w:themeColor="background1"/>
                          </w:rPr>
                          <w:t xml:space="preserve">, encargado de identificar que tipo de usuario se registra dentro del sistema, porque si no existiera </w:t>
                        </w:r>
                        <w:r w:rsidR="00B63BA2" w:rsidRPr="00F47B49">
                          <w:rPr>
                            <w:color w:val="FFFFFF" w:themeColor="background1"/>
                          </w:rPr>
                          <w:t>esta opción</w:t>
                        </w:r>
                        <w:r w:rsidR="00B63BA2" w:rsidRPr="00F47B49">
                          <w:rPr>
                            <w:b/>
                            <w:bCs/>
                            <w:color w:val="FFFFFF" w:themeColor="background1"/>
                          </w:rPr>
                          <w:t xml:space="preserve"> </w:t>
                        </w:r>
                        <w:r w:rsidR="00B63BA2" w:rsidRPr="00F47B49">
                          <w:rPr>
                            <w:b/>
                            <w:bCs/>
                            <w:color w:val="05D74D" w:themeColor="accent2"/>
                          </w:rPr>
                          <w:t xml:space="preserve">¿Qué Usuarios están </w:t>
                        </w:r>
                        <w:r w:rsidR="00F47B49" w:rsidRPr="00F47B49">
                          <w:rPr>
                            <w:b/>
                            <w:bCs/>
                            <w:color w:val="05D74D" w:themeColor="accent2"/>
                          </w:rPr>
                          <w:t>accediendo</w:t>
                        </w:r>
                        <w:r w:rsidR="00B63BA2" w:rsidRPr="00F47B49">
                          <w:rPr>
                            <w:b/>
                            <w:bCs/>
                            <w:color w:val="05D74D" w:themeColor="accent2"/>
                          </w:rPr>
                          <w:t xml:space="preserve"> al sistema </w:t>
                        </w:r>
                        <w:r w:rsidR="00E85496" w:rsidRPr="00F47B49">
                          <w:rPr>
                            <w:b/>
                            <w:bCs/>
                            <w:color w:val="05D74D" w:themeColor="accent2"/>
                          </w:rPr>
                          <w:t xml:space="preserve">de ventas por medio del registro del </w:t>
                        </w:r>
                        <w:proofErr w:type="spellStart"/>
                        <w:r w:rsidR="00E85496" w:rsidRPr="00F47B49">
                          <w:rPr>
                            <w:b/>
                            <w:bCs/>
                            <w:color w:val="05D74D" w:themeColor="accent2"/>
                          </w:rPr>
                          <w:t>Login</w:t>
                        </w:r>
                        <w:proofErr w:type="spellEnd"/>
                        <w:r w:rsidR="00E85496" w:rsidRPr="00F47B49">
                          <w:rPr>
                            <w:b/>
                            <w:bCs/>
                            <w:color w:val="05D74D" w:themeColor="accent2"/>
                          </w:rPr>
                          <w:t xml:space="preserve"> y la Base de Datos </w:t>
                        </w:r>
                        <w:r w:rsidR="00987B70" w:rsidRPr="00F47B49">
                          <w:rPr>
                            <w:b/>
                            <w:bCs/>
                            <w:color w:val="05D74D" w:themeColor="accent2"/>
                          </w:rPr>
                          <w:t xml:space="preserve">dentro del Coffe </w:t>
                        </w:r>
                        <w:proofErr w:type="spellStart"/>
                        <w:r w:rsidR="00987B70" w:rsidRPr="00F47B49">
                          <w:rPr>
                            <w:b/>
                            <w:bCs/>
                            <w:color w:val="05D74D" w:themeColor="accent2"/>
                          </w:rPr>
                          <w:t>System</w:t>
                        </w:r>
                        <w:proofErr w:type="spellEnd"/>
                        <w:r w:rsidR="00987B70" w:rsidRPr="00F47B49">
                          <w:rPr>
                            <w:b/>
                            <w:bCs/>
                            <w:color w:val="05D74D" w:themeColor="accent2"/>
                          </w:rPr>
                          <w:t>?</w:t>
                        </w:r>
                      </w:p>
                      <w:p w14:paraId="75161C61" w14:textId="72586178" w:rsidR="00987B70" w:rsidRPr="00F47B49" w:rsidRDefault="00987B70" w:rsidP="004F70D8">
                        <w:pPr>
                          <w:rPr>
                            <w:b/>
                            <w:bCs/>
                            <w:color w:val="05D74D" w:themeColor="accent2"/>
                          </w:rPr>
                        </w:pPr>
                        <w:r w:rsidRPr="00F47B49">
                          <w:rPr>
                            <w:color w:val="FFFFFF" w:themeColor="background1"/>
                          </w:rPr>
                          <w:t>Todo este registro, ya sabrán que es</w:t>
                        </w:r>
                        <w:r w:rsidR="001E71CD" w:rsidRPr="00F47B49">
                          <w:rPr>
                            <w:color w:val="FFFFFF" w:themeColor="background1"/>
                          </w:rPr>
                          <w:t xml:space="preserve"> gracias</w:t>
                        </w:r>
                        <w:r w:rsidR="001E71CD" w:rsidRPr="00F47B49">
                          <w:rPr>
                            <w:b/>
                            <w:bCs/>
                            <w:color w:val="FFFFFF" w:themeColor="background1"/>
                          </w:rPr>
                          <w:t xml:space="preserve"> </w:t>
                        </w:r>
                        <w:r w:rsidR="001E71CD" w:rsidRPr="00F47B49">
                          <w:rPr>
                            <w:color w:val="FFFFFF" w:themeColor="background1"/>
                          </w:rPr>
                          <w:t xml:space="preserve">la Distribución de un paquete libre denominado </w:t>
                        </w:r>
                        <w:r w:rsidR="001E71CD" w:rsidRPr="00F47B49">
                          <w:rPr>
                            <w:b/>
                            <w:bCs/>
                            <w:color w:val="05D74D" w:themeColor="accent2"/>
                          </w:rPr>
                          <w:t>XAMPP</w:t>
                        </w:r>
                        <w:r w:rsidR="001E71CD" w:rsidRPr="00F47B49">
                          <w:rPr>
                            <w:color w:val="FFFFFF" w:themeColor="background1"/>
                          </w:rPr>
                          <w:t xml:space="preserve">, en el cual manejados Y controlados con el lenguaje de programación llamado: </w:t>
                        </w:r>
                        <w:r w:rsidR="001E71CD" w:rsidRPr="00F47B49">
                          <w:rPr>
                            <w:b/>
                            <w:bCs/>
                            <w:color w:val="05D74D" w:themeColor="accent2"/>
                          </w:rPr>
                          <w:t>MYSQ</w:t>
                        </w:r>
                        <w:r w:rsidR="00F96C4B" w:rsidRPr="00F47B49">
                          <w:rPr>
                            <w:b/>
                            <w:bCs/>
                            <w:color w:val="05D74D" w:themeColor="accent2"/>
                          </w:rPr>
                          <w:t xml:space="preserve">, además </w:t>
                        </w:r>
                        <w:proofErr w:type="gramStart"/>
                        <w:r w:rsidR="00F96C4B" w:rsidRPr="00F47B49">
                          <w:rPr>
                            <w:b/>
                            <w:bCs/>
                            <w:color w:val="05D74D" w:themeColor="accent2"/>
                          </w:rPr>
                          <w:t>un tabla</w:t>
                        </w:r>
                        <w:proofErr w:type="gramEnd"/>
                        <w:r w:rsidR="00F96C4B" w:rsidRPr="00F47B49">
                          <w:rPr>
                            <w:b/>
                            <w:bCs/>
                            <w:color w:val="05D74D" w:themeColor="accent2"/>
                          </w:rPr>
                          <w:t xml:space="preserve"> que proyecta la información digitada.</w:t>
                        </w:r>
                        <w:r w:rsidR="001E71CD" w:rsidRPr="00F47B49">
                          <w:rPr>
                            <w:b/>
                            <w:bCs/>
                            <w:color w:val="05D74D" w:themeColor="accent2"/>
                          </w:rPr>
                          <w:t xml:space="preserve"> En el cual se encarga de validar en el LOGIN, si el usuario si existe dentro de la base de datos o no</w:t>
                        </w:r>
                        <w:r w:rsidR="005D7C66" w:rsidRPr="00F47B49">
                          <w:rPr>
                            <w:b/>
                            <w:bCs/>
                            <w:color w:val="05D74D" w:themeColor="accent2"/>
                          </w:rPr>
                          <w:t>.</w:t>
                        </w:r>
                      </w:p>
                      <w:p w14:paraId="63AEB013" w14:textId="0F6482B1" w:rsidR="00FF6BAC" w:rsidRPr="00F47B49" w:rsidRDefault="00FF6BAC" w:rsidP="004F70D8">
                        <w:pPr>
                          <w:rPr>
                            <w:color w:val="FFFFFF" w:themeColor="background1"/>
                          </w:rPr>
                        </w:pPr>
                        <w:r w:rsidRPr="00F47B49">
                          <w:rPr>
                            <w:b/>
                            <w:bCs/>
                            <w:color w:val="05D74D" w:themeColor="accent2"/>
                          </w:rPr>
                          <w:t xml:space="preserve">Y hasta aquí Acaba la Vista. Una nuevo </w:t>
                        </w:r>
                        <w:r w:rsidR="00F47B49" w:rsidRPr="00F47B49">
                          <w:rPr>
                            <w:b/>
                            <w:bCs/>
                            <w:color w:val="05D74D" w:themeColor="accent2"/>
                          </w:rPr>
                          <w:t>proceso</w:t>
                        </w:r>
                        <w:r w:rsidRPr="00F47B49">
                          <w:rPr>
                            <w:b/>
                            <w:bCs/>
                            <w:color w:val="05D74D" w:themeColor="accent2"/>
                          </w:rPr>
                          <w:t xml:space="preserve"> </w:t>
                        </w:r>
                        <w:proofErr w:type="spellStart"/>
                        <w:r w:rsidRPr="00F47B49">
                          <w:rPr>
                            <w:b/>
                            <w:bCs/>
                            <w:color w:val="05D74D" w:themeColor="accent2"/>
                          </w:rPr>
                          <w:t>Backend</w:t>
                        </w:r>
                        <w:proofErr w:type="spellEnd"/>
                        <w:r w:rsidRPr="00F47B49">
                          <w:rPr>
                            <w:b/>
                            <w:bCs/>
                            <w:color w:val="05D74D" w:themeColor="accent2"/>
                          </w:rPr>
                          <w:t xml:space="preserve"> </w:t>
                        </w:r>
                        <w:proofErr w:type="gramStart"/>
                        <w:r w:rsidRPr="00F47B49">
                          <w:rPr>
                            <w:b/>
                            <w:bCs/>
                            <w:color w:val="05D74D" w:themeColor="accent2"/>
                          </w:rPr>
                          <w:t>Comienza</w:t>
                        </w:r>
                        <w:r w:rsidR="00F47B49" w:rsidRPr="00F47B49">
                          <w:rPr>
                            <w:b/>
                            <w:bCs/>
                            <w:color w:val="05D74D" w:themeColor="accent2"/>
                          </w:rPr>
                          <w:t xml:space="preserve"> ,</w:t>
                        </w:r>
                        <w:proofErr w:type="gramEnd"/>
                        <w:r w:rsidR="00F47B49" w:rsidRPr="00F47B49">
                          <w:rPr>
                            <w:b/>
                            <w:bCs/>
                            <w:color w:val="05D74D" w:themeColor="accent2"/>
                          </w:rPr>
                          <w:t xml:space="preserve"> con un mundo amplio atrás de ese diseño</w:t>
                        </w:r>
                      </w:p>
                    </w:txbxContent>
                  </v:textbox>
                </v:shape>
                <w10:wrap type="square" anchorx="margin" anchory="margin"/>
              </v:group>
            </w:pict>
          </mc:Fallback>
        </mc:AlternateContent>
      </w:r>
      <w:r w:rsidR="00C24466">
        <w:rPr>
          <w:noProof/>
        </w:rPr>
        <w:drawing>
          <wp:anchor distT="0" distB="0" distL="114300" distR="114300" simplePos="0" relativeHeight="251707903" behindDoc="1" locked="0" layoutInCell="1" allowOverlap="1" wp14:anchorId="73D06B35" wp14:editId="427C3ACC">
            <wp:simplePos x="0" y="0"/>
            <wp:positionH relativeFrom="margin">
              <wp:align>center</wp:align>
            </wp:positionH>
            <wp:positionV relativeFrom="margin">
              <wp:posOffset>127635</wp:posOffset>
            </wp:positionV>
            <wp:extent cx="2495550" cy="2428875"/>
            <wp:effectExtent l="95250" t="76200" r="95250" b="1076325"/>
            <wp:wrapSquare wrapText="bothSides"/>
            <wp:docPr id="195" name="Imagen 195" descr="Los 40 mejores programas y recursos de diseño gráfico para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40 mejores programas y recursos de diseño gráfico para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5550" cy="242887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147D001F" w14:textId="7FE6D8C0" w:rsidR="00A17FB7" w:rsidRDefault="00A17FB7" w:rsidP="00B74BA4">
      <w:pPr>
        <w:rPr>
          <w:noProof/>
        </w:rPr>
      </w:pPr>
    </w:p>
    <w:p w14:paraId="6406ECAF" w14:textId="54257E02" w:rsidR="00A17FB7" w:rsidRDefault="00C24466" w:rsidP="00B74BA4">
      <w:pPr>
        <w:rPr>
          <w:noProof/>
        </w:rPr>
      </w:pPr>
      <w:r>
        <w:rPr>
          <w:noProof/>
        </w:rPr>
        <mc:AlternateContent>
          <mc:Choice Requires="wps">
            <w:drawing>
              <wp:anchor distT="0" distB="0" distL="114300" distR="114300" simplePos="0" relativeHeight="251710464" behindDoc="0" locked="0" layoutInCell="1" allowOverlap="1" wp14:anchorId="48010129" wp14:editId="1CC45E7C">
                <wp:simplePos x="0" y="0"/>
                <wp:positionH relativeFrom="margin">
                  <wp:posOffset>6786813</wp:posOffset>
                </wp:positionH>
                <wp:positionV relativeFrom="paragraph">
                  <wp:posOffset>146685</wp:posOffset>
                </wp:positionV>
                <wp:extent cx="3371850" cy="771525"/>
                <wp:effectExtent l="0" t="0" r="0" b="0"/>
                <wp:wrapNone/>
                <wp:docPr id="196" name="Rectángulo: esquinas redondeadas 196"/>
                <wp:cNvGraphicFramePr/>
                <a:graphic xmlns:a="http://schemas.openxmlformats.org/drawingml/2006/main">
                  <a:graphicData uri="http://schemas.microsoft.com/office/word/2010/wordprocessingShape">
                    <wps:wsp>
                      <wps:cNvSpPr/>
                      <wps:spPr>
                        <a:xfrm>
                          <a:off x="0" y="0"/>
                          <a:ext cx="3371850" cy="7715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83E841" w14:textId="6D93D7DF" w:rsidR="00C24466" w:rsidRPr="00674641" w:rsidRDefault="00C24466" w:rsidP="00C24466">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Users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010129" id="Rectángulo: esquinas redondeadas 196" o:spid="_x0000_s1171" style="position:absolute;margin-left:534.4pt;margin-top:11.55pt;width:265.5pt;height:60.7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zJegIAAE4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" filled="f" stroked="f" strokeweight="1pt">
                <v:stroke joinstyle="miter"/>
                <v:textbox>
                  <w:txbxContent>
                    <w:p w14:paraId="0183E841" w14:textId="6D93D7DF" w:rsidR="00C24466" w:rsidRPr="00674641" w:rsidRDefault="00C24466" w:rsidP="00C24466">
                      <w:pPr>
                        <w:jc w:val="center"/>
                        <w:rPr>
                          <w:b/>
                          <w:bCs/>
                          <w:i/>
                          <w:iCs/>
                          <w:color w:val="02772A" w:themeColor="accent5" w:themeShade="80"/>
                          <w:sz w:val="40"/>
                          <w:szCs w:val="40"/>
                          <w:u w:val="single"/>
                          <w:lang w:val="es-CO"/>
                        </w:rPr>
                      </w:pPr>
                      <w:r w:rsidRPr="00387C01">
                        <w:rPr>
                          <w:b/>
                          <w:bCs/>
                          <w:i/>
                          <w:iCs/>
                          <w:color w:val="02772A" w:themeColor="accent5" w:themeShade="80"/>
                          <w:sz w:val="40"/>
                          <w:szCs w:val="40"/>
                          <w:lang w:val="es-CO"/>
                        </w:rPr>
                        <w:t xml:space="preserve">VISTA: </w:t>
                      </w:r>
                      <w:r w:rsidRPr="00387C01">
                        <w:rPr>
                          <w:b/>
                          <w:bCs/>
                          <w:i/>
                          <w:iCs/>
                          <w:color w:val="02772A" w:themeColor="accent5" w:themeShade="80"/>
                          <w:sz w:val="40"/>
                          <w:szCs w:val="40"/>
                          <w:u w:val="single"/>
                          <w:lang w:val="es-CO"/>
                        </w:rPr>
                        <w:t>Sistema</w:t>
                      </w:r>
                      <w:r>
                        <w:rPr>
                          <w:b/>
                          <w:bCs/>
                          <w:i/>
                          <w:iCs/>
                          <w:color w:val="02772A" w:themeColor="accent5" w:themeShade="80"/>
                          <w:sz w:val="40"/>
                          <w:szCs w:val="40"/>
                          <w:u w:val="single"/>
                          <w:lang w:val="es-CO"/>
                        </w:rPr>
                        <w:t>-</w:t>
                      </w:r>
                      <w:proofErr w:type="spellStart"/>
                      <w:r>
                        <w:rPr>
                          <w:b/>
                          <w:bCs/>
                          <w:i/>
                          <w:iCs/>
                          <w:color w:val="02772A" w:themeColor="accent5" w:themeShade="80"/>
                          <w:sz w:val="40"/>
                          <w:szCs w:val="40"/>
                          <w:u w:val="single"/>
                          <w:lang w:val="es-CO"/>
                        </w:rPr>
                        <w:t>Users</w:t>
                      </w:r>
                      <w:proofErr w:type="spellEnd"/>
                    </w:p>
                  </w:txbxContent>
                </v:textbox>
                <w10:wrap anchorx="margin"/>
              </v:roundrect>
            </w:pict>
          </mc:Fallback>
        </mc:AlternateContent>
      </w:r>
    </w:p>
    <w:p w14:paraId="481097B9" w14:textId="7D9404EA" w:rsidR="00A17FB7" w:rsidRDefault="00A17FB7" w:rsidP="00B74BA4">
      <w:pPr>
        <w:rPr>
          <w:noProof/>
        </w:rPr>
      </w:pPr>
    </w:p>
    <w:p w14:paraId="1A66D079" w14:textId="2A170442" w:rsidR="00A17FB7" w:rsidRDefault="00A17FB7" w:rsidP="00B74BA4">
      <w:pPr>
        <w:rPr>
          <w:noProof/>
        </w:rPr>
      </w:pPr>
    </w:p>
    <w:p w14:paraId="5F4B960D" w14:textId="76CBD1AB" w:rsidR="00A17FB7" w:rsidRDefault="00A17FB7" w:rsidP="00B74BA4">
      <w:pPr>
        <w:rPr>
          <w:noProof/>
        </w:rPr>
      </w:pPr>
    </w:p>
    <w:p w14:paraId="2BDB883F" w14:textId="0E50FDCE" w:rsidR="00A17FB7" w:rsidRDefault="00A17FB7" w:rsidP="00B74BA4">
      <w:pPr>
        <w:rPr>
          <w:noProof/>
        </w:rPr>
      </w:pPr>
    </w:p>
    <w:p w14:paraId="376E9002" w14:textId="3B5A01C0" w:rsidR="00A17FB7" w:rsidRDefault="00A17FB7" w:rsidP="00B74BA4">
      <w:pPr>
        <w:rPr>
          <w:noProof/>
        </w:rPr>
      </w:pPr>
    </w:p>
    <w:p w14:paraId="779E3680" w14:textId="605F1949" w:rsidR="00A17FB7" w:rsidRDefault="00C24466" w:rsidP="00B74BA4">
      <w:pPr>
        <w:rPr>
          <w:noProof/>
        </w:rPr>
      </w:pPr>
      <w:r w:rsidRPr="00C24466">
        <w:rPr>
          <w:noProof/>
        </w:rPr>
        <w:drawing>
          <wp:anchor distT="0" distB="0" distL="114300" distR="114300" simplePos="0" relativeHeight="251708416" behindDoc="0" locked="0" layoutInCell="1" allowOverlap="1" wp14:anchorId="532D8F16" wp14:editId="08164578">
            <wp:simplePos x="0" y="0"/>
            <wp:positionH relativeFrom="margin">
              <wp:posOffset>4257675</wp:posOffset>
            </wp:positionH>
            <wp:positionV relativeFrom="margin">
              <wp:posOffset>2340610</wp:posOffset>
            </wp:positionV>
            <wp:extent cx="5755005" cy="4448175"/>
            <wp:effectExtent l="114300" t="76200" r="55245" b="142875"/>
            <wp:wrapSquare wrapText="bothSides"/>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5005" cy="4448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p>
    <w:p w14:paraId="40416173" w14:textId="2ABFD152" w:rsidR="00A17FB7" w:rsidRDefault="00A17FB7" w:rsidP="00B74BA4">
      <w:pPr>
        <w:rPr>
          <w:noProof/>
        </w:rPr>
      </w:pPr>
    </w:p>
    <w:p w14:paraId="7FEF0DED" w14:textId="2ED14A63" w:rsidR="00A17FB7" w:rsidRDefault="00A17FB7" w:rsidP="00B74BA4">
      <w:pPr>
        <w:rPr>
          <w:noProof/>
        </w:rPr>
      </w:pPr>
    </w:p>
    <w:p w14:paraId="4F52FEE6" w14:textId="77777777" w:rsidR="00A17FB7" w:rsidRDefault="00A17FB7" w:rsidP="00B74BA4">
      <w:pPr>
        <w:rPr>
          <w:noProof/>
        </w:rPr>
      </w:pPr>
    </w:p>
    <w:p w14:paraId="0FD3FCF2" w14:textId="77777777" w:rsidR="00A17FB7" w:rsidRDefault="00A17FB7" w:rsidP="00B74BA4">
      <w:pPr>
        <w:rPr>
          <w:noProof/>
        </w:rPr>
      </w:pPr>
    </w:p>
    <w:p w14:paraId="34963349" w14:textId="77777777" w:rsidR="00A17FB7" w:rsidRDefault="00A17FB7" w:rsidP="00B74BA4">
      <w:pPr>
        <w:rPr>
          <w:noProof/>
        </w:rPr>
      </w:pPr>
    </w:p>
    <w:p w14:paraId="311FD855" w14:textId="77777777" w:rsidR="00A17FB7" w:rsidRDefault="00A17FB7" w:rsidP="00B74BA4">
      <w:pPr>
        <w:rPr>
          <w:noProof/>
        </w:rPr>
      </w:pPr>
    </w:p>
    <w:p w14:paraId="7C83E243" w14:textId="3C000487" w:rsidR="00A17FB7" w:rsidRDefault="00A17FB7" w:rsidP="00B74BA4">
      <w:pPr>
        <w:rPr>
          <w:noProof/>
        </w:rPr>
      </w:pPr>
    </w:p>
    <w:p w14:paraId="1ED9D955" w14:textId="0F8D6050" w:rsidR="00A17FB7" w:rsidRDefault="00A17FB7" w:rsidP="00B74BA4">
      <w:pPr>
        <w:rPr>
          <w:noProof/>
        </w:rPr>
      </w:pPr>
    </w:p>
    <w:p w14:paraId="2F91A1B9" w14:textId="77777777" w:rsidR="00A17FB7" w:rsidRDefault="00A17FB7" w:rsidP="00B74BA4">
      <w:pPr>
        <w:rPr>
          <w:noProof/>
        </w:rPr>
      </w:pPr>
    </w:p>
    <w:p w14:paraId="78DB64A9" w14:textId="77777777" w:rsidR="00A17FB7" w:rsidRDefault="00A17FB7" w:rsidP="00B74BA4">
      <w:pPr>
        <w:rPr>
          <w:noProof/>
        </w:rPr>
      </w:pPr>
    </w:p>
    <w:p w14:paraId="203E23E4" w14:textId="77777777" w:rsidR="00A17FB7" w:rsidRDefault="00A17FB7" w:rsidP="00B74BA4">
      <w:pPr>
        <w:rPr>
          <w:noProof/>
        </w:rPr>
      </w:pPr>
    </w:p>
    <w:p w14:paraId="4627C17C" w14:textId="4BFA0CC3" w:rsidR="00A05187" w:rsidRDefault="00077CEB" w:rsidP="00B74BA4">
      <w:pPr>
        <w:rPr>
          <w:noProof/>
        </w:rPr>
      </w:pPr>
      <w:r>
        <w:rPr>
          <w:noProof/>
        </w:rPr>
        <w:lastRenderedPageBreak/>
        <mc:AlternateContent>
          <mc:Choice Requires="wps">
            <w:drawing>
              <wp:anchor distT="0" distB="0" distL="114300" distR="114300" simplePos="0" relativeHeight="251727872" behindDoc="0" locked="0" layoutInCell="1" allowOverlap="1" wp14:anchorId="1FBC795D" wp14:editId="6F814CEA">
                <wp:simplePos x="0" y="0"/>
                <wp:positionH relativeFrom="margin">
                  <wp:align>left</wp:align>
                </wp:positionH>
                <wp:positionV relativeFrom="paragraph">
                  <wp:posOffset>53517</wp:posOffset>
                </wp:positionV>
                <wp:extent cx="3371850" cy="523875"/>
                <wp:effectExtent l="0" t="0" r="0" b="0"/>
                <wp:wrapNone/>
                <wp:docPr id="236" name="Rectángulo: esquinas redondeadas 236"/>
                <wp:cNvGraphicFramePr/>
                <a:graphic xmlns:a="http://schemas.openxmlformats.org/drawingml/2006/main">
                  <a:graphicData uri="http://schemas.microsoft.com/office/word/2010/wordprocessingShape">
                    <wps:wsp>
                      <wps:cNvSpPr/>
                      <wps:spPr>
                        <a:xfrm>
                          <a:off x="0" y="0"/>
                          <a:ext cx="3371850" cy="5238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429D5E0" w14:textId="34E90984" w:rsidR="00856CFD" w:rsidRPr="00674641" w:rsidRDefault="00077CEB" w:rsidP="00856CFD">
                            <w:pPr>
                              <w:jc w:val="center"/>
                              <w:rPr>
                                <w:b/>
                                <w:bCs/>
                                <w:i/>
                                <w:iCs/>
                                <w:color w:val="02772A" w:themeColor="accent5" w:themeShade="80"/>
                                <w:sz w:val="40"/>
                                <w:szCs w:val="40"/>
                                <w:u w:val="single"/>
                                <w:lang w:val="es-CO"/>
                              </w:rPr>
                            </w:pPr>
                            <w:r>
                              <w:rPr>
                                <w:b/>
                                <w:bCs/>
                                <w:i/>
                                <w:iCs/>
                                <w:color w:val="02772A" w:themeColor="accent5" w:themeShade="80"/>
                                <w:sz w:val="40"/>
                                <w:szCs w:val="40"/>
                                <w:lang w:val="es-CO"/>
                              </w:rPr>
                              <w:t>Modelo-</w:t>
                            </w:r>
                            <w:r w:rsidR="00B90B1F">
                              <w:rPr>
                                <w:b/>
                                <w:bCs/>
                                <w:i/>
                                <w:iCs/>
                                <w:color w:val="02772A" w:themeColor="accent5" w:themeShade="80"/>
                                <w:sz w:val="40"/>
                                <w:szCs w:val="40"/>
                                <w:lang w:val="es-CO"/>
                              </w:rPr>
                              <w:t>Co</w:t>
                            </w:r>
                            <w:r>
                              <w:rPr>
                                <w:b/>
                                <w:bCs/>
                                <w:i/>
                                <w:iCs/>
                                <w:color w:val="02772A" w:themeColor="accent5" w:themeShade="80"/>
                                <w:sz w:val="40"/>
                                <w:szCs w:val="40"/>
                                <w:lang w:val="es-CO"/>
                              </w:rPr>
                              <w:t>nexión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BC795D" id="Rectángulo: esquinas redondeadas 236" o:spid="_x0000_s1172" style="position:absolute;margin-left:0;margin-top:4.2pt;width:265.5pt;height:41.25pt;z-index:251727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" filled="f" stroked="f" strokeweight="1pt">
                <v:stroke joinstyle="miter"/>
                <v:textbox>
                  <w:txbxContent>
                    <w:p w14:paraId="3429D5E0" w14:textId="34E90984" w:rsidR="00856CFD" w:rsidRPr="00674641" w:rsidRDefault="00077CEB" w:rsidP="00856CFD">
                      <w:pPr>
                        <w:jc w:val="center"/>
                        <w:rPr>
                          <w:b/>
                          <w:bCs/>
                          <w:i/>
                          <w:iCs/>
                          <w:color w:val="02772A" w:themeColor="accent5" w:themeShade="80"/>
                          <w:sz w:val="40"/>
                          <w:szCs w:val="40"/>
                          <w:u w:val="single"/>
                          <w:lang w:val="es-CO"/>
                        </w:rPr>
                      </w:pPr>
                      <w:r>
                        <w:rPr>
                          <w:b/>
                          <w:bCs/>
                          <w:i/>
                          <w:iCs/>
                          <w:color w:val="02772A" w:themeColor="accent5" w:themeShade="80"/>
                          <w:sz w:val="40"/>
                          <w:szCs w:val="40"/>
                          <w:lang w:val="es-CO"/>
                        </w:rPr>
                        <w:t>Modelo-</w:t>
                      </w:r>
                      <w:r w:rsidR="00B90B1F">
                        <w:rPr>
                          <w:b/>
                          <w:bCs/>
                          <w:i/>
                          <w:iCs/>
                          <w:color w:val="02772A" w:themeColor="accent5" w:themeShade="80"/>
                          <w:sz w:val="40"/>
                          <w:szCs w:val="40"/>
                          <w:lang w:val="es-CO"/>
                        </w:rPr>
                        <w:t>Co</w:t>
                      </w:r>
                      <w:r>
                        <w:rPr>
                          <w:b/>
                          <w:bCs/>
                          <w:i/>
                          <w:iCs/>
                          <w:color w:val="02772A" w:themeColor="accent5" w:themeShade="80"/>
                          <w:sz w:val="40"/>
                          <w:szCs w:val="40"/>
                          <w:lang w:val="es-CO"/>
                        </w:rPr>
                        <w:t>nexión</w:t>
                      </w:r>
                    </w:p>
                  </w:txbxContent>
                </v:textbox>
                <w10:wrap anchorx="margin"/>
              </v:roundrect>
            </w:pict>
          </mc:Fallback>
        </mc:AlternateContent>
      </w:r>
    </w:p>
    <w:p w14:paraId="0BAD2BA5" w14:textId="2C365D8A" w:rsidR="00A05187" w:rsidRDefault="00BF1AD9" w:rsidP="00B74BA4">
      <w:pPr>
        <w:rPr>
          <w:noProof/>
        </w:rPr>
      </w:pPr>
      <w:r>
        <w:rPr>
          <w:noProof/>
        </w:rPr>
        <mc:AlternateContent>
          <mc:Choice Requires="wpg">
            <w:drawing>
              <wp:anchor distT="0" distB="0" distL="457200" distR="457200" simplePos="0" relativeHeight="251730944" behindDoc="0" locked="0" layoutInCell="1" allowOverlap="1" wp14:anchorId="3C760251" wp14:editId="3CAF461C">
                <wp:simplePos x="0" y="0"/>
                <wp:positionH relativeFrom="page">
                  <wp:align>left</wp:align>
                </wp:positionH>
                <wp:positionV relativeFrom="page">
                  <wp:posOffset>1010093</wp:posOffset>
                </wp:positionV>
                <wp:extent cx="2971800" cy="6334125"/>
                <wp:effectExtent l="0" t="0" r="0" b="9525"/>
                <wp:wrapSquare wrapText="bothSides"/>
                <wp:docPr id="239" name="Grupo 239"/>
                <wp:cNvGraphicFramePr/>
                <a:graphic xmlns:a="http://schemas.openxmlformats.org/drawingml/2006/main">
                  <a:graphicData uri="http://schemas.microsoft.com/office/word/2010/wordprocessingGroup">
                    <wpg:wgp>
                      <wpg:cNvGrpSpPr/>
                      <wpg:grpSpPr>
                        <a:xfrm>
                          <a:off x="0" y="0"/>
                          <a:ext cx="2971800" cy="6334716"/>
                          <a:chOff x="0" y="0"/>
                          <a:chExt cx="2970931" cy="9372600"/>
                        </a:xfrm>
                      </wpg:grpSpPr>
                      <wpg:grpSp>
                        <wpg:cNvPr id="240" name="Grupo 240"/>
                        <wpg:cNvGrpSpPr/>
                        <wpg:grpSpPr>
                          <a:xfrm>
                            <a:off x="0" y="0"/>
                            <a:ext cx="914400" cy="9372600"/>
                            <a:chOff x="0" y="0"/>
                            <a:chExt cx="914400" cy="9372600"/>
                          </a:xfrm>
                        </wpg:grpSpPr>
                        <wps:wsp>
                          <wps:cNvPr id="241" name="Rectángulo 24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2" name="Grupo 242"/>
                          <wpg:cNvGrpSpPr/>
                          <wpg:grpSpPr>
                            <a:xfrm>
                              <a:off x="227566" y="0"/>
                              <a:ext cx="685800" cy="9372600"/>
                              <a:chOff x="0" y="0"/>
                              <a:chExt cx="685800" cy="9372600"/>
                            </a:xfrm>
                          </wpg:grpSpPr>
                          <wps:wsp>
                            <wps:cNvPr id="243" name="Rectá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Rectángulo 244"/>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45" name="Cuadro de texto 245"/>
                        <wps:cNvSpPr txBox="1"/>
                        <wps:spPr>
                          <a:xfrm>
                            <a:off x="922675" y="591614"/>
                            <a:ext cx="2048256" cy="87525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97B1" w14:textId="14FBFD52" w:rsidR="00B21FCB" w:rsidRPr="00F0768D" w:rsidRDefault="00F0768D" w:rsidP="00F0768D">
                              <w:pPr>
                                <w:pStyle w:val="TtuloTDC"/>
                                <w:numPr>
                                  <w:ilvl w:val="0"/>
                                  <w:numId w:val="9"/>
                                </w:numPr>
                                <w:spacing w:before="120"/>
                                <w:jc w:val="left"/>
                                <w:rPr>
                                  <w:color w:val="FFFFFF" w:themeColor="background1"/>
                                  <w:sz w:val="26"/>
                                  <w:szCs w:val="26"/>
                                </w:rPr>
                              </w:pPr>
                              <w:r w:rsidRPr="00F0768D">
                                <w:rPr>
                                  <w:color w:val="FFFFFF" w:themeColor="background1"/>
                                  <w:sz w:val="26"/>
                                  <w:szCs w:val="26"/>
                                </w:rPr>
                                <w:t>Descripción</w:t>
                              </w:r>
                            </w:p>
                            <w:p w14:paraId="5AF41BA8" w14:textId="7CA02E83" w:rsidR="00B21FCB" w:rsidRDefault="002F32E7" w:rsidP="00F0768D">
                              <w:pPr>
                                <w:rPr>
                                  <w:color w:val="7F7F7F" w:themeColor="text1" w:themeTint="80"/>
                                </w:rPr>
                              </w:pPr>
                              <w:r>
                                <w:rPr>
                                  <w:color w:val="7F7F7F" w:themeColor="text1" w:themeTint="80"/>
                                </w:rPr>
                                <w:t>Llevando a java-</w:t>
                              </w:r>
                              <w:proofErr w:type="spellStart"/>
                              <w:proofErr w:type="gramStart"/>
                              <w:r>
                                <w:rPr>
                                  <w:color w:val="7F7F7F" w:themeColor="text1" w:themeTint="80"/>
                                </w:rPr>
                                <w:t>Neatbeans</w:t>
                              </w:r>
                              <w:proofErr w:type="spellEnd"/>
                              <w:r>
                                <w:rPr>
                                  <w:color w:val="7F7F7F" w:themeColor="text1" w:themeTint="80"/>
                                </w:rPr>
                                <w:t xml:space="preserve">  a</w:t>
                              </w:r>
                              <w:proofErr w:type="gramEnd"/>
                              <w:r>
                                <w:rPr>
                                  <w:color w:val="7F7F7F" w:themeColor="text1" w:themeTint="80"/>
                                </w:rPr>
                                <w:t xml:space="preserve"> otro nivel, Conector a base de Datos</w:t>
                              </w:r>
                              <w:r w:rsidR="008636AE">
                                <w:rPr>
                                  <w:color w:val="7F7F7F" w:themeColor="text1" w:themeTint="80"/>
                                </w:rPr>
                                <w:t>.</w:t>
                              </w:r>
                            </w:p>
                            <w:p w14:paraId="7FCA61AA" w14:textId="5E6C3D93" w:rsidR="008636AE" w:rsidRDefault="008636AE" w:rsidP="00F0768D">
                              <w:pPr>
                                <w:rPr>
                                  <w:color w:val="7F7F7F" w:themeColor="text1" w:themeTint="80"/>
                                </w:rPr>
                              </w:pPr>
                              <w:r>
                                <w:rPr>
                                  <w:color w:val="7F7F7F" w:themeColor="text1" w:themeTint="80"/>
                                </w:rPr>
                                <w:t xml:space="preserve">Importamos algunos componentes que serán necesarios para la conexión, incluyendo en la Librería un .JAR </w:t>
                              </w:r>
                              <w:proofErr w:type="spellStart"/>
                              <w:r>
                                <w:rPr>
                                  <w:color w:val="7F7F7F" w:themeColor="text1" w:themeTint="80"/>
                                </w:rPr>
                                <w:t>Conn</w:t>
                              </w:r>
                              <w:r w:rsidR="005850AD">
                                <w:rPr>
                                  <w:color w:val="7F7F7F" w:themeColor="text1" w:themeTint="80"/>
                                </w:rPr>
                                <w:t>ector</w:t>
                              </w:r>
                              <w:proofErr w:type="spellEnd"/>
                              <w:r w:rsidR="005850AD">
                                <w:rPr>
                                  <w:color w:val="7F7F7F" w:themeColor="text1" w:themeTint="80"/>
                                </w:rPr>
                                <w:t xml:space="preserve"> MYSQL </w:t>
                              </w:r>
                              <w:r>
                                <w:rPr>
                                  <w:color w:val="7F7F7F" w:themeColor="text1" w:themeTint="80"/>
                                </w:rPr>
                                <w:t>80.12</w:t>
                              </w:r>
                              <w:r w:rsidR="005850AD">
                                <w:rPr>
                                  <w:color w:val="7F7F7F" w:themeColor="text1" w:themeTint="80"/>
                                </w:rPr>
                                <w:t>.</w:t>
                              </w:r>
                            </w:p>
                            <w:p w14:paraId="3565E497" w14:textId="19538F2A" w:rsidR="005850AD" w:rsidRDefault="005850AD" w:rsidP="00F0768D">
                              <w:pPr>
                                <w:rPr>
                                  <w:color w:val="7F7F7F" w:themeColor="text1" w:themeTint="80"/>
                                </w:rPr>
                              </w:pPr>
                              <w:r>
                                <w:rPr>
                                  <w:color w:val="7F7F7F" w:themeColor="text1" w:themeTint="80"/>
                                </w:rPr>
                                <w:t>Crea</w:t>
                              </w:r>
                              <w:r w:rsidR="000A731C">
                                <w:rPr>
                                  <w:color w:val="7F7F7F" w:themeColor="text1" w:themeTint="80"/>
                                </w:rPr>
                                <w:t>mos</w:t>
                              </w:r>
                              <w:r>
                                <w:rPr>
                                  <w:color w:val="7F7F7F" w:themeColor="text1" w:themeTint="80"/>
                                </w:rPr>
                                <w:t xml:space="preserve"> Una clase publica llamada </w:t>
                              </w:r>
                              <w:r w:rsidRPr="005850AD">
                                <w:rPr>
                                  <w:b/>
                                  <w:bCs/>
                                  <w:color w:val="7F7F7F" w:themeColor="text1" w:themeTint="80"/>
                                </w:rPr>
                                <w:t>“CONEXIÓN”</w:t>
                              </w:r>
                              <w:r>
                                <w:rPr>
                                  <w:b/>
                                  <w:bCs/>
                                  <w:color w:val="7F7F7F" w:themeColor="text1" w:themeTint="80"/>
                                </w:rPr>
                                <w:t xml:space="preserve">, </w:t>
                              </w:r>
                              <w:r>
                                <w:rPr>
                                  <w:color w:val="7F7F7F" w:themeColor="text1" w:themeTint="80"/>
                                </w:rPr>
                                <w:t>estableceremos valores públicos estáticos</w:t>
                              </w:r>
                              <w:r w:rsidR="00424C4F">
                                <w:rPr>
                                  <w:color w:val="7F7F7F" w:themeColor="text1" w:themeTint="80"/>
                                </w:rPr>
                                <w:t xml:space="preserve">, </w:t>
                              </w:r>
                              <w:proofErr w:type="spellStart"/>
                              <w:r w:rsidR="00424C4F">
                                <w:rPr>
                                  <w:color w:val="7F7F7F" w:themeColor="text1" w:themeTint="80"/>
                                </w:rPr>
                                <w:t>URl</w:t>
                              </w:r>
                              <w:proofErr w:type="spellEnd"/>
                              <w:r w:rsidR="00424C4F">
                                <w:rPr>
                                  <w:color w:val="7F7F7F" w:themeColor="text1" w:themeTint="80"/>
                                </w:rPr>
                                <w:t xml:space="preserve"> es la dirección de nuestra base, con el puerto pertinente y el nombre de la Base de datos que vamos a almacenar </w:t>
                              </w:r>
                              <w:r w:rsidR="000A731C">
                                <w:rPr>
                                  <w:color w:val="7F7F7F" w:themeColor="text1" w:themeTint="80"/>
                                </w:rPr>
                                <w:t>los datos.</w:t>
                              </w:r>
                            </w:p>
                            <w:p w14:paraId="55BD161D" w14:textId="30B97A9C" w:rsidR="000A731C" w:rsidRDefault="000A731C" w:rsidP="00F0768D">
                              <w:pPr>
                                <w:rPr>
                                  <w:color w:val="7F7F7F" w:themeColor="text1" w:themeTint="80"/>
                                </w:rPr>
                              </w:pPr>
                              <w:r>
                                <w:rPr>
                                  <w:color w:val="7F7F7F" w:themeColor="text1" w:themeTint="80"/>
                                </w:rPr>
                                <w:t xml:space="preserve">Nuevamente </w:t>
                              </w:r>
                              <w:r w:rsidR="00532A66">
                                <w:rPr>
                                  <w:color w:val="7F7F7F" w:themeColor="text1" w:themeTint="80"/>
                                </w:rPr>
                                <w:t xml:space="preserve">creamos otra clase publica llamada </w:t>
                              </w:r>
                              <w:r w:rsidR="00B51855" w:rsidRPr="00B51855">
                                <w:rPr>
                                  <w:b/>
                                  <w:bCs/>
                                  <w:color w:val="7F7F7F" w:themeColor="text1" w:themeTint="80"/>
                                </w:rPr>
                                <w:t>“</w:t>
                              </w:r>
                              <w:proofErr w:type="spellStart"/>
                              <w:r w:rsidR="00532A66" w:rsidRPr="00B51855">
                                <w:rPr>
                                  <w:b/>
                                  <w:bCs/>
                                  <w:color w:val="7F7F7F" w:themeColor="text1" w:themeTint="80"/>
                                </w:rPr>
                                <w:t>Connection</w:t>
                              </w:r>
                              <w:proofErr w:type="spellEnd"/>
                              <w:r w:rsidR="00B51855" w:rsidRPr="00B51855">
                                <w:rPr>
                                  <w:b/>
                                  <w:bCs/>
                                  <w:color w:val="7F7F7F" w:themeColor="text1" w:themeTint="80"/>
                                </w:rPr>
                                <w:t>”</w:t>
                              </w:r>
                              <w:r w:rsidR="00532A66">
                                <w:rPr>
                                  <w:color w:val="7F7F7F" w:themeColor="text1" w:themeTint="80"/>
                                </w:rPr>
                                <w:t xml:space="preserve"> </w:t>
                              </w:r>
                              <w:r w:rsidR="00B51855">
                                <w:rPr>
                                  <w:color w:val="7F7F7F" w:themeColor="text1" w:themeTint="80"/>
                                </w:rPr>
                                <w:t>“</w:t>
                              </w:r>
                              <w:proofErr w:type="spellStart"/>
                              <w:r w:rsidR="00532A66" w:rsidRPr="00B51855">
                                <w:rPr>
                                  <w:b/>
                                  <w:bCs/>
                                  <w:color w:val="7F7F7F" w:themeColor="text1" w:themeTint="80"/>
                                </w:rPr>
                                <w:t>GetConexion</w:t>
                              </w:r>
                              <w:proofErr w:type="spellEnd"/>
                              <w:r w:rsidR="00B51855" w:rsidRPr="00B51855">
                                <w:rPr>
                                  <w:b/>
                                  <w:bCs/>
                                  <w:color w:val="7F7F7F" w:themeColor="text1" w:themeTint="80"/>
                                </w:rPr>
                                <w:t>”</w:t>
                              </w:r>
                              <w:r w:rsidR="00532A66" w:rsidRPr="00B51855">
                                <w:rPr>
                                  <w:b/>
                                  <w:bCs/>
                                  <w:color w:val="7F7F7F" w:themeColor="text1" w:themeTint="80"/>
                                </w:rPr>
                                <w:t>,</w:t>
                              </w:r>
                              <w:r w:rsidR="00532A66">
                                <w:rPr>
                                  <w:color w:val="7F7F7F" w:themeColor="text1" w:themeTint="80"/>
                                </w:rPr>
                                <w:t xml:space="preserve"> en el cual es una variable que necesita ser importada</w:t>
                              </w:r>
                              <w:r w:rsidR="00B51855">
                                <w:rPr>
                                  <w:color w:val="7F7F7F" w:themeColor="text1" w:themeTint="80"/>
                                </w:rPr>
                                <w:t>.</w:t>
                              </w:r>
                            </w:p>
                            <w:p w14:paraId="0FD23924" w14:textId="6CBF671C" w:rsidR="000B5CA7" w:rsidRDefault="000B5CA7" w:rsidP="00F0768D">
                              <w:pPr>
                                <w:rPr>
                                  <w:b/>
                                  <w:bCs/>
                                  <w:color w:val="7F7F7F" w:themeColor="text1" w:themeTint="80"/>
                                </w:rPr>
                              </w:pPr>
                              <w:r>
                                <w:rPr>
                                  <w:color w:val="7F7F7F" w:themeColor="text1" w:themeTint="80"/>
                                </w:rPr>
                                <w:t xml:space="preserve">Estableceremos Un Valor </w:t>
                              </w:r>
                              <w:r w:rsidRPr="000B5CA7">
                                <w:rPr>
                                  <w:b/>
                                  <w:bCs/>
                                  <w:color w:val="7F7F7F" w:themeColor="text1" w:themeTint="80"/>
                                </w:rPr>
                                <w:t>“</w:t>
                              </w:r>
                              <w:proofErr w:type="spellStart"/>
                              <w:r w:rsidRPr="000B5CA7">
                                <w:rPr>
                                  <w:b/>
                                  <w:bCs/>
                                  <w:color w:val="7F7F7F" w:themeColor="text1" w:themeTint="80"/>
                                </w:rPr>
                                <w:t>Connection</w:t>
                              </w:r>
                              <w:proofErr w:type="spellEnd"/>
                              <w:r>
                                <w:rPr>
                                  <w:b/>
                                  <w:bCs/>
                                  <w:color w:val="7F7F7F" w:themeColor="text1" w:themeTint="80"/>
                                </w:rPr>
                                <w:t xml:space="preserve">” </w:t>
                              </w:r>
                              <w:r>
                                <w:rPr>
                                  <w:color w:val="7F7F7F" w:themeColor="text1" w:themeTint="80"/>
                                </w:rPr>
                                <w:t xml:space="preserve">denominado </w:t>
                              </w:r>
                              <w:r w:rsidRPr="000B5CA7">
                                <w:rPr>
                                  <w:b/>
                                  <w:bCs/>
                                  <w:color w:val="7F7F7F" w:themeColor="text1" w:themeTint="80"/>
                                </w:rPr>
                                <w:t xml:space="preserve">“Con” </w:t>
                              </w:r>
                              <w:r>
                                <w:rPr>
                                  <w:color w:val="7F7F7F" w:themeColor="text1" w:themeTint="80"/>
                                </w:rPr>
                                <w:t xml:space="preserve">como valor </w:t>
                              </w:r>
                              <w:r w:rsidRPr="000B5CA7">
                                <w:rPr>
                                  <w:b/>
                                  <w:bCs/>
                                  <w:color w:val="7F7F7F" w:themeColor="text1" w:themeTint="80"/>
                                </w:rPr>
                                <w:t>“</w:t>
                              </w:r>
                              <w:proofErr w:type="spellStart"/>
                              <w:r w:rsidRPr="000B5CA7">
                                <w:rPr>
                                  <w:b/>
                                  <w:bCs/>
                                  <w:color w:val="7F7F7F" w:themeColor="text1" w:themeTint="80"/>
                                </w:rPr>
                                <w:t>Null</w:t>
                              </w:r>
                              <w:proofErr w:type="spellEnd"/>
                              <w:r w:rsidRPr="000B5CA7">
                                <w:rPr>
                                  <w:b/>
                                  <w:bCs/>
                                  <w:color w:val="7F7F7F" w:themeColor="text1" w:themeTint="80"/>
                                </w:rPr>
                                <w:t>”</w:t>
                              </w:r>
                            </w:p>
                            <w:p w14:paraId="03E06E41" w14:textId="2B9917B8" w:rsidR="000B5CA7" w:rsidRPr="00496E40" w:rsidRDefault="000B5CA7" w:rsidP="00F0768D">
                              <w:pPr>
                                <w:rPr>
                                  <w:color w:val="A6A6A6" w:themeColor="background1" w:themeShade="A6"/>
                                </w:rPr>
                              </w:pPr>
                              <w:r w:rsidRPr="00496E40">
                                <w:rPr>
                                  <w:b/>
                                  <w:bCs/>
                                  <w:color w:val="A6A6A6" w:themeColor="background1" w:themeShade="A6"/>
                                </w:rPr>
                                <w:t>Usaremos a continuación un Try-Catch</w:t>
                              </w:r>
                              <w:r w:rsidR="00702222" w:rsidRPr="00496E40">
                                <w:rPr>
                                  <w:b/>
                                  <w:bCs/>
                                  <w:color w:val="A6A6A6" w:themeColor="background1" w:themeShade="A6"/>
                                </w:rPr>
                                <w:t xml:space="preserve"> para detectar y controlar un excepción generada por el funcionamiento</w:t>
                              </w:r>
                              <w:r w:rsidR="00BF1AD9" w:rsidRPr="00496E40">
                                <w:rPr>
                                  <w:b/>
                                  <w:bCs/>
                                  <w:color w:val="A6A6A6" w:themeColor="background1" w:themeShade="A6"/>
                                </w:rPr>
                                <w:t xml:space="preserve">, en el </w:t>
                              </w:r>
                              <w:proofErr w:type="gramStart"/>
                              <w:r w:rsidR="00BF1AD9" w:rsidRPr="00496E40">
                                <w:rPr>
                                  <w:b/>
                                  <w:bCs/>
                                  <w:color w:val="A6A6A6" w:themeColor="background1" w:themeShade="A6"/>
                                </w:rPr>
                                <w:t>cual</w:t>
                              </w:r>
                              <w:r w:rsidR="00EC0F1F" w:rsidRPr="00496E40">
                                <w:rPr>
                                  <w:b/>
                                  <w:bCs/>
                                  <w:color w:val="A6A6A6" w:themeColor="background1" w:themeShade="A6"/>
                                </w:rPr>
                                <w:t xml:space="preserve">  importaremos</w:t>
                              </w:r>
                              <w:proofErr w:type="gramEnd"/>
                              <w:r w:rsidR="00EC0F1F" w:rsidRPr="00496E40">
                                <w:rPr>
                                  <w:b/>
                                  <w:bCs/>
                                  <w:color w:val="A6A6A6" w:themeColor="background1" w:themeShade="A6"/>
                                </w:rPr>
                                <w:t xml:space="preserve"> otro valor para el drive,  de siguiente un driver conexión para establecer la URL, USER, y Clav</w:t>
                              </w:r>
                              <w:r w:rsidR="003A4285" w:rsidRPr="00496E40">
                                <w:rPr>
                                  <w:b/>
                                  <w:bCs/>
                                  <w:color w:val="A6A6A6" w:themeColor="background1" w:themeShade="A6"/>
                                </w:rPr>
                                <w:t xml:space="preserve">e, Si es correcto nos arroja el </w:t>
                              </w:r>
                              <w:proofErr w:type="spellStart"/>
                              <w:r w:rsidR="003A4285" w:rsidRPr="00496E40">
                                <w:rPr>
                                  <w:b/>
                                  <w:bCs/>
                                  <w:color w:val="A6A6A6" w:themeColor="background1" w:themeShade="A6"/>
                                </w:rPr>
                                <w:t>JOptionPane</w:t>
                              </w:r>
                              <w:proofErr w:type="spellEnd"/>
                              <w:r w:rsidR="003A4285" w:rsidRPr="00496E40">
                                <w:rPr>
                                  <w:b/>
                                  <w:bCs/>
                                  <w:color w:val="A6A6A6" w:themeColor="background1" w:themeShade="A6"/>
                                </w:rPr>
                                <w:t>, si no un error y nos indica el problema</w:t>
                              </w:r>
                            </w:p>
                            <w:p w14:paraId="02013037" w14:textId="77777777" w:rsidR="000A731C" w:rsidRPr="005850AD" w:rsidRDefault="000A731C" w:rsidP="00F0768D">
                              <w:pPr>
                                <w:rPr>
                                  <w:color w:val="7F7F7F" w:themeColor="text1" w:themeTint="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3C760251" id="Grupo 239" o:spid="_x0000_s1173" style="position:absolute;margin-left:0;margin-top:79.55pt;width:234pt;height:498.75pt;z-index:251730944;mso-wrap-distance-left:36pt;mso-wrap-distance-right:36pt;mso-position-horizontal:left;mso-position-horizontal-relative:page;mso-position-vertical-relative:page;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">
                <v:group id="Grupo 240" o:spid="_x0000_s1174"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rect id="Rectángulo 241" o:spid="_x0000_s1175"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" fillcolor="white [3212]" stroked="f" strokeweight="1pt">
                    <v:fill opacity="0"/>
                  </v:rect>
                  <v:group id="Grupo 242" o:spid="_x0000_s1176"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Rectángulo 5" o:spid="_x0000_s1177"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" path="m,l667707,v4,1323975,-219068,3990702,-219064,5314677c448639,7111854,667711,7566279,667707,9363456l,9363456,,xe" fillcolor="#c0f400 [3204]" stroked="f" strokeweight="1pt">
                      <v:stroke joinstyle="miter"/>
                      <v:path arrowok="t" o:connecttype="custom" o:connectlocs="0,0;667512,0;448512,5314677;667512,9363456;0,9363456;0,0" o:connectangles="0,0,0,0,0,0"/>
                    </v:shape>
                    <v:rect id="Rectángulo 244" o:spid="_x0000_s1178"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" stroked="f" strokeweight="1pt">
                      <v:fill r:id="rId22" o:title="" recolor="t" rotate="t" type="frame"/>
                    </v:rect>
                  </v:group>
                </v:group>
                <v:shape id="Cuadro de texto 245" o:spid="_x0000_s1179" type="#_x0000_t202" style="position:absolute;left:9226;top:5916;width:20483;height:87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YPxwAAANwAAAAPAAAAZHJzL2Rvd25yZXYueG1sRI9BS8NA&#10;FITvhf6H5Qm9tZuWK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C1Ztg/HAAAA3AAA&#10;AA8AAAAAAAAAAAAAAAAABwIAAGRycy9kb3ducmV2LnhtbFBLBQYAAAAAAwADALcAAAD7AgAAAAA=&#10;" filled="f" stroked="f" strokeweight=".5pt">
                  <v:textbox inset="0,0,0,0">
                    <w:txbxContent>
                      <w:p w14:paraId="657997B1" w14:textId="14FBFD52" w:rsidR="00B21FCB" w:rsidRPr="00F0768D" w:rsidRDefault="00F0768D" w:rsidP="00F0768D">
                        <w:pPr>
                          <w:pStyle w:val="TtuloTDC"/>
                          <w:numPr>
                            <w:ilvl w:val="0"/>
                            <w:numId w:val="9"/>
                          </w:numPr>
                          <w:spacing w:before="120"/>
                          <w:jc w:val="left"/>
                          <w:rPr>
                            <w:color w:val="FFFFFF" w:themeColor="background1"/>
                            <w:sz w:val="26"/>
                            <w:szCs w:val="26"/>
                          </w:rPr>
                        </w:pPr>
                        <w:r w:rsidRPr="00F0768D">
                          <w:rPr>
                            <w:color w:val="FFFFFF" w:themeColor="background1"/>
                            <w:sz w:val="26"/>
                            <w:szCs w:val="26"/>
                          </w:rPr>
                          <w:t>Descripción</w:t>
                        </w:r>
                      </w:p>
                      <w:p w14:paraId="5AF41BA8" w14:textId="7CA02E83" w:rsidR="00B21FCB" w:rsidRDefault="002F32E7" w:rsidP="00F0768D">
                        <w:pPr>
                          <w:rPr>
                            <w:color w:val="7F7F7F" w:themeColor="text1" w:themeTint="80"/>
                          </w:rPr>
                        </w:pPr>
                        <w:r>
                          <w:rPr>
                            <w:color w:val="7F7F7F" w:themeColor="text1" w:themeTint="80"/>
                          </w:rPr>
                          <w:t>Llevando a java-</w:t>
                        </w:r>
                        <w:proofErr w:type="spellStart"/>
                        <w:proofErr w:type="gramStart"/>
                        <w:r>
                          <w:rPr>
                            <w:color w:val="7F7F7F" w:themeColor="text1" w:themeTint="80"/>
                          </w:rPr>
                          <w:t>Neatbeans</w:t>
                        </w:r>
                        <w:proofErr w:type="spellEnd"/>
                        <w:r>
                          <w:rPr>
                            <w:color w:val="7F7F7F" w:themeColor="text1" w:themeTint="80"/>
                          </w:rPr>
                          <w:t xml:space="preserve">  a</w:t>
                        </w:r>
                        <w:proofErr w:type="gramEnd"/>
                        <w:r>
                          <w:rPr>
                            <w:color w:val="7F7F7F" w:themeColor="text1" w:themeTint="80"/>
                          </w:rPr>
                          <w:t xml:space="preserve"> otro nivel, Conector a base de Datos</w:t>
                        </w:r>
                        <w:r w:rsidR="008636AE">
                          <w:rPr>
                            <w:color w:val="7F7F7F" w:themeColor="text1" w:themeTint="80"/>
                          </w:rPr>
                          <w:t>.</w:t>
                        </w:r>
                      </w:p>
                      <w:p w14:paraId="7FCA61AA" w14:textId="5E6C3D93" w:rsidR="008636AE" w:rsidRDefault="008636AE" w:rsidP="00F0768D">
                        <w:pPr>
                          <w:rPr>
                            <w:color w:val="7F7F7F" w:themeColor="text1" w:themeTint="80"/>
                          </w:rPr>
                        </w:pPr>
                        <w:r>
                          <w:rPr>
                            <w:color w:val="7F7F7F" w:themeColor="text1" w:themeTint="80"/>
                          </w:rPr>
                          <w:t xml:space="preserve">Importamos algunos componentes que serán necesarios para la conexión, incluyendo en la Librería un .JAR </w:t>
                        </w:r>
                        <w:proofErr w:type="spellStart"/>
                        <w:r>
                          <w:rPr>
                            <w:color w:val="7F7F7F" w:themeColor="text1" w:themeTint="80"/>
                          </w:rPr>
                          <w:t>Conn</w:t>
                        </w:r>
                        <w:r w:rsidR="005850AD">
                          <w:rPr>
                            <w:color w:val="7F7F7F" w:themeColor="text1" w:themeTint="80"/>
                          </w:rPr>
                          <w:t>ector</w:t>
                        </w:r>
                        <w:proofErr w:type="spellEnd"/>
                        <w:r w:rsidR="005850AD">
                          <w:rPr>
                            <w:color w:val="7F7F7F" w:themeColor="text1" w:themeTint="80"/>
                          </w:rPr>
                          <w:t xml:space="preserve"> MYSQL </w:t>
                        </w:r>
                        <w:r>
                          <w:rPr>
                            <w:color w:val="7F7F7F" w:themeColor="text1" w:themeTint="80"/>
                          </w:rPr>
                          <w:t>80.12</w:t>
                        </w:r>
                        <w:r w:rsidR="005850AD">
                          <w:rPr>
                            <w:color w:val="7F7F7F" w:themeColor="text1" w:themeTint="80"/>
                          </w:rPr>
                          <w:t>.</w:t>
                        </w:r>
                      </w:p>
                      <w:p w14:paraId="3565E497" w14:textId="19538F2A" w:rsidR="005850AD" w:rsidRDefault="005850AD" w:rsidP="00F0768D">
                        <w:pPr>
                          <w:rPr>
                            <w:color w:val="7F7F7F" w:themeColor="text1" w:themeTint="80"/>
                          </w:rPr>
                        </w:pPr>
                        <w:r>
                          <w:rPr>
                            <w:color w:val="7F7F7F" w:themeColor="text1" w:themeTint="80"/>
                          </w:rPr>
                          <w:t>Crea</w:t>
                        </w:r>
                        <w:r w:rsidR="000A731C">
                          <w:rPr>
                            <w:color w:val="7F7F7F" w:themeColor="text1" w:themeTint="80"/>
                          </w:rPr>
                          <w:t>mos</w:t>
                        </w:r>
                        <w:r>
                          <w:rPr>
                            <w:color w:val="7F7F7F" w:themeColor="text1" w:themeTint="80"/>
                          </w:rPr>
                          <w:t xml:space="preserve"> Una clase publica llamada </w:t>
                        </w:r>
                        <w:r w:rsidRPr="005850AD">
                          <w:rPr>
                            <w:b/>
                            <w:bCs/>
                            <w:color w:val="7F7F7F" w:themeColor="text1" w:themeTint="80"/>
                          </w:rPr>
                          <w:t>“CONEXIÓN”</w:t>
                        </w:r>
                        <w:r>
                          <w:rPr>
                            <w:b/>
                            <w:bCs/>
                            <w:color w:val="7F7F7F" w:themeColor="text1" w:themeTint="80"/>
                          </w:rPr>
                          <w:t xml:space="preserve">, </w:t>
                        </w:r>
                        <w:r>
                          <w:rPr>
                            <w:color w:val="7F7F7F" w:themeColor="text1" w:themeTint="80"/>
                          </w:rPr>
                          <w:t>estableceremos valores públicos estáticos</w:t>
                        </w:r>
                        <w:r w:rsidR="00424C4F">
                          <w:rPr>
                            <w:color w:val="7F7F7F" w:themeColor="text1" w:themeTint="80"/>
                          </w:rPr>
                          <w:t xml:space="preserve">, </w:t>
                        </w:r>
                        <w:proofErr w:type="spellStart"/>
                        <w:r w:rsidR="00424C4F">
                          <w:rPr>
                            <w:color w:val="7F7F7F" w:themeColor="text1" w:themeTint="80"/>
                          </w:rPr>
                          <w:t>URl</w:t>
                        </w:r>
                        <w:proofErr w:type="spellEnd"/>
                        <w:r w:rsidR="00424C4F">
                          <w:rPr>
                            <w:color w:val="7F7F7F" w:themeColor="text1" w:themeTint="80"/>
                          </w:rPr>
                          <w:t xml:space="preserve"> es la dirección de nuestra base, con el puerto pertinente y el nombre de la Base de datos que vamos a almacenar </w:t>
                        </w:r>
                        <w:r w:rsidR="000A731C">
                          <w:rPr>
                            <w:color w:val="7F7F7F" w:themeColor="text1" w:themeTint="80"/>
                          </w:rPr>
                          <w:t>los datos.</w:t>
                        </w:r>
                      </w:p>
                      <w:p w14:paraId="55BD161D" w14:textId="30B97A9C" w:rsidR="000A731C" w:rsidRDefault="000A731C" w:rsidP="00F0768D">
                        <w:pPr>
                          <w:rPr>
                            <w:color w:val="7F7F7F" w:themeColor="text1" w:themeTint="80"/>
                          </w:rPr>
                        </w:pPr>
                        <w:r>
                          <w:rPr>
                            <w:color w:val="7F7F7F" w:themeColor="text1" w:themeTint="80"/>
                          </w:rPr>
                          <w:t xml:space="preserve">Nuevamente </w:t>
                        </w:r>
                        <w:r w:rsidR="00532A66">
                          <w:rPr>
                            <w:color w:val="7F7F7F" w:themeColor="text1" w:themeTint="80"/>
                          </w:rPr>
                          <w:t xml:space="preserve">creamos otra clase publica llamada </w:t>
                        </w:r>
                        <w:r w:rsidR="00B51855" w:rsidRPr="00B51855">
                          <w:rPr>
                            <w:b/>
                            <w:bCs/>
                            <w:color w:val="7F7F7F" w:themeColor="text1" w:themeTint="80"/>
                          </w:rPr>
                          <w:t>“</w:t>
                        </w:r>
                        <w:proofErr w:type="spellStart"/>
                        <w:r w:rsidR="00532A66" w:rsidRPr="00B51855">
                          <w:rPr>
                            <w:b/>
                            <w:bCs/>
                            <w:color w:val="7F7F7F" w:themeColor="text1" w:themeTint="80"/>
                          </w:rPr>
                          <w:t>Connection</w:t>
                        </w:r>
                        <w:proofErr w:type="spellEnd"/>
                        <w:r w:rsidR="00B51855" w:rsidRPr="00B51855">
                          <w:rPr>
                            <w:b/>
                            <w:bCs/>
                            <w:color w:val="7F7F7F" w:themeColor="text1" w:themeTint="80"/>
                          </w:rPr>
                          <w:t>”</w:t>
                        </w:r>
                        <w:r w:rsidR="00532A66">
                          <w:rPr>
                            <w:color w:val="7F7F7F" w:themeColor="text1" w:themeTint="80"/>
                          </w:rPr>
                          <w:t xml:space="preserve"> </w:t>
                        </w:r>
                        <w:r w:rsidR="00B51855">
                          <w:rPr>
                            <w:color w:val="7F7F7F" w:themeColor="text1" w:themeTint="80"/>
                          </w:rPr>
                          <w:t>“</w:t>
                        </w:r>
                        <w:proofErr w:type="spellStart"/>
                        <w:r w:rsidR="00532A66" w:rsidRPr="00B51855">
                          <w:rPr>
                            <w:b/>
                            <w:bCs/>
                            <w:color w:val="7F7F7F" w:themeColor="text1" w:themeTint="80"/>
                          </w:rPr>
                          <w:t>GetConexion</w:t>
                        </w:r>
                        <w:proofErr w:type="spellEnd"/>
                        <w:r w:rsidR="00B51855" w:rsidRPr="00B51855">
                          <w:rPr>
                            <w:b/>
                            <w:bCs/>
                            <w:color w:val="7F7F7F" w:themeColor="text1" w:themeTint="80"/>
                          </w:rPr>
                          <w:t>”</w:t>
                        </w:r>
                        <w:r w:rsidR="00532A66" w:rsidRPr="00B51855">
                          <w:rPr>
                            <w:b/>
                            <w:bCs/>
                            <w:color w:val="7F7F7F" w:themeColor="text1" w:themeTint="80"/>
                          </w:rPr>
                          <w:t>,</w:t>
                        </w:r>
                        <w:r w:rsidR="00532A66">
                          <w:rPr>
                            <w:color w:val="7F7F7F" w:themeColor="text1" w:themeTint="80"/>
                          </w:rPr>
                          <w:t xml:space="preserve"> en el cual es una variable que necesita ser importada</w:t>
                        </w:r>
                        <w:r w:rsidR="00B51855">
                          <w:rPr>
                            <w:color w:val="7F7F7F" w:themeColor="text1" w:themeTint="80"/>
                          </w:rPr>
                          <w:t>.</w:t>
                        </w:r>
                      </w:p>
                      <w:p w14:paraId="0FD23924" w14:textId="6CBF671C" w:rsidR="000B5CA7" w:rsidRDefault="000B5CA7" w:rsidP="00F0768D">
                        <w:pPr>
                          <w:rPr>
                            <w:b/>
                            <w:bCs/>
                            <w:color w:val="7F7F7F" w:themeColor="text1" w:themeTint="80"/>
                          </w:rPr>
                        </w:pPr>
                        <w:r>
                          <w:rPr>
                            <w:color w:val="7F7F7F" w:themeColor="text1" w:themeTint="80"/>
                          </w:rPr>
                          <w:t xml:space="preserve">Estableceremos Un Valor </w:t>
                        </w:r>
                        <w:r w:rsidRPr="000B5CA7">
                          <w:rPr>
                            <w:b/>
                            <w:bCs/>
                            <w:color w:val="7F7F7F" w:themeColor="text1" w:themeTint="80"/>
                          </w:rPr>
                          <w:t>“</w:t>
                        </w:r>
                        <w:proofErr w:type="spellStart"/>
                        <w:r w:rsidRPr="000B5CA7">
                          <w:rPr>
                            <w:b/>
                            <w:bCs/>
                            <w:color w:val="7F7F7F" w:themeColor="text1" w:themeTint="80"/>
                          </w:rPr>
                          <w:t>Connection</w:t>
                        </w:r>
                        <w:proofErr w:type="spellEnd"/>
                        <w:r>
                          <w:rPr>
                            <w:b/>
                            <w:bCs/>
                            <w:color w:val="7F7F7F" w:themeColor="text1" w:themeTint="80"/>
                          </w:rPr>
                          <w:t xml:space="preserve">” </w:t>
                        </w:r>
                        <w:r>
                          <w:rPr>
                            <w:color w:val="7F7F7F" w:themeColor="text1" w:themeTint="80"/>
                          </w:rPr>
                          <w:t xml:space="preserve">denominado </w:t>
                        </w:r>
                        <w:r w:rsidRPr="000B5CA7">
                          <w:rPr>
                            <w:b/>
                            <w:bCs/>
                            <w:color w:val="7F7F7F" w:themeColor="text1" w:themeTint="80"/>
                          </w:rPr>
                          <w:t xml:space="preserve">“Con” </w:t>
                        </w:r>
                        <w:r>
                          <w:rPr>
                            <w:color w:val="7F7F7F" w:themeColor="text1" w:themeTint="80"/>
                          </w:rPr>
                          <w:t xml:space="preserve">como valor </w:t>
                        </w:r>
                        <w:r w:rsidRPr="000B5CA7">
                          <w:rPr>
                            <w:b/>
                            <w:bCs/>
                            <w:color w:val="7F7F7F" w:themeColor="text1" w:themeTint="80"/>
                          </w:rPr>
                          <w:t>“</w:t>
                        </w:r>
                        <w:proofErr w:type="spellStart"/>
                        <w:r w:rsidRPr="000B5CA7">
                          <w:rPr>
                            <w:b/>
                            <w:bCs/>
                            <w:color w:val="7F7F7F" w:themeColor="text1" w:themeTint="80"/>
                          </w:rPr>
                          <w:t>Null</w:t>
                        </w:r>
                        <w:proofErr w:type="spellEnd"/>
                        <w:r w:rsidRPr="000B5CA7">
                          <w:rPr>
                            <w:b/>
                            <w:bCs/>
                            <w:color w:val="7F7F7F" w:themeColor="text1" w:themeTint="80"/>
                          </w:rPr>
                          <w:t>”</w:t>
                        </w:r>
                      </w:p>
                      <w:p w14:paraId="03E06E41" w14:textId="2B9917B8" w:rsidR="000B5CA7" w:rsidRPr="00496E40" w:rsidRDefault="000B5CA7" w:rsidP="00F0768D">
                        <w:pPr>
                          <w:rPr>
                            <w:color w:val="A6A6A6" w:themeColor="background1" w:themeShade="A6"/>
                          </w:rPr>
                        </w:pPr>
                        <w:r w:rsidRPr="00496E40">
                          <w:rPr>
                            <w:b/>
                            <w:bCs/>
                            <w:color w:val="A6A6A6" w:themeColor="background1" w:themeShade="A6"/>
                          </w:rPr>
                          <w:t>Usaremos a continuación un Try-Catch</w:t>
                        </w:r>
                        <w:r w:rsidR="00702222" w:rsidRPr="00496E40">
                          <w:rPr>
                            <w:b/>
                            <w:bCs/>
                            <w:color w:val="A6A6A6" w:themeColor="background1" w:themeShade="A6"/>
                          </w:rPr>
                          <w:t xml:space="preserve"> para detectar y controlar un excepción generada por el funcionamiento</w:t>
                        </w:r>
                        <w:r w:rsidR="00BF1AD9" w:rsidRPr="00496E40">
                          <w:rPr>
                            <w:b/>
                            <w:bCs/>
                            <w:color w:val="A6A6A6" w:themeColor="background1" w:themeShade="A6"/>
                          </w:rPr>
                          <w:t xml:space="preserve">, en el </w:t>
                        </w:r>
                        <w:proofErr w:type="gramStart"/>
                        <w:r w:rsidR="00BF1AD9" w:rsidRPr="00496E40">
                          <w:rPr>
                            <w:b/>
                            <w:bCs/>
                            <w:color w:val="A6A6A6" w:themeColor="background1" w:themeShade="A6"/>
                          </w:rPr>
                          <w:t>cual</w:t>
                        </w:r>
                        <w:r w:rsidR="00EC0F1F" w:rsidRPr="00496E40">
                          <w:rPr>
                            <w:b/>
                            <w:bCs/>
                            <w:color w:val="A6A6A6" w:themeColor="background1" w:themeShade="A6"/>
                          </w:rPr>
                          <w:t xml:space="preserve">  importaremos</w:t>
                        </w:r>
                        <w:proofErr w:type="gramEnd"/>
                        <w:r w:rsidR="00EC0F1F" w:rsidRPr="00496E40">
                          <w:rPr>
                            <w:b/>
                            <w:bCs/>
                            <w:color w:val="A6A6A6" w:themeColor="background1" w:themeShade="A6"/>
                          </w:rPr>
                          <w:t xml:space="preserve"> otro valor para el drive,  de siguiente un driver conexión para establecer la URL, USER, y Clav</w:t>
                        </w:r>
                        <w:r w:rsidR="003A4285" w:rsidRPr="00496E40">
                          <w:rPr>
                            <w:b/>
                            <w:bCs/>
                            <w:color w:val="A6A6A6" w:themeColor="background1" w:themeShade="A6"/>
                          </w:rPr>
                          <w:t xml:space="preserve">e, Si es correcto nos arroja el </w:t>
                        </w:r>
                        <w:proofErr w:type="spellStart"/>
                        <w:r w:rsidR="003A4285" w:rsidRPr="00496E40">
                          <w:rPr>
                            <w:b/>
                            <w:bCs/>
                            <w:color w:val="A6A6A6" w:themeColor="background1" w:themeShade="A6"/>
                          </w:rPr>
                          <w:t>JOptionPane</w:t>
                        </w:r>
                        <w:proofErr w:type="spellEnd"/>
                        <w:r w:rsidR="003A4285" w:rsidRPr="00496E40">
                          <w:rPr>
                            <w:b/>
                            <w:bCs/>
                            <w:color w:val="A6A6A6" w:themeColor="background1" w:themeShade="A6"/>
                          </w:rPr>
                          <w:t>, si no un error y nos indica el problema</w:t>
                        </w:r>
                      </w:p>
                      <w:p w14:paraId="02013037" w14:textId="77777777" w:rsidR="000A731C" w:rsidRPr="005850AD" w:rsidRDefault="000A731C" w:rsidP="00F0768D">
                        <w:pPr>
                          <w:rPr>
                            <w:color w:val="7F7F7F" w:themeColor="text1" w:themeTint="80"/>
                          </w:rPr>
                        </w:pPr>
                      </w:p>
                    </w:txbxContent>
                  </v:textbox>
                </v:shape>
                <w10:wrap type="square" anchorx="page" anchory="page"/>
              </v:group>
            </w:pict>
          </mc:Fallback>
        </mc:AlternateContent>
      </w:r>
    </w:p>
    <w:p w14:paraId="1CC1CBC1" w14:textId="683B7336" w:rsidR="00A05187" w:rsidRDefault="00A05187" w:rsidP="00B74BA4">
      <w:pPr>
        <w:rPr>
          <w:noProof/>
        </w:rPr>
      </w:pPr>
    </w:p>
    <w:p w14:paraId="465EB070" w14:textId="4A045074" w:rsidR="00A05187" w:rsidRDefault="00A05187" w:rsidP="00B74BA4">
      <w:pPr>
        <w:rPr>
          <w:noProof/>
        </w:rPr>
      </w:pPr>
    </w:p>
    <w:p w14:paraId="516D2B68" w14:textId="7BE81962" w:rsidR="00A05187" w:rsidRDefault="00A05187" w:rsidP="00B74BA4">
      <w:pPr>
        <w:rPr>
          <w:noProof/>
        </w:rPr>
      </w:pPr>
    </w:p>
    <w:p w14:paraId="4A6B6FCB" w14:textId="5AEEC2CC" w:rsidR="00A05187" w:rsidRDefault="000A731C" w:rsidP="00B74BA4">
      <w:pPr>
        <w:rPr>
          <w:noProof/>
        </w:rPr>
      </w:pPr>
      <w:r w:rsidRPr="00A743F4">
        <w:rPr>
          <w:noProof/>
        </w:rPr>
        <w:drawing>
          <wp:anchor distT="0" distB="0" distL="114300" distR="114300" simplePos="0" relativeHeight="251728896" behindDoc="0" locked="0" layoutInCell="1" allowOverlap="1" wp14:anchorId="09C720BF" wp14:editId="202BE789">
            <wp:simplePos x="0" y="0"/>
            <wp:positionH relativeFrom="margin">
              <wp:posOffset>3874962</wp:posOffset>
            </wp:positionH>
            <wp:positionV relativeFrom="margin">
              <wp:posOffset>1465979</wp:posOffset>
            </wp:positionV>
            <wp:extent cx="5794375" cy="4199255"/>
            <wp:effectExtent l="19050" t="19050" r="15875" b="10795"/>
            <wp:wrapSquare wrapText="bothSides"/>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94375" cy="4199255"/>
                    </a:xfrm>
                    <a:prstGeom prst="rect">
                      <a:avLst/>
                    </a:prstGeom>
                    <a:ln>
                      <a:solidFill>
                        <a:schemeClr val="accent2"/>
                      </a:solidFill>
                    </a:ln>
                    <a:effectLst>
                      <a:innerShdw blurRad="63500" dist="50800">
                        <a:prstClr val="black">
                          <a:alpha val="50000"/>
                        </a:prstClr>
                      </a:innerShdw>
                      <a:softEdge rad="12700"/>
                    </a:effectLst>
                  </pic:spPr>
                </pic:pic>
              </a:graphicData>
            </a:graphic>
            <wp14:sizeRelH relativeFrom="margin">
              <wp14:pctWidth>0</wp14:pctWidth>
            </wp14:sizeRelH>
            <wp14:sizeRelV relativeFrom="margin">
              <wp14:pctHeight>0</wp14:pctHeight>
            </wp14:sizeRelV>
          </wp:anchor>
        </w:drawing>
      </w:r>
    </w:p>
    <w:p w14:paraId="783DEEF4" w14:textId="6E9E4AFE" w:rsidR="00A05187" w:rsidRDefault="00A05187" w:rsidP="00B74BA4">
      <w:pPr>
        <w:rPr>
          <w:noProof/>
        </w:rPr>
      </w:pPr>
    </w:p>
    <w:p w14:paraId="0746C7DD" w14:textId="77777777" w:rsidR="00A05187" w:rsidRDefault="00A05187" w:rsidP="00B74BA4">
      <w:pPr>
        <w:rPr>
          <w:noProof/>
        </w:rPr>
      </w:pPr>
    </w:p>
    <w:p w14:paraId="36F3864A" w14:textId="77777777" w:rsidR="00A05187" w:rsidRDefault="00A05187" w:rsidP="00B74BA4">
      <w:pPr>
        <w:rPr>
          <w:noProof/>
        </w:rPr>
      </w:pPr>
    </w:p>
    <w:p w14:paraId="6A26EAAB" w14:textId="77777777" w:rsidR="00A05187" w:rsidRDefault="00A05187" w:rsidP="00B74BA4">
      <w:pPr>
        <w:rPr>
          <w:noProof/>
        </w:rPr>
      </w:pPr>
    </w:p>
    <w:p w14:paraId="5C39E6F2" w14:textId="77777777" w:rsidR="00A05187" w:rsidRDefault="00A05187" w:rsidP="00B74BA4">
      <w:pPr>
        <w:rPr>
          <w:noProof/>
        </w:rPr>
      </w:pPr>
    </w:p>
    <w:p w14:paraId="09E04DC9" w14:textId="77777777" w:rsidR="00A05187" w:rsidRDefault="00A05187" w:rsidP="00B74BA4">
      <w:pPr>
        <w:rPr>
          <w:noProof/>
        </w:rPr>
      </w:pPr>
    </w:p>
    <w:p w14:paraId="24D7B5E4" w14:textId="77777777" w:rsidR="00A05187" w:rsidRDefault="00A05187" w:rsidP="00B74BA4">
      <w:pPr>
        <w:rPr>
          <w:noProof/>
        </w:rPr>
      </w:pPr>
    </w:p>
    <w:p w14:paraId="2EBA03D4" w14:textId="77777777" w:rsidR="00A05187" w:rsidRDefault="00A05187" w:rsidP="00B74BA4">
      <w:pPr>
        <w:rPr>
          <w:noProof/>
        </w:rPr>
      </w:pPr>
    </w:p>
    <w:p w14:paraId="5A3A4552" w14:textId="77777777" w:rsidR="00A05187" w:rsidRDefault="00A05187" w:rsidP="00B74BA4">
      <w:pPr>
        <w:rPr>
          <w:noProof/>
        </w:rPr>
      </w:pPr>
    </w:p>
    <w:p w14:paraId="06EA6D80" w14:textId="77777777" w:rsidR="00A05187" w:rsidRDefault="00A05187" w:rsidP="00B74BA4">
      <w:pPr>
        <w:rPr>
          <w:noProof/>
        </w:rPr>
      </w:pPr>
    </w:p>
    <w:p w14:paraId="03820856" w14:textId="77777777" w:rsidR="00A05187" w:rsidRDefault="00A05187" w:rsidP="00B74BA4">
      <w:pPr>
        <w:rPr>
          <w:noProof/>
        </w:rPr>
      </w:pPr>
    </w:p>
    <w:p w14:paraId="75BE6CC9" w14:textId="77777777" w:rsidR="00A05187" w:rsidRDefault="00A05187" w:rsidP="00B74BA4">
      <w:pPr>
        <w:rPr>
          <w:noProof/>
        </w:rPr>
      </w:pPr>
    </w:p>
    <w:p w14:paraId="79766F75" w14:textId="77777777" w:rsidR="00A05187" w:rsidRDefault="00A05187" w:rsidP="00B74BA4">
      <w:pPr>
        <w:rPr>
          <w:noProof/>
        </w:rPr>
      </w:pPr>
    </w:p>
    <w:p w14:paraId="1C23234B" w14:textId="77777777" w:rsidR="00A05187" w:rsidRDefault="00A05187" w:rsidP="00B74BA4">
      <w:pPr>
        <w:rPr>
          <w:noProof/>
        </w:rPr>
      </w:pPr>
    </w:p>
    <w:p w14:paraId="29662DA9" w14:textId="77777777" w:rsidR="00A05187" w:rsidRDefault="00A05187" w:rsidP="00B74BA4">
      <w:pPr>
        <w:rPr>
          <w:noProof/>
        </w:rPr>
      </w:pPr>
    </w:p>
    <w:p w14:paraId="23AA7947" w14:textId="77777777" w:rsidR="00A05187" w:rsidRDefault="00A05187" w:rsidP="00B74BA4">
      <w:pPr>
        <w:rPr>
          <w:noProof/>
        </w:rPr>
      </w:pPr>
    </w:p>
    <w:p w14:paraId="0D255F2E" w14:textId="77777777" w:rsidR="00A05187" w:rsidRDefault="00A05187" w:rsidP="00B74BA4">
      <w:pPr>
        <w:rPr>
          <w:noProof/>
        </w:rPr>
      </w:pPr>
    </w:p>
    <w:p w14:paraId="265C19AB" w14:textId="77777777" w:rsidR="00A05187" w:rsidRDefault="00A05187" w:rsidP="00B74BA4">
      <w:pPr>
        <w:rPr>
          <w:noProof/>
        </w:rPr>
      </w:pPr>
    </w:p>
    <w:p w14:paraId="701A59BB" w14:textId="77777777" w:rsidR="00A05187" w:rsidRDefault="00A05187" w:rsidP="00B74BA4">
      <w:pPr>
        <w:rPr>
          <w:noProof/>
        </w:rPr>
      </w:pPr>
    </w:p>
    <w:p w14:paraId="6A851609" w14:textId="75D26491" w:rsidR="00A05187" w:rsidRDefault="00856CFD" w:rsidP="00B74BA4">
      <w:pPr>
        <w:rPr>
          <w:noProof/>
        </w:rPr>
      </w:pPr>
      <w:r>
        <w:rPr>
          <w:noProof/>
        </w:rPr>
        <w:lastRenderedPageBreak/>
        <w:drawing>
          <wp:anchor distT="0" distB="0" distL="114300" distR="114300" simplePos="0" relativeHeight="251719167" behindDoc="0" locked="0" layoutInCell="1" allowOverlap="1" wp14:anchorId="0A819D28" wp14:editId="0785DB5D">
            <wp:simplePos x="0" y="0"/>
            <wp:positionH relativeFrom="margin">
              <wp:posOffset>3843020</wp:posOffset>
            </wp:positionH>
            <wp:positionV relativeFrom="margin">
              <wp:posOffset>139065</wp:posOffset>
            </wp:positionV>
            <wp:extent cx="2498090" cy="2421890"/>
            <wp:effectExtent l="95250" t="76200" r="92710" b="1064260"/>
            <wp:wrapSquare wrapText="bothSides"/>
            <wp:docPr id="233" name="Imagen 233" descr="Constructor in Java | Different Types of Constructor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nstructor in Java | Different Types of Constructor with Exampl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8090" cy="24218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5B6A8F9B" w14:textId="7E509E35" w:rsidR="00A05187" w:rsidRDefault="00A05187" w:rsidP="00B74BA4">
      <w:pPr>
        <w:rPr>
          <w:noProof/>
        </w:rPr>
      </w:pPr>
    </w:p>
    <w:p w14:paraId="418D96A6" w14:textId="150833B7" w:rsidR="00A17FB7" w:rsidRDefault="0097420F" w:rsidP="00B74BA4">
      <w:pPr>
        <w:rPr>
          <w:noProof/>
        </w:rPr>
      </w:pPr>
      <w:r>
        <w:rPr>
          <w:noProof/>
        </w:rPr>
        <mc:AlternateContent>
          <mc:Choice Requires="wps">
            <w:drawing>
              <wp:anchor distT="0" distB="0" distL="114300" distR="114300" simplePos="0" relativeHeight="251714560" behindDoc="0" locked="0" layoutInCell="1" allowOverlap="1" wp14:anchorId="1F8BF01D" wp14:editId="771D0982">
                <wp:simplePos x="0" y="0"/>
                <wp:positionH relativeFrom="margin">
                  <wp:posOffset>6657975</wp:posOffset>
                </wp:positionH>
                <wp:positionV relativeFrom="paragraph">
                  <wp:posOffset>133247</wp:posOffset>
                </wp:positionV>
                <wp:extent cx="3371850" cy="523875"/>
                <wp:effectExtent l="0" t="0" r="0" b="0"/>
                <wp:wrapNone/>
                <wp:docPr id="219" name="Rectángulo: esquinas redondeadas 219"/>
                <wp:cNvGraphicFramePr/>
                <a:graphic xmlns:a="http://schemas.openxmlformats.org/drawingml/2006/main">
                  <a:graphicData uri="http://schemas.microsoft.com/office/word/2010/wordprocessingShape">
                    <wps:wsp>
                      <wps:cNvSpPr/>
                      <wps:spPr>
                        <a:xfrm>
                          <a:off x="0" y="0"/>
                          <a:ext cx="3371850" cy="5238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81FA8" w14:textId="28C90634" w:rsidR="001526FC" w:rsidRPr="00674641" w:rsidRDefault="001526FC" w:rsidP="001526FC">
                            <w:pPr>
                              <w:jc w:val="center"/>
                              <w:rPr>
                                <w:b/>
                                <w:bCs/>
                                <w:i/>
                                <w:iCs/>
                                <w:color w:val="02772A" w:themeColor="accent5" w:themeShade="80"/>
                                <w:sz w:val="40"/>
                                <w:szCs w:val="40"/>
                                <w:u w:val="single"/>
                                <w:lang w:val="es-CO"/>
                              </w:rPr>
                            </w:pPr>
                            <w:r>
                              <w:rPr>
                                <w:b/>
                                <w:bCs/>
                                <w:i/>
                                <w:iCs/>
                                <w:color w:val="02772A" w:themeColor="accent5" w:themeShade="80"/>
                                <w:sz w:val="40"/>
                                <w:szCs w:val="40"/>
                                <w:lang w:val="es-CO"/>
                              </w:rPr>
                              <w:t>Modelo</w:t>
                            </w:r>
                            <w:r w:rsidR="00FE3193">
                              <w:rPr>
                                <w:b/>
                                <w:bCs/>
                                <w:i/>
                                <w:iCs/>
                                <w:color w:val="02772A" w:themeColor="accent5" w:themeShade="80"/>
                                <w:sz w:val="40"/>
                                <w:szCs w:val="40"/>
                                <w:lang w:val="es-CO"/>
                              </w:rPr>
                              <w:t xml:space="preserve">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8BF01D" id="Rectángulo: esquinas redondeadas 219" o:spid="_x0000_s1180" style="position:absolute;margin-left:524.25pt;margin-top:10.5pt;width:265.5pt;height:41.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" filled="f" stroked="f" strokeweight="1pt">
                <v:stroke joinstyle="miter"/>
                <v:textbox>
                  <w:txbxContent>
                    <w:p w14:paraId="06B81FA8" w14:textId="28C90634" w:rsidR="001526FC" w:rsidRPr="00674641" w:rsidRDefault="001526FC" w:rsidP="001526FC">
                      <w:pPr>
                        <w:jc w:val="center"/>
                        <w:rPr>
                          <w:b/>
                          <w:bCs/>
                          <w:i/>
                          <w:iCs/>
                          <w:color w:val="02772A" w:themeColor="accent5" w:themeShade="80"/>
                          <w:sz w:val="40"/>
                          <w:szCs w:val="40"/>
                          <w:u w:val="single"/>
                          <w:lang w:val="es-CO"/>
                        </w:rPr>
                      </w:pPr>
                      <w:r>
                        <w:rPr>
                          <w:b/>
                          <w:bCs/>
                          <w:i/>
                          <w:iCs/>
                          <w:color w:val="02772A" w:themeColor="accent5" w:themeShade="80"/>
                          <w:sz w:val="40"/>
                          <w:szCs w:val="40"/>
                          <w:lang w:val="es-CO"/>
                        </w:rPr>
                        <w:t>Modelo</w:t>
                      </w:r>
                      <w:r w:rsidR="00FE3193">
                        <w:rPr>
                          <w:b/>
                          <w:bCs/>
                          <w:i/>
                          <w:iCs/>
                          <w:color w:val="02772A" w:themeColor="accent5" w:themeShade="80"/>
                          <w:sz w:val="40"/>
                          <w:szCs w:val="40"/>
                          <w:lang w:val="es-CO"/>
                        </w:rPr>
                        <w:t xml:space="preserve"> Cliente</w:t>
                      </w:r>
                    </w:p>
                  </w:txbxContent>
                </v:textbox>
                <w10:wrap anchorx="margin"/>
              </v:roundrect>
            </w:pict>
          </mc:Fallback>
        </mc:AlternateContent>
      </w:r>
    </w:p>
    <w:p w14:paraId="7C1D8BAB" w14:textId="35A85475" w:rsidR="00A17FB7" w:rsidRDefault="00A17FB7" w:rsidP="00B74BA4">
      <w:pPr>
        <w:rPr>
          <w:noProof/>
        </w:rPr>
      </w:pPr>
    </w:p>
    <w:p w14:paraId="3788BB9B" w14:textId="0C9AB315" w:rsidR="00A17FB7" w:rsidRDefault="00A17FB7" w:rsidP="00B74BA4">
      <w:pPr>
        <w:rPr>
          <w:noProof/>
        </w:rPr>
      </w:pPr>
    </w:p>
    <w:p w14:paraId="42DBD5FF" w14:textId="79C81BC5" w:rsidR="00A17FB7" w:rsidRDefault="00191E20" w:rsidP="00B74BA4">
      <w:pPr>
        <w:rPr>
          <w:noProof/>
        </w:rPr>
      </w:pPr>
      <w:r>
        <w:rPr>
          <w:noProof/>
        </w:rPr>
        <mc:AlternateContent>
          <mc:Choice Requires="wps">
            <w:drawing>
              <wp:anchor distT="0" distB="0" distL="114300" distR="114300" simplePos="0" relativeHeight="251716608" behindDoc="0" locked="0" layoutInCell="1" allowOverlap="1" wp14:anchorId="2CBB3994" wp14:editId="0075CC86">
                <wp:simplePos x="0" y="0"/>
                <wp:positionH relativeFrom="column">
                  <wp:posOffset>124518</wp:posOffset>
                </wp:positionH>
                <wp:positionV relativeFrom="paragraph">
                  <wp:posOffset>8890</wp:posOffset>
                </wp:positionV>
                <wp:extent cx="2733675" cy="438150"/>
                <wp:effectExtent l="57150" t="0" r="85725" b="133350"/>
                <wp:wrapNone/>
                <wp:docPr id="221" name="Flecha: pentágono 221"/>
                <wp:cNvGraphicFramePr/>
                <a:graphic xmlns:a="http://schemas.openxmlformats.org/drawingml/2006/main">
                  <a:graphicData uri="http://schemas.microsoft.com/office/word/2010/wordprocessingShape">
                    <wps:wsp>
                      <wps:cNvSpPr/>
                      <wps:spPr>
                        <a:xfrm>
                          <a:off x="0" y="0"/>
                          <a:ext cx="2733675" cy="438150"/>
                        </a:xfrm>
                        <a:prstGeom prst="homePlate">
                          <a:avLst/>
                        </a:prstGeom>
                        <a:gradFill flip="none" rotWithShape="1">
                          <a:gsLst>
                            <a:gs pos="0">
                              <a:schemeClr val="accent2"/>
                            </a:gs>
                            <a:gs pos="74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100000" t="100000"/>
                          </a:path>
                          <a:tileRect r="-100000" b="-100000"/>
                        </a:gradFill>
                        <a:effectLst>
                          <a:outerShdw blurRad="50800" dist="50800" dir="5400000" algn="ctr" rotWithShape="0">
                            <a:schemeClr val="accent6">
                              <a:lumMod val="20000"/>
                              <a:lumOff val="80000"/>
                              <a:alpha val="87000"/>
                            </a:scheme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0D8184C3" w14:textId="08517372" w:rsidR="0013369B" w:rsidRPr="007A4048" w:rsidRDefault="007A4048" w:rsidP="0013369B">
                            <w:pPr>
                              <w:jc w:val="center"/>
                              <w:rPr>
                                <w:rFonts w:ascii="Arial Black" w:hAnsi="Arial Black"/>
                                <w:sz w:val="32"/>
                                <w:szCs w:val="32"/>
                                <w:lang w:val="es-CO"/>
                              </w:rPr>
                            </w:pPr>
                            <w:r w:rsidRPr="007A4048">
                              <w:rPr>
                                <w:rFonts w:ascii="Arial Black" w:hAnsi="Arial Black"/>
                                <w:sz w:val="32"/>
                                <w:szCs w:val="32"/>
                                <w:lang w:val="es-CO"/>
                              </w:rPr>
                              <w:t>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BB399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221" o:spid="_x0000_s1181" type="#_x0000_t15" style="position:absolute;margin-left:9.8pt;margin-top:.7pt;width:215.25pt;height:3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" adj="19869" fillcolor="#05d74d [3205]" strokecolor="#5f7900 [1604]" strokeweight="1pt">
                <v:fill color2="#edffaf [980]" rotate="t" focusposition="1,1" focussize="" colors="0 #05d74d;48497f #e5ff87;54395f #e5ff87;1 #eeffaf" focus="100%" type="gradientRadial"/>
                <v:shadow on="t" color="#e2efd9 [665]" opacity="57016f" offset="0,4pt"/>
                <v:textbox>
                  <w:txbxContent>
                    <w:p w14:paraId="0D8184C3" w14:textId="08517372" w:rsidR="0013369B" w:rsidRPr="007A4048" w:rsidRDefault="007A4048" w:rsidP="0013369B">
                      <w:pPr>
                        <w:jc w:val="center"/>
                        <w:rPr>
                          <w:rFonts w:ascii="Arial Black" w:hAnsi="Arial Black"/>
                          <w:sz w:val="32"/>
                          <w:szCs w:val="32"/>
                          <w:lang w:val="es-CO"/>
                        </w:rPr>
                      </w:pPr>
                      <w:r w:rsidRPr="007A4048">
                        <w:rPr>
                          <w:rFonts w:ascii="Arial Black" w:hAnsi="Arial Black"/>
                          <w:sz w:val="32"/>
                          <w:szCs w:val="32"/>
                          <w:lang w:val="es-CO"/>
                        </w:rPr>
                        <w:t>CONSTRUCTOR</w:t>
                      </w:r>
                    </w:p>
                  </w:txbxContent>
                </v:textbox>
              </v:shape>
            </w:pict>
          </mc:Fallback>
        </mc:AlternateContent>
      </w:r>
    </w:p>
    <w:p w14:paraId="470F652E" w14:textId="032D9F9C" w:rsidR="00A17FB7" w:rsidRDefault="0097420F" w:rsidP="00B74BA4">
      <w:pPr>
        <w:rPr>
          <w:noProof/>
        </w:rPr>
      </w:pPr>
      <w:r w:rsidRPr="00D87FB7">
        <w:rPr>
          <w:noProof/>
        </w:rPr>
        <w:drawing>
          <wp:anchor distT="0" distB="0" distL="114300" distR="114300" simplePos="0" relativeHeight="251720704" behindDoc="0" locked="0" layoutInCell="1" allowOverlap="1" wp14:anchorId="15072862" wp14:editId="2CA04141">
            <wp:simplePos x="0" y="0"/>
            <wp:positionH relativeFrom="margin">
              <wp:posOffset>113030</wp:posOffset>
            </wp:positionH>
            <wp:positionV relativeFrom="margin">
              <wp:posOffset>1978660</wp:posOffset>
            </wp:positionV>
            <wp:extent cx="4733925" cy="3752850"/>
            <wp:effectExtent l="19050" t="19050" r="28575" b="19050"/>
            <wp:wrapSquare wrapText="bothSides"/>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alphaModFix/>
                      <a:extLst>
                        <a:ext uri="{28A0092B-C50C-407E-A947-70E740481C1C}">
                          <a14:useLocalDpi xmlns:a14="http://schemas.microsoft.com/office/drawing/2010/main" val="0"/>
                        </a:ext>
                      </a:extLst>
                    </a:blip>
                    <a:stretch>
                      <a:fillRect/>
                    </a:stretch>
                  </pic:blipFill>
                  <pic:spPr>
                    <a:xfrm>
                      <a:off x="0" y="0"/>
                      <a:ext cx="4733925" cy="3752850"/>
                    </a:xfrm>
                    <a:prstGeom prst="rect">
                      <a:avLst/>
                    </a:prstGeom>
                    <a:ln>
                      <a:solidFill>
                        <a:schemeClr val="accent1"/>
                      </a:solidFill>
                    </a:ln>
                    <a:effectLst>
                      <a:innerShdw blurRad="63500" dist="50800" dir="18900000">
                        <a:prstClr val="black">
                          <a:alpha val="50000"/>
                        </a:prstClr>
                      </a:innerShdw>
                      <a:softEdge rad="31750"/>
                    </a:effectLst>
                  </pic:spPr>
                </pic:pic>
              </a:graphicData>
            </a:graphic>
            <wp14:sizeRelH relativeFrom="margin">
              <wp14:pctWidth>0</wp14:pctWidth>
            </wp14:sizeRelH>
            <wp14:sizeRelV relativeFrom="margin">
              <wp14:pctHeight>0</wp14:pctHeight>
            </wp14:sizeRelV>
          </wp:anchor>
        </w:drawing>
      </w:r>
    </w:p>
    <w:p w14:paraId="65F225D2" w14:textId="141250AE" w:rsidR="00A17FB7" w:rsidRDefault="0097420F" w:rsidP="00B74BA4">
      <w:pPr>
        <w:rPr>
          <w:noProof/>
        </w:rPr>
      </w:pPr>
      <w:r>
        <w:rPr>
          <w:noProof/>
        </w:rPr>
        <mc:AlternateContent>
          <mc:Choice Requires="wps">
            <w:drawing>
              <wp:anchor distT="0" distB="0" distL="114300" distR="114300" simplePos="0" relativeHeight="251718656" behindDoc="0" locked="0" layoutInCell="1" allowOverlap="1" wp14:anchorId="5244AA07" wp14:editId="78418AE9">
                <wp:simplePos x="0" y="0"/>
                <wp:positionH relativeFrom="margin">
                  <wp:posOffset>6969243</wp:posOffset>
                </wp:positionH>
                <wp:positionV relativeFrom="paragraph">
                  <wp:posOffset>203584</wp:posOffset>
                </wp:positionV>
                <wp:extent cx="2733675" cy="438150"/>
                <wp:effectExtent l="57150" t="0" r="85725" b="133350"/>
                <wp:wrapNone/>
                <wp:docPr id="222" name="Flecha: pentágono 222"/>
                <wp:cNvGraphicFramePr/>
                <a:graphic xmlns:a="http://schemas.openxmlformats.org/drawingml/2006/main">
                  <a:graphicData uri="http://schemas.microsoft.com/office/word/2010/wordprocessingShape">
                    <wps:wsp>
                      <wps:cNvSpPr/>
                      <wps:spPr>
                        <a:xfrm>
                          <a:off x="0" y="0"/>
                          <a:ext cx="2733675" cy="438150"/>
                        </a:xfrm>
                        <a:prstGeom prst="homePlate">
                          <a:avLst/>
                        </a:prstGeom>
                        <a:gradFill flip="none" rotWithShape="1">
                          <a:gsLst>
                            <a:gs pos="0">
                              <a:schemeClr val="accent2"/>
                            </a:gs>
                            <a:gs pos="74000">
                              <a:schemeClr val="accent1">
                                <a:lumMod val="45000"/>
                                <a:lumOff val="55000"/>
                              </a:schemeClr>
                            </a:gs>
                            <a:gs pos="83000">
                              <a:schemeClr val="accent1">
                                <a:lumMod val="45000"/>
                                <a:lumOff val="55000"/>
                              </a:schemeClr>
                            </a:gs>
                            <a:gs pos="100000">
                              <a:schemeClr val="accent1">
                                <a:lumMod val="30000"/>
                                <a:lumOff val="70000"/>
                              </a:schemeClr>
                            </a:gs>
                          </a:gsLst>
                          <a:path path="circle">
                            <a:fillToRect l="100000" t="100000"/>
                          </a:path>
                          <a:tileRect r="-100000" b="-100000"/>
                        </a:gradFill>
                        <a:effectLst>
                          <a:outerShdw blurRad="50800" dist="50800" dir="5400000" algn="ctr" rotWithShape="0">
                            <a:schemeClr val="accent6">
                              <a:lumMod val="20000"/>
                              <a:lumOff val="80000"/>
                              <a:alpha val="87000"/>
                            </a:schemeClr>
                          </a:outerShdw>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53F8DF9" w14:textId="14EC1756" w:rsidR="005130CB" w:rsidRPr="007A4048" w:rsidRDefault="007A1394" w:rsidP="005130CB">
                            <w:pPr>
                              <w:jc w:val="center"/>
                              <w:rPr>
                                <w:rFonts w:ascii="Arial Black" w:hAnsi="Arial Black"/>
                                <w:sz w:val="32"/>
                                <w:szCs w:val="32"/>
                                <w:lang w:val="es-CO"/>
                              </w:rPr>
                            </w:pPr>
                            <w:proofErr w:type="spellStart"/>
                            <w:r>
                              <w:rPr>
                                <w:rFonts w:ascii="Arial Black" w:hAnsi="Arial Black"/>
                                <w:sz w:val="32"/>
                                <w:szCs w:val="32"/>
                                <w:lang w:val="es-CO"/>
                              </w:rPr>
                              <w:t>Getter</w:t>
                            </w:r>
                            <w:proofErr w:type="spellEnd"/>
                            <w:r>
                              <w:rPr>
                                <w:rFonts w:ascii="Arial Black" w:hAnsi="Arial Black"/>
                                <w:sz w:val="32"/>
                                <w:szCs w:val="32"/>
                                <w:lang w:val="es-CO"/>
                              </w:rPr>
                              <w:t xml:space="preserve"> And Setter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44AA07" id="Flecha: pentágono 222" o:spid="_x0000_s1182" type="#_x0000_t15" style="position:absolute;margin-left:548.75pt;margin-top:16.05pt;width:215.25pt;height:34.5pt;z-index:2517186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" adj="19869" fillcolor="#05d74d [3205]" strokecolor="#5f7900 [1604]" strokeweight="1pt">
                <v:fill color2="#edffaf [980]" rotate="t" focusposition="1,1" focussize="" colors="0 #05d74d;48497f #e5ff87;54395f #e5ff87;1 #eeffaf" focus="100%" type="gradientRadial"/>
                <v:shadow on="t" color="#e2efd9 [665]" opacity="57016f" offset="0,4pt"/>
                <v:textbox>
                  <w:txbxContent>
                    <w:p w14:paraId="453F8DF9" w14:textId="14EC1756" w:rsidR="005130CB" w:rsidRPr="007A4048" w:rsidRDefault="007A1394" w:rsidP="005130CB">
                      <w:pPr>
                        <w:jc w:val="center"/>
                        <w:rPr>
                          <w:rFonts w:ascii="Arial Black" w:hAnsi="Arial Black"/>
                          <w:sz w:val="32"/>
                          <w:szCs w:val="32"/>
                          <w:lang w:val="es-CO"/>
                        </w:rPr>
                      </w:pPr>
                      <w:proofErr w:type="spellStart"/>
                      <w:r>
                        <w:rPr>
                          <w:rFonts w:ascii="Arial Black" w:hAnsi="Arial Black"/>
                          <w:sz w:val="32"/>
                          <w:szCs w:val="32"/>
                          <w:lang w:val="es-CO"/>
                        </w:rPr>
                        <w:t>Getter</w:t>
                      </w:r>
                      <w:proofErr w:type="spellEnd"/>
                      <w:r>
                        <w:rPr>
                          <w:rFonts w:ascii="Arial Black" w:hAnsi="Arial Black"/>
                          <w:sz w:val="32"/>
                          <w:szCs w:val="32"/>
                          <w:lang w:val="es-CO"/>
                        </w:rPr>
                        <w:t xml:space="preserve"> And Setter</w:t>
                      </w:r>
                    </w:p>
                  </w:txbxContent>
                </v:textbox>
                <w10:wrap anchorx="margin"/>
              </v:shape>
            </w:pict>
          </mc:Fallback>
        </mc:AlternateContent>
      </w:r>
    </w:p>
    <w:p w14:paraId="7BC743A3" w14:textId="31AEEB5D" w:rsidR="00A17FB7" w:rsidRDefault="00A17FB7" w:rsidP="00B74BA4">
      <w:pPr>
        <w:rPr>
          <w:noProof/>
        </w:rPr>
      </w:pPr>
    </w:p>
    <w:p w14:paraId="4E0A9769" w14:textId="16CEF8F2" w:rsidR="00A17FB7" w:rsidRDefault="0097420F" w:rsidP="00B74BA4">
      <w:pPr>
        <w:rPr>
          <w:noProof/>
        </w:rPr>
      </w:pPr>
      <w:r w:rsidRPr="00887133">
        <w:rPr>
          <w:noProof/>
        </w:rPr>
        <w:drawing>
          <wp:anchor distT="0" distB="0" distL="114300" distR="114300" simplePos="0" relativeHeight="251719680" behindDoc="0" locked="0" layoutInCell="1" allowOverlap="1" wp14:anchorId="3B316296" wp14:editId="75AB1C86">
            <wp:simplePos x="0" y="0"/>
            <wp:positionH relativeFrom="margin">
              <wp:align>right</wp:align>
            </wp:positionH>
            <wp:positionV relativeFrom="page">
              <wp:posOffset>3129177</wp:posOffset>
            </wp:positionV>
            <wp:extent cx="3653790" cy="4095750"/>
            <wp:effectExtent l="0" t="0" r="3810" b="0"/>
            <wp:wrapSquare wrapText="bothSides"/>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alphaModFix/>
                      <a:extLst>
                        <a:ext uri="{28A0092B-C50C-407E-A947-70E740481C1C}">
                          <a14:useLocalDpi xmlns:a14="http://schemas.microsoft.com/office/drawing/2010/main" val="0"/>
                        </a:ext>
                      </a:extLst>
                    </a:blip>
                    <a:stretch>
                      <a:fillRect/>
                    </a:stretch>
                  </pic:blipFill>
                  <pic:spPr>
                    <a:xfrm>
                      <a:off x="0" y="0"/>
                      <a:ext cx="3653790" cy="4095750"/>
                    </a:xfrm>
                    <a:prstGeom prst="rect">
                      <a:avLst/>
                    </a:prstGeom>
                    <a:effectLst>
                      <a:innerShdw blurRad="63500" dist="50800" dir="18900000">
                        <a:prstClr val="black">
                          <a:alpha val="50000"/>
                        </a:prstClr>
                      </a:innerShdw>
                      <a:softEdge rad="31750"/>
                    </a:effectLst>
                  </pic:spPr>
                </pic:pic>
              </a:graphicData>
            </a:graphic>
            <wp14:sizeRelH relativeFrom="margin">
              <wp14:pctWidth>0</wp14:pctWidth>
            </wp14:sizeRelH>
            <wp14:sizeRelV relativeFrom="margin">
              <wp14:pctHeight>0</wp14:pctHeight>
            </wp14:sizeRelV>
          </wp:anchor>
        </w:drawing>
      </w:r>
    </w:p>
    <w:p w14:paraId="7638C5CA" w14:textId="7AF2A9E2" w:rsidR="00A17FB7" w:rsidRDefault="00A17FB7" w:rsidP="00B74BA4">
      <w:pPr>
        <w:rPr>
          <w:noProof/>
        </w:rPr>
      </w:pPr>
    </w:p>
    <w:p w14:paraId="1C7371CC" w14:textId="4277E4EC" w:rsidR="00A17FB7" w:rsidRDefault="00A17FB7" w:rsidP="00B74BA4">
      <w:pPr>
        <w:rPr>
          <w:noProof/>
        </w:rPr>
      </w:pPr>
    </w:p>
    <w:p w14:paraId="480D0070" w14:textId="27CFC68C" w:rsidR="00A17FB7" w:rsidRDefault="00A17FB7" w:rsidP="00B74BA4">
      <w:pPr>
        <w:rPr>
          <w:noProof/>
        </w:rPr>
      </w:pPr>
    </w:p>
    <w:p w14:paraId="05CFAA99" w14:textId="2D772E60" w:rsidR="00A17FB7" w:rsidRDefault="00A17FB7" w:rsidP="00B74BA4">
      <w:pPr>
        <w:rPr>
          <w:noProof/>
        </w:rPr>
      </w:pPr>
    </w:p>
    <w:p w14:paraId="78AB7A27" w14:textId="433973BC" w:rsidR="00A17FB7" w:rsidRDefault="00A17FB7" w:rsidP="00B74BA4">
      <w:pPr>
        <w:rPr>
          <w:noProof/>
        </w:rPr>
      </w:pPr>
    </w:p>
    <w:p w14:paraId="1731B8DF" w14:textId="294F09AC" w:rsidR="00A17FB7" w:rsidRDefault="00A17FB7" w:rsidP="00B74BA4">
      <w:pPr>
        <w:rPr>
          <w:noProof/>
        </w:rPr>
      </w:pPr>
    </w:p>
    <w:p w14:paraId="05A351AE" w14:textId="5C62C3B3" w:rsidR="00A17FB7" w:rsidRDefault="00A17FB7" w:rsidP="00B74BA4">
      <w:pPr>
        <w:rPr>
          <w:noProof/>
        </w:rPr>
      </w:pPr>
    </w:p>
    <w:p w14:paraId="2B57B9B4" w14:textId="163784DA" w:rsidR="00A17FB7" w:rsidRDefault="00A17FB7" w:rsidP="00B74BA4">
      <w:pPr>
        <w:rPr>
          <w:noProof/>
        </w:rPr>
      </w:pPr>
    </w:p>
    <w:p w14:paraId="30639E80" w14:textId="695C59EE" w:rsidR="00A17FB7" w:rsidRDefault="00A17FB7" w:rsidP="00B74BA4">
      <w:pPr>
        <w:rPr>
          <w:noProof/>
        </w:rPr>
      </w:pPr>
    </w:p>
    <w:p w14:paraId="21068595" w14:textId="268D4C26" w:rsidR="00A17FB7" w:rsidRDefault="00A17FB7" w:rsidP="00B74BA4">
      <w:pPr>
        <w:rPr>
          <w:noProof/>
        </w:rPr>
      </w:pPr>
    </w:p>
    <w:p w14:paraId="28220B56" w14:textId="04DBDDD8" w:rsidR="00A17FB7" w:rsidRDefault="00A17FB7" w:rsidP="00B74BA4">
      <w:pPr>
        <w:rPr>
          <w:noProof/>
        </w:rPr>
      </w:pPr>
    </w:p>
    <w:p w14:paraId="1EF54771" w14:textId="0A029E4D" w:rsidR="00A17FB7" w:rsidRDefault="00A17FB7" w:rsidP="00B74BA4">
      <w:pPr>
        <w:rPr>
          <w:noProof/>
        </w:rPr>
      </w:pPr>
    </w:p>
    <w:p w14:paraId="3A634986" w14:textId="799D2987" w:rsidR="00A17FB7" w:rsidRDefault="008A1F7F" w:rsidP="00B74BA4">
      <w:pPr>
        <w:rPr>
          <w:noProof/>
        </w:rPr>
      </w:pPr>
      <w:r>
        <w:rPr>
          <w:noProof/>
        </w:rPr>
        <w:lastRenderedPageBreak/>
        <mc:AlternateContent>
          <mc:Choice Requires="wpg">
            <w:drawing>
              <wp:anchor distT="0" distB="0" distL="457200" distR="457200" simplePos="0" relativeHeight="251725824" behindDoc="0" locked="0" layoutInCell="1" allowOverlap="1" wp14:anchorId="1B94F355" wp14:editId="1D4F293D">
                <wp:simplePos x="0" y="0"/>
                <wp:positionH relativeFrom="page">
                  <wp:align>left</wp:align>
                </wp:positionH>
                <wp:positionV relativeFrom="page">
                  <wp:align>bottom</wp:align>
                </wp:positionV>
                <wp:extent cx="2971800" cy="7378700"/>
                <wp:effectExtent l="0" t="0" r="0" b="0"/>
                <wp:wrapSquare wrapText="bothSides"/>
                <wp:docPr id="179" name="Grupo 179"/>
                <wp:cNvGraphicFramePr/>
                <a:graphic xmlns:a="http://schemas.openxmlformats.org/drawingml/2006/main">
                  <a:graphicData uri="http://schemas.microsoft.com/office/word/2010/wordprocessingGroup">
                    <wpg:wgp>
                      <wpg:cNvGrpSpPr/>
                      <wpg:grpSpPr>
                        <a:xfrm>
                          <a:off x="0" y="0"/>
                          <a:ext cx="2971800" cy="7378995"/>
                          <a:chOff x="0" y="0"/>
                          <a:chExt cx="2970931" cy="9372600"/>
                        </a:xfrm>
                      </wpg:grpSpPr>
                      <wpg:grpSp>
                        <wpg:cNvPr id="180" name="Grupo 180"/>
                        <wpg:cNvGrpSpPr/>
                        <wpg:grpSpPr>
                          <a:xfrm>
                            <a:off x="0" y="0"/>
                            <a:ext cx="914400" cy="9372600"/>
                            <a:chOff x="0" y="0"/>
                            <a:chExt cx="914400" cy="9372600"/>
                          </a:xfrm>
                        </wpg:grpSpPr>
                        <wps:wsp>
                          <wps:cNvPr id="181" name="Rectángulo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upo 182"/>
                          <wpg:cNvGrpSpPr/>
                          <wpg:grpSpPr>
                            <a:xfrm>
                              <a:off x="227566" y="0"/>
                              <a:ext cx="685800" cy="9372600"/>
                              <a:chOff x="0" y="0"/>
                              <a:chExt cx="685800" cy="9372600"/>
                            </a:xfrm>
                          </wpg:grpSpPr>
                          <wps:wsp>
                            <wps:cNvPr id="183" name="Rectá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ángulo 184"/>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Cuadro de texto 185"/>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1833D2" w14:textId="1E044D81" w:rsidR="004933FE" w:rsidRPr="004933FE" w:rsidRDefault="004933FE">
                              <w:pPr>
                                <w:pStyle w:val="TtuloTDC"/>
                                <w:spacing w:before="120"/>
                                <w:rPr>
                                  <w:color w:val="FFFFFF" w:themeColor="background1"/>
                                  <w:sz w:val="26"/>
                                  <w:szCs w:val="26"/>
                                </w:rPr>
                              </w:pPr>
                              <w:r w:rsidRPr="004933FE">
                                <w:rPr>
                                  <w:color w:val="FFFFFF" w:themeColor="background1"/>
                                  <w:sz w:val="26"/>
                                  <w:szCs w:val="26"/>
                                </w:rPr>
                                <w:t>Descripción</w:t>
                              </w:r>
                            </w:p>
                            <w:p w14:paraId="20985EFC" w14:textId="3013C3BC" w:rsidR="00190A52" w:rsidRDefault="004933FE" w:rsidP="004933FE">
                              <w:pPr>
                                <w:rPr>
                                  <w:b/>
                                  <w:bCs/>
                                  <w:color w:val="05D74D" w:themeColor="accent2"/>
                                </w:rPr>
                              </w:pPr>
                              <w:r>
                                <w:rPr>
                                  <w:color w:val="7F7F7F" w:themeColor="text1" w:themeTint="80"/>
                                </w:rPr>
                                <w:t>Descripción Modelo-</w:t>
                              </w:r>
                              <w:proofErr w:type="spellStart"/>
                              <w:r w:rsidRPr="004933FE">
                                <w:rPr>
                                  <w:b/>
                                  <w:bCs/>
                                  <w:color w:val="05D74D" w:themeColor="accent2"/>
                                </w:rPr>
                                <w:t>ClienteDato</w:t>
                              </w:r>
                              <w:proofErr w:type="spellEnd"/>
                              <w:r w:rsidR="00190A52">
                                <w:rPr>
                                  <w:b/>
                                  <w:bCs/>
                                  <w:color w:val="05D74D" w:themeColor="accent2"/>
                                </w:rPr>
                                <w:t>:</w:t>
                              </w:r>
                            </w:p>
                            <w:p w14:paraId="2A65161A" w14:textId="228F10BD" w:rsidR="00F0681A" w:rsidRDefault="002F4C1E" w:rsidP="004933FE">
                              <w:pPr>
                                <w:rPr>
                                  <w:color w:val="808080" w:themeColor="background1" w:themeShade="80"/>
                                </w:rPr>
                              </w:pPr>
                              <w:r>
                                <w:rPr>
                                  <w:color w:val="808080" w:themeColor="background1" w:themeShade="80"/>
                                </w:rPr>
                                <w:t>Creamos</w:t>
                              </w:r>
                              <w:r w:rsidR="00F0681A">
                                <w:rPr>
                                  <w:color w:val="808080" w:themeColor="background1" w:themeShade="80"/>
                                </w:rPr>
                                <w:t xml:space="preserve"> una clase denominada “</w:t>
                              </w:r>
                              <w:proofErr w:type="spellStart"/>
                              <w:r w:rsidR="00F0681A" w:rsidRPr="00434461">
                                <w:rPr>
                                  <w:b/>
                                  <w:bCs/>
                                  <w:color w:val="808080" w:themeColor="background1" w:themeShade="80"/>
                                </w:rPr>
                                <w:t>ClienteDao</w:t>
                              </w:r>
                              <w:proofErr w:type="spellEnd"/>
                              <w:r w:rsidR="00F0681A">
                                <w:rPr>
                                  <w:color w:val="808080" w:themeColor="background1" w:themeShade="80"/>
                                </w:rPr>
                                <w:t xml:space="preserve">” en el cual tendrá como </w:t>
                              </w:r>
                              <w:r w:rsidR="00434461">
                                <w:rPr>
                                  <w:color w:val="808080" w:themeColor="background1" w:themeShade="80"/>
                                </w:rPr>
                                <w:t>“</w:t>
                              </w:r>
                              <w:r w:rsidR="006269F5" w:rsidRPr="00434461">
                                <w:rPr>
                                  <w:b/>
                                  <w:bCs/>
                                  <w:color w:val="808080" w:themeColor="background1" w:themeShade="80"/>
                                </w:rPr>
                                <w:t>instancia</w:t>
                              </w:r>
                              <w:r w:rsidR="006269F5">
                                <w:rPr>
                                  <w:color w:val="808080" w:themeColor="background1" w:themeShade="80"/>
                                </w:rPr>
                                <w:t xml:space="preserve"> “</w:t>
                              </w:r>
                              <w:r w:rsidR="006269F5" w:rsidRPr="00434461">
                                <w:rPr>
                                  <w:b/>
                                  <w:bCs/>
                                  <w:color w:val="808080" w:themeColor="background1" w:themeShade="80"/>
                                </w:rPr>
                                <w:t>Conexión</w:t>
                              </w:r>
                              <w:r w:rsidR="006269F5">
                                <w:rPr>
                                  <w:color w:val="808080" w:themeColor="background1" w:themeShade="80"/>
                                </w:rPr>
                                <w:t>”, “</w:t>
                              </w:r>
                              <w:proofErr w:type="spellStart"/>
                              <w:r w:rsidR="006269F5" w:rsidRPr="00434461">
                                <w:rPr>
                                  <w:b/>
                                  <w:bCs/>
                                  <w:color w:val="808080" w:themeColor="background1" w:themeShade="80"/>
                                </w:rPr>
                                <w:t>Connection</w:t>
                              </w:r>
                              <w:proofErr w:type="spellEnd"/>
                              <w:r w:rsidR="006269F5">
                                <w:rPr>
                                  <w:color w:val="808080" w:themeColor="background1" w:themeShade="80"/>
                                </w:rPr>
                                <w:t>”, “</w:t>
                              </w:r>
                              <w:proofErr w:type="spellStart"/>
                              <w:r w:rsidR="006269F5" w:rsidRPr="00434461">
                                <w:rPr>
                                  <w:b/>
                                  <w:bCs/>
                                  <w:color w:val="808080" w:themeColor="background1" w:themeShade="80"/>
                                </w:rPr>
                                <w:t>PreparedStatement</w:t>
                              </w:r>
                              <w:proofErr w:type="spellEnd"/>
                              <w:r w:rsidR="006269F5">
                                <w:rPr>
                                  <w:color w:val="808080" w:themeColor="background1" w:themeShade="80"/>
                                </w:rPr>
                                <w:t>” y “</w:t>
                              </w:r>
                              <w:proofErr w:type="spellStart"/>
                              <w:r w:rsidR="006269F5" w:rsidRPr="00434461">
                                <w:rPr>
                                  <w:b/>
                                  <w:bCs/>
                                  <w:color w:val="808080" w:themeColor="background1" w:themeShade="80"/>
                                </w:rPr>
                                <w:t>Result</w:t>
                              </w:r>
                              <w:r w:rsidR="00434461" w:rsidRPr="00434461">
                                <w:rPr>
                                  <w:b/>
                                  <w:bCs/>
                                  <w:color w:val="808080" w:themeColor="background1" w:themeShade="80"/>
                                </w:rPr>
                                <w:t>Set</w:t>
                              </w:r>
                              <w:proofErr w:type="spellEnd"/>
                              <w:r w:rsidR="00434461">
                                <w:rPr>
                                  <w:color w:val="808080" w:themeColor="background1" w:themeShade="80"/>
                                </w:rPr>
                                <w:t>”</w:t>
                              </w:r>
                            </w:p>
                            <w:p w14:paraId="167EB51B" w14:textId="56496C81" w:rsidR="004F45C8" w:rsidRDefault="00047CD3" w:rsidP="004933FE">
                              <w:pPr>
                                <w:rPr>
                                  <w:color w:val="808080" w:themeColor="background1" w:themeShade="80"/>
                                </w:rPr>
                              </w:pPr>
                              <w:r>
                                <w:rPr>
                                  <w:color w:val="808080" w:themeColor="background1" w:themeShade="80"/>
                                </w:rPr>
                                <w:t xml:space="preserve">Creamos Otro valor </w:t>
                              </w:r>
                              <w:proofErr w:type="spellStart"/>
                              <w:r>
                                <w:rPr>
                                  <w:color w:val="808080" w:themeColor="background1" w:themeShade="80"/>
                                </w:rPr>
                                <w:t>public</w:t>
                              </w:r>
                              <w:proofErr w:type="spellEnd"/>
                              <w:r>
                                <w:rPr>
                                  <w:color w:val="808080" w:themeColor="background1" w:themeShade="80"/>
                                </w:rPr>
                                <w:t xml:space="preserve"> </w:t>
                              </w:r>
                              <w:proofErr w:type="spellStart"/>
                              <w:r>
                                <w:rPr>
                                  <w:color w:val="808080" w:themeColor="background1" w:themeShade="80"/>
                                </w:rPr>
                                <w:t>Boolean</w:t>
                              </w:r>
                              <w:proofErr w:type="spellEnd"/>
                              <w:r>
                                <w:rPr>
                                  <w:color w:val="808080" w:themeColor="background1" w:themeShade="80"/>
                                </w:rPr>
                                <w:t xml:space="preserve">, este se </w:t>
                              </w:r>
                              <w:r w:rsidR="00FA1B68">
                                <w:rPr>
                                  <w:color w:val="808080" w:themeColor="background1" w:themeShade="80"/>
                                </w:rPr>
                                <w:t>encargará</w:t>
                              </w:r>
                              <w:r>
                                <w:rPr>
                                  <w:color w:val="808080" w:themeColor="background1" w:themeShade="80"/>
                                </w:rPr>
                                <w:t xml:space="preserve"> saber si </w:t>
                              </w:r>
                              <w:r w:rsidR="00FA1B68">
                                <w:rPr>
                                  <w:color w:val="808080" w:themeColor="background1" w:themeShade="80"/>
                                </w:rPr>
                                <w:t>el dato</w:t>
                              </w:r>
                              <w:r w:rsidR="002E125A">
                                <w:rPr>
                                  <w:color w:val="808080" w:themeColor="background1" w:themeShade="80"/>
                                </w:rPr>
                                <w:t xml:space="preserve"> es verdadero o falso y </w:t>
                              </w:r>
                              <w:r w:rsidR="00FA1B68">
                                <w:rPr>
                                  <w:color w:val="808080" w:themeColor="background1" w:themeShade="80"/>
                                </w:rPr>
                                <w:t>retornarlo. Agregando como parámetro el Modelo Cliente</w:t>
                              </w:r>
                              <w:r w:rsidR="00D44B9F">
                                <w:rPr>
                                  <w:color w:val="808080" w:themeColor="background1" w:themeShade="80"/>
                                </w:rPr>
                                <w:t xml:space="preserve"> con nombre </w:t>
                              </w:r>
                              <w:r w:rsidR="00D44B9F" w:rsidRPr="00D44B9F">
                                <w:rPr>
                                  <w:b/>
                                  <w:bCs/>
                                  <w:color w:val="808080" w:themeColor="background1" w:themeShade="80"/>
                                </w:rPr>
                                <w:t>“Registrar Cliente</w:t>
                              </w:r>
                              <w:r w:rsidR="00D44B9F">
                                <w:rPr>
                                  <w:color w:val="808080" w:themeColor="background1" w:themeShade="80"/>
                                </w:rPr>
                                <w:t>”</w:t>
                              </w:r>
                            </w:p>
                            <w:p w14:paraId="3A30CCD1" w14:textId="1DFFD096" w:rsidR="002E125A" w:rsidRDefault="00087206" w:rsidP="004933FE">
                              <w:pPr>
                                <w:rPr>
                                  <w:color w:val="808080" w:themeColor="background1" w:themeShade="80"/>
                                </w:rPr>
                              </w:pPr>
                              <w:r>
                                <w:rPr>
                                  <w:color w:val="808080" w:themeColor="background1" w:themeShade="80"/>
                                </w:rPr>
                                <w:t xml:space="preserve">Establecemos la Consulta tipo </w:t>
                              </w:r>
                              <w:proofErr w:type="spellStart"/>
                              <w:r>
                                <w:rPr>
                                  <w:color w:val="808080" w:themeColor="background1" w:themeShade="80"/>
                                </w:rPr>
                                <w:t>String</w:t>
                              </w:r>
                              <w:proofErr w:type="spellEnd"/>
                              <w:r>
                                <w:rPr>
                                  <w:color w:val="808080" w:themeColor="background1" w:themeShade="80"/>
                                </w:rPr>
                                <w:t xml:space="preserve"> </w:t>
                              </w:r>
                              <w:proofErr w:type="spellStart"/>
                              <w:r w:rsidR="00D44B9F">
                                <w:rPr>
                                  <w:color w:val="808080" w:themeColor="background1" w:themeShade="80"/>
                                </w:rPr>
                                <w:t>sql</w:t>
                              </w:r>
                              <w:proofErr w:type="spellEnd"/>
                              <w:r w:rsidR="00D44B9F">
                                <w:rPr>
                                  <w:color w:val="808080" w:themeColor="background1" w:themeShade="80"/>
                                </w:rPr>
                                <w:t xml:space="preserve"> en el cual </w:t>
                              </w:r>
                              <w:r w:rsidR="00A11F3A">
                                <w:rPr>
                                  <w:color w:val="808080" w:themeColor="background1" w:themeShade="80"/>
                                </w:rPr>
                                <w:t xml:space="preserve">insertaremos los atributos mencionados con valores que </w:t>
                              </w:r>
                              <w:proofErr w:type="gramStart"/>
                              <w:r w:rsidR="009B49D0">
                                <w:rPr>
                                  <w:color w:val="808080" w:themeColor="background1" w:themeShade="80"/>
                                </w:rPr>
                                <w:t>van</w:t>
                              </w:r>
                              <w:proofErr w:type="gramEnd"/>
                              <w:r w:rsidR="009B49D0">
                                <w:rPr>
                                  <w:color w:val="808080" w:themeColor="background1" w:themeShade="80"/>
                                </w:rPr>
                                <w:t xml:space="preserve"> agregarse.</w:t>
                              </w:r>
                            </w:p>
                            <w:p w14:paraId="4D0B627E" w14:textId="78E8D18E" w:rsidR="009B49D0" w:rsidRDefault="009B49D0" w:rsidP="004933FE">
                              <w:pPr>
                                <w:rPr>
                                  <w:color w:val="808080" w:themeColor="background1" w:themeShade="80"/>
                                </w:rPr>
                              </w:pPr>
                              <w:r>
                                <w:rPr>
                                  <w:color w:val="808080" w:themeColor="background1" w:themeShade="80"/>
                                </w:rPr>
                                <w:t>Usamos un Try para detectar</w:t>
                              </w:r>
                              <w:r w:rsidR="00A9478C">
                                <w:rPr>
                                  <w:color w:val="808080" w:themeColor="background1" w:themeShade="80"/>
                                </w:rPr>
                                <w:t xml:space="preserve">, y de seguido aplicamos los valores que instanciamos en la clase publica </w:t>
                              </w:r>
                              <w:r w:rsidR="00A9478C" w:rsidRPr="00A9478C">
                                <w:rPr>
                                  <w:b/>
                                  <w:bCs/>
                                  <w:color w:val="808080" w:themeColor="background1" w:themeShade="80"/>
                                </w:rPr>
                                <w:t xml:space="preserve">“Cliente </w:t>
                              </w:r>
                              <w:proofErr w:type="spellStart"/>
                              <w:r w:rsidR="00A9478C" w:rsidRPr="00A9478C">
                                <w:rPr>
                                  <w:b/>
                                  <w:bCs/>
                                  <w:color w:val="808080" w:themeColor="background1" w:themeShade="80"/>
                                </w:rPr>
                                <w:t>Dao</w:t>
                              </w:r>
                              <w:proofErr w:type="spellEnd"/>
                              <w:r w:rsidR="00A9478C" w:rsidRPr="00A9478C">
                                <w:rPr>
                                  <w:b/>
                                  <w:bCs/>
                                  <w:color w:val="808080" w:themeColor="background1" w:themeShade="80"/>
                                </w:rPr>
                                <w:t>”</w:t>
                              </w:r>
                              <w:r w:rsidR="00C410EE">
                                <w:rPr>
                                  <w:b/>
                                  <w:bCs/>
                                  <w:color w:val="808080" w:themeColor="background1" w:themeShade="80"/>
                                </w:rPr>
                                <w:t xml:space="preserve">, con sus respectivas obtenciones de datos que agregamos en el modelo y que servirán para almacenarlo y </w:t>
                              </w:r>
                              <w:r w:rsidR="008C0D4D">
                                <w:rPr>
                                  <w:b/>
                                  <w:bCs/>
                                  <w:color w:val="808080" w:themeColor="background1" w:themeShade="80"/>
                                </w:rPr>
                                <w:t xml:space="preserve">agregarlo de tipo </w:t>
                              </w:r>
                              <w:proofErr w:type="spellStart"/>
                              <w:r w:rsidR="008C0D4D">
                                <w:rPr>
                                  <w:b/>
                                  <w:bCs/>
                                  <w:color w:val="808080" w:themeColor="background1" w:themeShade="80"/>
                                </w:rPr>
                                <w:t>string</w:t>
                              </w:r>
                              <w:proofErr w:type="spellEnd"/>
                              <w:r w:rsidR="008C0D4D">
                                <w:rPr>
                                  <w:b/>
                                  <w:bCs/>
                                  <w:color w:val="808080" w:themeColor="background1" w:themeShade="80"/>
                                </w:rPr>
                                <w:t xml:space="preserve"> en la base </w:t>
                              </w:r>
                              <w:r w:rsidR="008F0262">
                                <w:rPr>
                                  <w:b/>
                                  <w:bCs/>
                                  <w:color w:val="808080" w:themeColor="background1" w:themeShade="80"/>
                                </w:rPr>
                                <w:t xml:space="preserve">de datos </w:t>
                              </w:r>
                              <w:r w:rsidR="008C0D4D">
                                <w:rPr>
                                  <w:b/>
                                  <w:bCs/>
                                  <w:color w:val="808080" w:themeColor="background1" w:themeShade="80"/>
                                </w:rPr>
                                <w:t>en forma de posición</w:t>
                              </w:r>
                              <w:r w:rsidR="008F0262">
                                <w:rPr>
                                  <w:b/>
                                  <w:bCs/>
                                  <w:color w:val="808080" w:themeColor="background1" w:themeShade="80"/>
                                </w:rPr>
                                <w:t xml:space="preserve">. Si no funciona usamos el </w:t>
                              </w:r>
                              <w:proofErr w:type="spellStart"/>
                              <w:r w:rsidR="008F0262">
                                <w:rPr>
                                  <w:b/>
                                  <w:bCs/>
                                  <w:color w:val="808080" w:themeColor="background1" w:themeShade="80"/>
                                </w:rPr>
                                <w:t>Joption</w:t>
                              </w:r>
                              <w:proofErr w:type="spellEnd"/>
                              <w:r w:rsidR="008F0262">
                                <w:rPr>
                                  <w:b/>
                                  <w:bCs/>
                                  <w:color w:val="808080" w:themeColor="background1" w:themeShade="80"/>
                                </w:rPr>
                                <w:t xml:space="preserve"> para capturar el </w:t>
                              </w:r>
                              <w:proofErr w:type="gramStart"/>
                              <w:r w:rsidR="008F0262">
                                <w:rPr>
                                  <w:b/>
                                  <w:bCs/>
                                  <w:color w:val="808080" w:themeColor="background1" w:themeShade="80"/>
                                </w:rPr>
                                <w:t xml:space="preserve">error </w:t>
                              </w:r>
                              <w:r w:rsidR="008B7FB0">
                                <w:rPr>
                                  <w:b/>
                                  <w:bCs/>
                                  <w:color w:val="808080" w:themeColor="background1" w:themeShade="80"/>
                                </w:rPr>
                                <w:t>,</w:t>
                              </w:r>
                              <w:proofErr w:type="gramEnd"/>
                              <w:r w:rsidR="008B7FB0">
                                <w:rPr>
                                  <w:b/>
                                  <w:bCs/>
                                  <w:color w:val="808080" w:themeColor="background1" w:themeShade="80"/>
                                </w:rPr>
                                <w:t xml:space="preserve"> lo retornar nuevamente, y por ultimo un valor </w:t>
                              </w:r>
                              <w:r w:rsidR="008B7FB0" w:rsidRPr="00E400A0">
                                <w:rPr>
                                  <w:b/>
                                  <w:bCs/>
                                  <w:color w:val="808080" w:themeColor="background1" w:themeShade="80"/>
                                </w:rPr>
                                <w:t>“</w:t>
                              </w:r>
                              <w:proofErr w:type="spellStart"/>
                              <w:r w:rsidR="008B7FB0" w:rsidRPr="00E400A0">
                                <w:rPr>
                                  <w:b/>
                                  <w:bCs/>
                                  <w:color w:val="808080" w:themeColor="background1" w:themeShade="80"/>
                                </w:rPr>
                                <w:t>Finally</w:t>
                              </w:r>
                              <w:proofErr w:type="spellEnd"/>
                              <w:r w:rsidR="008B7FB0" w:rsidRPr="00E400A0">
                                <w:rPr>
                                  <w:b/>
                                  <w:bCs/>
                                  <w:color w:val="808080" w:themeColor="background1" w:themeShade="80"/>
                                </w:rPr>
                                <w:t>”</w:t>
                              </w:r>
                              <w:r w:rsidR="008B7FB0">
                                <w:rPr>
                                  <w:b/>
                                  <w:bCs/>
                                  <w:color w:val="808080" w:themeColor="background1" w:themeShade="80"/>
                                </w:rPr>
                                <w:t xml:space="preserve"> Para cerrar </w:t>
                              </w:r>
                              <w:r w:rsidR="00E400A0">
                                <w:rPr>
                                  <w:b/>
                                  <w:bCs/>
                                  <w:color w:val="808080" w:themeColor="background1" w:themeShade="80"/>
                                </w:rPr>
                                <w:t>la operación y no se mantenga abierta, ejecutándose.</w:t>
                              </w:r>
                            </w:p>
                            <w:p w14:paraId="17307129" w14:textId="77777777" w:rsidR="00434461" w:rsidRPr="002F4C1E" w:rsidRDefault="00434461" w:rsidP="004933FE">
                              <w:pPr>
                                <w:rPr>
                                  <w:color w:val="808080" w:themeColor="background1" w:themeShade="80"/>
                                </w:rPr>
                              </w:pPr>
                            </w:p>
                            <w:p w14:paraId="29C62FDB" w14:textId="7D0E5275" w:rsidR="004933FE" w:rsidRDefault="004933FE" w:rsidP="004933FE">
                              <w:pPr>
                                <w:rPr>
                                  <w:color w:val="7F7F7F" w:themeColor="text1" w:themeTint="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B94F355" id="Grupo 179" o:spid="_x0000_s1183" style="position:absolute;margin-left:0;margin-top:0;width:234pt;height:581pt;z-index:251725824;mso-wrap-distance-left:36pt;mso-wrap-distance-right:36pt;mso-position-horizontal:left;mso-position-horizontal-relative:page;mso-position-vertical:bottom;mso-position-vertical-relative:page;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">
                <v:group id="Grupo 180" o:spid="_x0000_s1184"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ángulo 181" o:spid="_x0000_s1185"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upo 182" o:spid="_x0000_s1186"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ángulo 5" o:spid="_x0000_s1187"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c0f400 [3204]" stroked="f" strokeweight="1pt">
                      <v:stroke joinstyle="miter"/>
                      <v:path arrowok="t" o:connecttype="custom" o:connectlocs="0,0;667512,0;448512,5314677;667512,9363456;0,9363456;0,0" o:connectangles="0,0,0,0,0,0"/>
                    </v:shape>
                    <v:rect id="Rectángulo 184" o:spid="_x0000_s1188"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22" o:title="" recolor="t" rotate="t" type="frame"/>
                    </v:rect>
                  </v:group>
                </v:group>
                <v:shape id="Cuadro de texto 185" o:spid="_x0000_s1189" type="#_x0000_t202" style="position:absolute;left:9226;top:5916;width:20483;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671833D2" w14:textId="1E044D81" w:rsidR="004933FE" w:rsidRPr="004933FE" w:rsidRDefault="004933FE">
                        <w:pPr>
                          <w:pStyle w:val="TtuloTDC"/>
                          <w:spacing w:before="120"/>
                          <w:rPr>
                            <w:color w:val="FFFFFF" w:themeColor="background1"/>
                            <w:sz w:val="26"/>
                            <w:szCs w:val="26"/>
                          </w:rPr>
                        </w:pPr>
                        <w:r w:rsidRPr="004933FE">
                          <w:rPr>
                            <w:color w:val="FFFFFF" w:themeColor="background1"/>
                            <w:sz w:val="26"/>
                            <w:szCs w:val="26"/>
                          </w:rPr>
                          <w:t>Descripción</w:t>
                        </w:r>
                      </w:p>
                      <w:p w14:paraId="20985EFC" w14:textId="3013C3BC" w:rsidR="00190A52" w:rsidRDefault="004933FE" w:rsidP="004933FE">
                        <w:pPr>
                          <w:rPr>
                            <w:b/>
                            <w:bCs/>
                            <w:color w:val="05D74D" w:themeColor="accent2"/>
                          </w:rPr>
                        </w:pPr>
                        <w:r>
                          <w:rPr>
                            <w:color w:val="7F7F7F" w:themeColor="text1" w:themeTint="80"/>
                          </w:rPr>
                          <w:t>Descripción Modelo-</w:t>
                        </w:r>
                        <w:proofErr w:type="spellStart"/>
                        <w:r w:rsidRPr="004933FE">
                          <w:rPr>
                            <w:b/>
                            <w:bCs/>
                            <w:color w:val="05D74D" w:themeColor="accent2"/>
                          </w:rPr>
                          <w:t>ClienteDato</w:t>
                        </w:r>
                        <w:proofErr w:type="spellEnd"/>
                        <w:r w:rsidR="00190A52">
                          <w:rPr>
                            <w:b/>
                            <w:bCs/>
                            <w:color w:val="05D74D" w:themeColor="accent2"/>
                          </w:rPr>
                          <w:t>:</w:t>
                        </w:r>
                      </w:p>
                      <w:p w14:paraId="2A65161A" w14:textId="228F10BD" w:rsidR="00F0681A" w:rsidRDefault="002F4C1E" w:rsidP="004933FE">
                        <w:pPr>
                          <w:rPr>
                            <w:color w:val="808080" w:themeColor="background1" w:themeShade="80"/>
                          </w:rPr>
                        </w:pPr>
                        <w:r>
                          <w:rPr>
                            <w:color w:val="808080" w:themeColor="background1" w:themeShade="80"/>
                          </w:rPr>
                          <w:t>Creamos</w:t>
                        </w:r>
                        <w:r w:rsidR="00F0681A">
                          <w:rPr>
                            <w:color w:val="808080" w:themeColor="background1" w:themeShade="80"/>
                          </w:rPr>
                          <w:t xml:space="preserve"> una clase denominada “</w:t>
                        </w:r>
                        <w:proofErr w:type="spellStart"/>
                        <w:r w:rsidR="00F0681A" w:rsidRPr="00434461">
                          <w:rPr>
                            <w:b/>
                            <w:bCs/>
                            <w:color w:val="808080" w:themeColor="background1" w:themeShade="80"/>
                          </w:rPr>
                          <w:t>ClienteDao</w:t>
                        </w:r>
                        <w:proofErr w:type="spellEnd"/>
                        <w:r w:rsidR="00F0681A">
                          <w:rPr>
                            <w:color w:val="808080" w:themeColor="background1" w:themeShade="80"/>
                          </w:rPr>
                          <w:t xml:space="preserve">” en el cual tendrá como </w:t>
                        </w:r>
                        <w:r w:rsidR="00434461">
                          <w:rPr>
                            <w:color w:val="808080" w:themeColor="background1" w:themeShade="80"/>
                          </w:rPr>
                          <w:t>“</w:t>
                        </w:r>
                        <w:r w:rsidR="006269F5" w:rsidRPr="00434461">
                          <w:rPr>
                            <w:b/>
                            <w:bCs/>
                            <w:color w:val="808080" w:themeColor="background1" w:themeShade="80"/>
                          </w:rPr>
                          <w:t>instancia</w:t>
                        </w:r>
                        <w:r w:rsidR="006269F5">
                          <w:rPr>
                            <w:color w:val="808080" w:themeColor="background1" w:themeShade="80"/>
                          </w:rPr>
                          <w:t xml:space="preserve"> “</w:t>
                        </w:r>
                        <w:r w:rsidR="006269F5" w:rsidRPr="00434461">
                          <w:rPr>
                            <w:b/>
                            <w:bCs/>
                            <w:color w:val="808080" w:themeColor="background1" w:themeShade="80"/>
                          </w:rPr>
                          <w:t>Conexión</w:t>
                        </w:r>
                        <w:r w:rsidR="006269F5">
                          <w:rPr>
                            <w:color w:val="808080" w:themeColor="background1" w:themeShade="80"/>
                          </w:rPr>
                          <w:t>”, “</w:t>
                        </w:r>
                        <w:proofErr w:type="spellStart"/>
                        <w:r w:rsidR="006269F5" w:rsidRPr="00434461">
                          <w:rPr>
                            <w:b/>
                            <w:bCs/>
                            <w:color w:val="808080" w:themeColor="background1" w:themeShade="80"/>
                          </w:rPr>
                          <w:t>Connection</w:t>
                        </w:r>
                        <w:proofErr w:type="spellEnd"/>
                        <w:r w:rsidR="006269F5">
                          <w:rPr>
                            <w:color w:val="808080" w:themeColor="background1" w:themeShade="80"/>
                          </w:rPr>
                          <w:t>”, “</w:t>
                        </w:r>
                        <w:proofErr w:type="spellStart"/>
                        <w:r w:rsidR="006269F5" w:rsidRPr="00434461">
                          <w:rPr>
                            <w:b/>
                            <w:bCs/>
                            <w:color w:val="808080" w:themeColor="background1" w:themeShade="80"/>
                          </w:rPr>
                          <w:t>PreparedStatement</w:t>
                        </w:r>
                        <w:proofErr w:type="spellEnd"/>
                        <w:r w:rsidR="006269F5">
                          <w:rPr>
                            <w:color w:val="808080" w:themeColor="background1" w:themeShade="80"/>
                          </w:rPr>
                          <w:t>” y “</w:t>
                        </w:r>
                        <w:proofErr w:type="spellStart"/>
                        <w:r w:rsidR="006269F5" w:rsidRPr="00434461">
                          <w:rPr>
                            <w:b/>
                            <w:bCs/>
                            <w:color w:val="808080" w:themeColor="background1" w:themeShade="80"/>
                          </w:rPr>
                          <w:t>Result</w:t>
                        </w:r>
                        <w:r w:rsidR="00434461" w:rsidRPr="00434461">
                          <w:rPr>
                            <w:b/>
                            <w:bCs/>
                            <w:color w:val="808080" w:themeColor="background1" w:themeShade="80"/>
                          </w:rPr>
                          <w:t>Set</w:t>
                        </w:r>
                        <w:proofErr w:type="spellEnd"/>
                        <w:r w:rsidR="00434461">
                          <w:rPr>
                            <w:color w:val="808080" w:themeColor="background1" w:themeShade="80"/>
                          </w:rPr>
                          <w:t>”</w:t>
                        </w:r>
                      </w:p>
                      <w:p w14:paraId="167EB51B" w14:textId="56496C81" w:rsidR="004F45C8" w:rsidRDefault="00047CD3" w:rsidP="004933FE">
                        <w:pPr>
                          <w:rPr>
                            <w:color w:val="808080" w:themeColor="background1" w:themeShade="80"/>
                          </w:rPr>
                        </w:pPr>
                        <w:r>
                          <w:rPr>
                            <w:color w:val="808080" w:themeColor="background1" w:themeShade="80"/>
                          </w:rPr>
                          <w:t xml:space="preserve">Creamos Otro valor </w:t>
                        </w:r>
                        <w:proofErr w:type="spellStart"/>
                        <w:r>
                          <w:rPr>
                            <w:color w:val="808080" w:themeColor="background1" w:themeShade="80"/>
                          </w:rPr>
                          <w:t>public</w:t>
                        </w:r>
                        <w:proofErr w:type="spellEnd"/>
                        <w:r>
                          <w:rPr>
                            <w:color w:val="808080" w:themeColor="background1" w:themeShade="80"/>
                          </w:rPr>
                          <w:t xml:space="preserve"> </w:t>
                        </w:r>
                        <w:proofErr w:type="spellStart"/>
                        <w:r>
                          <w:rPr>
                            <w:color w:val="808080" w:themeColor="background1" w:themeShade="80"/>
                          </w:rPr>
                          <w:t>Boolean</w:t>
                        </w:r>
                        <w:proofErr w:type="spellEnd"/>
                        <w:r>
                          <w:rPr>
                            <w:color w:val="808080" w:themeColor="background1" w:themeShade="80"/>
                          </w:rPr>
                          <w:t xml:space="preserve">, este se </w:t>
                        </w:r>
                        <w:r w:rsidR="00FA1B68">
                          <w:rPr>
                            <w:color w:val="808080" w:themeColor="background1" w:themeShade="80"/>
                          </w:rPr>
                          <w:t>encargará</w:t>
                        </w:r>
                        <w:r>
                          <w:rPr>
                            <w:color w:val="808080" w:themeColor="background1" w:themeShade="80"/>
                          </w:rPr>
                          <w:t xml:space="preserve"> saber si </w:t>
                        </w:r>
                        <w:r w:rsidR="00FA1B68">
                          <w:rPr>
                            <w:color w:val="808080" w:themeColor="background1" w:themeShade="80"/>
                          </w:rPr>
                          <w:t>el dato</w:t>
                        </w:r>
                        <w:r w:rsidR="002E125A">
                          <w:rPr>
                            <w:color w:val="808080" w:themeColor="background1" w:themeShade="80"/>
                          </w:rPr>
                          <w:t xml:space="preserve"> es verdadero o falso y </w:t>
                        </w:r>
                        <w:r w:rsidR="00FA1B68">
                          <w:rPr>
                            <w:color w:val="808080" w:themeColor="background1" w:themeShade="80"/>
                          </w:rPr>
                          <w:t>retornarlo. Agregando como parámetro el Modelo Cliente</w:t>
                        </w:r>
                        <w:r w:rsidR="00D44B9F">
                          <w:rPr>
                            <w:color w:val="808080" w:themeColor="background1" w:themeShade="80"/>
                          </w:rPr>
                          <w:t xml:space="preserve"> con nombre </w:t>
                        </w:r>
                        <w:r w:rsidR="00D44B9F" w:rsidRPr="00D44B9F">
                          <w:rPr>
                            <w:b/>
                            <w:bCs/>
                            <w:color w:val="808080" w:themeColor="background1" w:themeShade="80"/>
                          </w:rPr>
                          <w:t>“Registrar Cliente</w:t>
                        </w:r>
                        <w:r w:rsidR="00D44B9F">
                          <w:rPr>
                            <w:color w:val="808080" w:themeColor="background1" w:themeShade="80"/>
                          </w:rPr>
                          <w:t>”</w:t>
                        </w:r>
                      </w:p>
                      <w:p w14:paraId="3A30CCD1" w14:textId="1DFFD096" w:rsidR="002E125A" w:rsidRDefault="00087206" w:rsidP="004933FE">
                        <w:pPr>
                          <w:rPr>
                            <w:color w:val="808080" w:themeColor="background1" w:themeShade="80"/>
                          </w:rPr>
                        </w:pPr>
                        <w:r>
                          <w:rPr>
                            <w:color w:val="808080" w:themeColor="background1" w:themeShade="80"/>
                          </w:rPr>
                          <w:t xml:space="preserve">Establecemos la Consulta tipo </w:t>
                        </w:r>
                        <w:proofErr w:type="spellStart"/>
                        <w:r>
                          <w:rPr>
                            <w:color w:val="808080" w:themeColor="background1" w:themeShade="80"/>
                          </w:rPr>
                          <w:t>String</w:t>
                        </w:r>
                        <w:proofErr w:type="spellEnd"/>
                        <w:r>
                          <w:rPr>
                            <w:color w:val="808080" w:themeColor="background1" w:themeShade="80"/>
                          </w:rPr>
                          <w:t xml:space="preserve"> </w:t>
                        </w:r>
                        <w:proofErr w:type="spellStart"/>
                        <w:r w:rsidR="00D44B9F">
                          <w:rPr>
                            <w:color w:val="808080" w:themeColor="background1" w:themeShade="80"/>
                          </w:rPr>
                          <w:t>sql</w:t>
                        </w:r>
                        <w:proofErr w:type="spellEnd"/>
                        <w:r w:rsidR="00D44B9F">
                          <w:rPr>
                            <w:color w:val="808080" w:themeColor="background1" w:themeShade="80"/>
                          </w:rPr>
                          <w:t xml:space="preserve"> en el cual </w:t>
                        </w:r>
                        <w:r w:rsidR="00A11F3A">
                          <w:rPr>
                            <w:color w:val="808080" w:themeColor="background1" w:themeShade="80"/>
                          </w:rPr>
                          <w:t xml:space="preserve">insertaremos los atributos mencionados con valores que </w:t>
                        </w:r>
                        <w:proofErr w:type="gramStart"/>
                        <w:r w:rsidR="009B49D0">
                          <w:rPr>
                            <w:color w:val="808080" w:themeColor="background1" w:themeShade="80"/>
                          </w:rPr>
                          <w:t>van</w:t>
                        </w:r>
                        <w:proofErr w:type="gramEnd"/>
                        <w:r w:rsidR="009B49D0">
                          <w:rPr>
                            <w:color w:val="808080" w:themeColor="background1" w:themeShade="80"/>
                          </w:rPr>
                          <w:t xml:space="preserve"> agregarse.</w:t>
                        </w:r>
                      </w:p>
                      <w:p w14:paraId="4D0B627E" w14:textId="78E8D18E" w:rsidR="009B49D0" w:rsidRDefault="009B49D0" w:rsidP="004933FE">
                        <w:pPr>
                          <w:rPr>
                            <w:color w:val="808080" w:themeColor="background1" w:themeShade="80"/>
                          </w:rPr>
                        </w:pPr>
                        <w:r>
                          <w:rPr>
                            <w:color w:val="808080" w:themeColor="background1" w:themeShade="80"/>
                          </w:rPr>
                          <w:t>Usamos un Try para detectar</w:t>
                        </w:r>
                        <w:r w:rsidR="00A9478C">
                          <w:rPr>
                            <w:color w:val="808080" w:themeColor="background1" w:themeShade="80"/>
                          </w:rPr>
                          <w:t xml:space="preserve">, y de seguido aplicamos los valores que instanciamos en la clase publica </w:t>
                        </w:r>
                        <w:r w:rsidR="00A9478C" w:rsidRPr="00A9478C">
                          <w:rPr>
                            <w:b/>
                            <w:bCs/>
                            <w:color w:val="808080" w:themeColor="background1" w:themeShade="80"/>
                          </w:rPr>
                          <w:t xml:space="preserve">“Cliente </w:t>
                        </w:r>
                        <w:proofErr w:type="spellStart"/>
                        <w:r w:rsidR="00A9478C" w:rsidRPr="00A9478C">
                          <w:rPr>
                            <w:b/>
                            <w:bCs/>
                            <w:color w:val="808080" w:themeColor="background1" w:themeShade="80"/>
                          </w:rPr>
                          <w:t>Dao</w:t>
                        </w:r>
                        <w:proofErr w:type="spellEnd"/>
                        <w:r w:rsidR="00A9478C" w:rsidRPr="00A9478C">
                          <w:rPr>
                            <w:b/>
                            <w:bCs/>
                            <w:color w:val="808080" w:themeColor="background1" w:themeShade="80"/>
                          </w:rPr>
                          <w:t>”</w:t>
                        </w:r>
                        <w:r w:rsidR="00C410EE">
                          <w:rPr>
                            <w:b/>
                            <w:bCs/>
                            <w:color w:val="808080" w:themeColor="background1" w:themeShade="80"/>
                          </w:rPr>
                          <w:t xml:space="preserve">, con sus respectivas obtenciones de datos que agregamos en el modelo y que servirán para almacenarlo y </w:t>
                        </w:r>
                        <w:r w:rsidR="008C0D4D">
                          <w:rPr>
                            <w:b/>
                            <w:bCs/>
                            <w:color w:val="808080" w:themeColor="background1" w:themeShade="80"/>
                          </w:rPr>
                          <w:t xml:space="preserve">agregarlo de tipo </w:t>
                        </w:r>
                        <w:proofErr w:type="spellStart"/>
                        <w:r w:rsidR="008C0D4D">
                          <w:rPr>
                            <w:b/>
                            <w:bCs/>
                            <w:color w:val="808080" w:themeColor="background1" w:themeShade="80"/>
                          </w:rPr>
                          <w:t>string</w:t>
                        </w:r>
                        <w:proofErr w:type="spellEnd"/>
                        <w:r w:rsidR="008C0D4D">
                          <w:rPr>
                            <w:b/>
                            <w:bCs/>
                            <w:color w:val="808080" w:themeColor="background1" w:themeShade="80"/>
                          </w:rPr>
                          <w:t xml:space="preserve"> en la base </w:t>
                        </w:r>
                        <w:r w:rsidR="008F0262">
                          <w:rPr>
                            <w:b/>
                            <w:bCs/>
                            <w:color w:val="808080" w:themeColor="background1" w:themeShade="80"/>
                          </w:rPr>
                          <w:t xml:space="preserve">de datos </w:t>
                        </w:r>
                        <w:r w:rsidR="008C0D4D">
                          <w:rPr>
                            <w:b/>
                            <w:bCs/>
                            <w:color w:val="808080" w:themeColor="background1" w:themeShade="80"/>
                          </w:rPr>
                          <w:t>en forma de posición</w:t>
                        </w:r>
                        <w:r w:rsidR="008F0262">
                          <w:rPr>
                            <w:b/>
                            <w:bCs/>
                            <w:color w:val="808080" w:themeColor="background1" w:themeShade="80"/>
                          </w:rPr>
                          <w:t xml:space="preserve">. Si no funciona usamos el </w:t>
                        </w:r>
                        <w:proofErr w:type="spellStart"/>
                        <w:r w:rsidR="008F0262">
                          <w:rPr>
                            <w:b/>
                            <w:bCs/>
                            <w:color w:val="808080" w:themeColor="background1" w:themeShade="80"/>
                          </w:rPr>
                          <w:t>Joption</w:t>
                        </w:r>
                        <w:proofErr w:type="spellEnd"/>
                        <w:r w:rsidR="008F0262">
                          <w:rPr>
                            <w:b/>
                            <w:bCs/>
                            <w:color w:val="808080" w:themeColor="background1" w:themeShade="80"/>
                          </w:rPr>
                          <w:t xml:space="preserve"> para capturar el </w:t>
                        </w:r>
                        <w:proofErr w:type="gramStart"/>
                        <w:r w:rsidR="008F0262">
                          <w:rPr>
                            <w:b/>
                            <w:bCs/>
                            <w:color w:val="808080" w:themeColor="background1" w:themeShade="80"/>
                          </w:rPr>
                          <w:t xml:space="preserve">error </w:t>
                        </w:r>
                        <w:r w:rsidR="008B7FB0">
                          <w:rPr>
                            <w:b/>
                            <w:bCs/>
                            <w:color w:val="808080" w:themeColor="background1" w:themeShade="80"/>
                          </w:rPr>
                          <w:t>,</w:t>
                        </w:r>
                        <w:proofErr w:type="gramEnd"/>
                        <w:r w:rsidR="008B7FB0">
                          <w:rPr>
                            <w:b/>
                            <w:bCs/>
                            <w:color w:val="808080" w:themeColor="background1" w:themeShade="80"/>
                          </w:rPr>
                          <w:t xml:space="preserve"> lo retornar nuevamente, y por ultimo un valor </w:t>
                        </w:r>
                        <w:r w:rsidR="008B7FB0" w:rsidRPr="00E400A0">
                          <w:rPr>
                            <w:b/>
                            <w:bCs/>
                            <w:color w:val="808080" w:themeColor="background1" w:themeShade="80"/>
                          </w:rPr>
                          <w:t>“</w:t>
                        </w:r>
                        <w:proofErr w:type="spellStart"/>
                        <w:r w:rsidR="008B7FB0" w:rsidRPr="00E400A0">
                          <w:rPr>
                            <w:b/>
                            <w:bCs/>
                            <w:color w:val="808080" w:themeColor="background1" w:themeShade="80"/>
                          </w:rPr>
                          <w:t>Finally</w:t>
                        </w:r>
                        <w:proofErr w:type="spellEnd"/>
                        <w:r w:rsidR="008B7FB0" w:rsidRPr="00E400A0">
                          <w:rPr>
                            <w:b/>
                            <w:bCs/>
                            <w:color w:val="808080" w:themeColor="background1" w:themeShade="80"/>
                          </w:rPr>
                          <w:t>”</w:t>
                        </w:r>
                        <w:r w:rsidR="008B7FB0">
                          <w:rPr>
                            <w:b/>
                            <w:bCs/>
                            <w:color w:val="808080" w:themeColor="background1" w:themeShade="80"/>
                          </w:rPr>
                          <w:t xml:space="preserve"> Para cerrar </w:t>
                        </w:r>
                        <w:r w:rsidR="00E400A0">
                          <w:rPr>
                            <w:b/>
                            <w:bCs/>
                            <w:color w:val="808080" w:themeColor="background1" w:themeShade="80"/>
                          </w:rPr>
                          <w:t>la operación y no se mantenga abierta, ejecutándose.</w:t>
                        </w:r>
                      </w:p>
                      <w:p w14:paraId="17307129" w14:textId="77777777" w:rsidR="00434461" w:rsidRPr="002F4C1E" w:rsidRDefault="00434461" w:rsidP="004933FE">
                        <w:pPr>
                          <w:rPr>
                            <w:color w:val="808080" w:themeColor="background1" w:themeShade="80"/>
                          </w:rPr>
                        </w:pPr>
                      </w:p>
                      <w:p w14:paraId="29C62FDB" w14:textId="7D0E5275" w:rsidR="004933FE" w:rsidRDefault="004933FE" w:rsidP="004933FE">
                        <w:pPr>
                          <w:rPr>
                            <w:color w:val="7F7F7F" w:themeColor="text1" w:themeTint="80"/>
                          </w:rPr>
                        </w:pPr>
                      </w:p>
                    </w:txbxContent>
                  </v:textbox>
                </v:shape>
                <w10:wrap type="square" anchorx="page" anchory="page"/>
              </v:group>
            </w:pict>
          </mc:Fallback>
        </mc:AlternateContent>
      </w:r>
      <w:r w:rsidR="00673374">
        <w:rPr>
          <w:noProof/>
        </w:rPr>
        <mc:AlternateContent>
          <mc:Choice Requires="wps">
            <w:drawing>
              <wp:anchor distT="0" distB="0" distL="114300" distR="114300" simplePos="0" relativeHeight="251732992" behindDoc="0" locked="0" layoutInCell="1" allowOverlap="1" wp14:anchorId="1C76ADC0" wp14:editId="1FF3AD86">
                <wp:simplePos x="0" y="0"/>
                <wp:positionH relativeFrom="margin">
                  <wp:posOffset>3386470</wp:posOffset>
                </wp:positionH>
                <wp:positionV relativeFrom="paragraph">
                  <wp:posOffset>-160256</wp:posOffset>
                </wp:positionV>
                <wp:extent cx="3371850" cy="981075"/>
                <wp:effectExtent l="0" t="0" r="0" b="0"/>
                <wp:wrapNone/>
                <wp:docPr id="246" name="Rectángulo: esquinas redondeadas 246"/>
                <wp:cNvGraphicFramePr/>
                <a:graphic xmlns:a="http://schemas.openxmlformats.org/drawingml/2006/main">
                  <a:graphicData uri="http://schemas.microsoft.com/office/word/2010/wordprocessingShape">
                    <wps:wsp>
                      <wps:cNvSpPr/>
                      <wps:spPr>
                        <a:xfrm>
                          <a:off x="0" y="0"/>
                          <a:ext cx="3371850" cy="9810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147395" w14:textId="63B1D87E" w:rsidR="00673374" w:rsidRDefault="00673374" w:rsidP="00673374">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3A41482F" w14:textId="231C3049" w:rsidR="00673374" w:rsidRDefault="00673374" w:rsidP="00673374">
                            <w:pPr>
                              <w:jc w:val="center"/>
                              <w:rPr>
                                <w:b/>
                                <w:bCs/>
                                <w:i/>
                                <w:iCs/>
                                <w:color w:val="02772A" w:themeColor="accent5" w:themeShade="80"/>
                                <w:sz w:val="40"/>
                                <w:szCs w:val="40"/>
                                <w:lang w:val="es-CO"/>
                              </w:rPr>
                            </w:pPr>
                            <w:r>
                              <w:rPr>
                                <w:b/>
                                <w:bCs/>
                                <w:i/>
                                <w:iCs/>
                                <w:color w:val="02772A" w:themeColor="accent5" w:themeShade="80"/>
                                <w:sz w:val="40"/>
                                <w:szCs w:val="40"/>
                                <w:lang w:val="es-CO"/>
                              </w:rPr>
                              <w:t>Registrar Clientes</w:t>
                            </w:r>
                          </w:p>
                          <w:p w14:paraId="66DE32D4" w14:textId="77777777" w:rsidR="00673374" w:rsidRPr="00674641" w:rsidRDefault="00673374" w:rsidP="00673374">
                            <w:pPr>
                              <w:jc w:val="center"/>
                              <w:rPr>
                                <w:b/>
                                <w:bCs/>
                                <w:i/>
                                <w:iCs/>
                                <w:color w:val="02772A" w:themeColor="accent5" w:themeShade="80"/>
                                <w:sz w:val="40"/>
                                <w:szCs w:val="40"/>
                                <w:u w:val="single"/>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76ADC0" id="Rectángulo: esquinas redondeadas 246" o:spid="_x0000_s1190" style="position:absolute;margin-left:266.65pt;margin-top:-12.6pt;width:265.5pt;height:77.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2legIAAE4FAAAOAAAAZHJzL2Uyb0RvYy54bWysVN9P2zAQfp+0/8Hy+0hT2gE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" filled="f" stroked="f" strokeweight="1pt">
                <v:stroke joinstyle="miter"/>
                <v:textbox>
                  <w:txbxContent>
                    <w:p w14:paraId="1D147395" w14:textId="63B1D87E" w:rsidR="00673374" w:rsidRDefault="00673374" w:rsidP="00673374">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3A41482F" w14:textId="231C3049" w:rsidR="00673374" w:rsidRDefault="00673374" w:rsidP="00673374">
                      <w:pPr>
                        <w:jc w:val="center"/>
                        <w:rPr>
                          <w:b/>
                          <w:bCs/>
                          <w:i/>
                          <w:iCs/>
                          <w:color w:val="02772A" w:themeColor="accent5" w:themeShade="80"/>
                          <w:sz w:val="40"/>
                          <w:szCs w:val="40"/>
                          <w:lang w:val="es-CO"/>
                        </w:rPr>
                      </w:pPr>
                      <w:r>
                        <w:rPr>
                          <w:b/>
                          <w:bCs/>
                          <w:i/>
                          <w:iCs/>
                          <w:color w:val="02772A" w:themeColor="accent5" w:themeShade="80"/>
                          <w:sz w:val="40"/>
                          <w:szCs w:val="40"/>
                          <w:lang w:val="es-CO"/>
                        </w:rPr>
                        <w:t>Registrar Clientes</w:t>
                      </w:r>
                    </w:p>
                    <w:p w14:paraId="66DE32D4" w14:textId="77777777" w:rsidR="00673374" w:rsidRPr="00674641" w:rsidRDefault="00673374" w:rsidP="00673374">
                      <w:pPr>
                        <w:jc w:val="center"/>
                        <w:rPr>
                          <w:b/>
                          <w:bCs/>
                          <w:i/>
                          <w:iCs/>
                          <w:color w:val="02772A" w:themeColor="accent5" w:themeShade="80"/>
                          <w:sz w:val="40"/>
                          <w:szCs w:val="40"/>
                          <w:u w:val="single"/>
                          <w:lang w:val="es-CO"/>
                        </w:rPr>
                      </w:pPr>
                    </w:p>
                  </w:txbxContent>
                </v:textbox>
                <w10:wrap anchorx="margin"/>
              </v:roundrect>
            </w:pict>
          </mc:Fallback>
        </mc:AlternateContent>
      </w:r>
    </w:p>
    <w:p w14:paraId="72CC2370" w14:textId="558BDF2F" w:rsidR="00A17FB7" w:rsidRDefault="00A17FB7" w:rsidP="00B74BA4">
      <w:pPr>
        <w:rPr>
          <w:noProof/>
        </w:rPr>
      </w:pPr>
    </w:p>
    <w:p w14:paraId="53A178AA" w14:textId="25CA537D" w:rsidR="00A17FB7" w:rsidRDefault="00A17FB7" w:rsidP="00B74BA4">
      <w:pPr>
        <w:rPr>
          <w:noProof/>
        </w:rPr>
      </w:pPr>
    </w:p>
    <w:p w14:paraId="0FCF7D9C" w14:textId="1AA66AB1" w:rsidR="00A17FB7" w:rsidRDefault="0097420F" w:rsidP="00B74BA4">
      <w:pPr>
        <w:rPr>
          <w:noProof/>
        </w:rPr>
      </w:pPr>
      <w:r>
        <w:rPr>
          <w:noProof/>
        </w:rPr>
        <mc:AlternateContent>
          <mc:Choice Requires="wps">
            <w:drawing>
              <wp:anchor distT="0" distB="0" distL="114300" distR="114300" simplePos="0" relativeHeight="251722752" behindDoc="0" locked="0" layoutInCell="1" allowOverlap="1" wp14:anchorId="43861B9C" wp14:editId="35A93A48">
                <wp:simplePos x="0" y="0"/>
                <wp:positionH relativeFrom="margin">
                  <wp:posOffset>3497565</wp:posOffset>
                </wp:positionH>
                <wp:positionV relativeFrom="paragraph">
                  <wp:posOffset>128846</wp:posOffset>
                </wp:positionV>
                <wp:extent cx="3371850" cy="523875"/>
                <wp:effectExtent l="0" t="0" r="0" b="0"/>
                <wp:wrapNone/>
                <wp:docPr id="234" name="Rectángulo: esquinas redondeadas 234"/>
                <wp:cNvGraphicFramePr/>
                <a:graphic xmlns:a="http://schemas.openxmlformats.org/drawingml/2006/main">
                  <a:graphicData uri="http://schemas.microsoft.com/office/word/2010/wordprocessingShape">
                    <wps:wsp>
                      <wps:cNvSpPr/>
                      <wps:spPr>
                        <a:xfrm>
                          <a:off x="0" y="0"/>
                          <a:ext cx="3371850" cy="5238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B155D2" w14:textId="6DD227A4" w:rsidR="00E756D2" w:rsidRPr="00674641" w:rsidRDefault="00E756D2" w:rsidP="00E756D2">
                            <w:pPr>
                              <w:jc w:val="center"/>
                              <w:rPr>
                                <w:b/>
                                <w:bCs/>
                                <w:i/>
                                <w:iCs/>
                                <w:color w:val="02772A" w:themeColor="accent5" w:themeShade="80"/>
                                <w:sz w:val="40"/>
                                <w:szCs w:val="40"/>
                                <w:u w:val="single"/>
                                <w:lang w:val="es-CO"/>
                              </w:rPr>
                            </w:pPr>
                            <w:r>
                              <w:rPr>
                                <w:b/>
                                <w:bCs/>
                                <w:i/>
                                <w:iCs/>
                                <w:color w:val="02772A" w:themeColor="accent5" w:themeShade="80"/>
                                <w:sz w:val="40"/>
                                <w:szCs w:val="40"/>
                                <w:lang w:val="es-CO"/>
                              </w:rPr>
                              <w:t xml:space="preserve">Modelo Cliente </w:t>
                            </w:r>
                            <w:proofErr w:type="spellStart"/>
                            <w:r>
                              <w:rPr>
                                <w:b/>
                                <w:bCs/>
                                <w:i/>
                                <w:iCs/>
                                <w:color w:val="02772A" w:themeColor="accent5" w:themeShade="80"/>
                                <w:sz w:val="40"/>
                                <w:szCs w:val="40"/>
                                <w:lang w:val="es-CO"/>
                              </w:rPr>
                              <w:t>Dao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61B9C" id="Rectángulo: esquinas redondeadas 234" o:spid="_x0000_s1191" style="position:absolute;margin-left:275.4pt;margin-top:10.15pt;width:265.5pt;height:41.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" filled="f" stroked="f" strokeweight="1pt">
                <v:stroke joinstyle="miter"/>
                <v:textbox>
                  <w:txbxContent>
                    <w:p w14:paraId="4CB155D2" w14:textId="6DD227A4" w:rsidR="00E756D2" w:rsidRPr="00674641" w:rsidRDefault="00E756D2" w:rsidP="00E756D2">
                      <w:pPr>
                        <w:jc w:val="center"/>
                        <w:rPr>
                          <w:b/>
                          <w:bCs/>
                          <w:i/>
                          <w:iCs/>
                          <w:color w:val="02772A" w:themeColor="accent5" w:themeShade="80"/>
                          <w:sz w:val="40"/>
                          <w:szCs w:val="40"/>
                          <w:u w:val="single"/>
                          <w:lang w:val="es-CO"/>
                        </w:rPr>
                      </w:pPr>
                      <w:r>
                        <w:rPr>
                          <w:b/>
                          <w:bCs/>
                          <w:i/>
                          <w:iCs/>
                          <w:color w:val="02772A" w:themeColor="accent5" w:themeShade="80"/>
                          <w:sz w:val="40"/>
                          <w:szCs w:val="40"/>
                          <w:lang w:val="es-CO"/>
                        </w:rPr>
                        <w:t xml:space="preserve">Modelo Cliente </w:t>
                      </w:r>
                      <w:proofErr w:type="spellStart"/>
                      <w:r>
                        <w:rPr>
                          <w:b/>
                          <w:bCs/>
                          <w:i/>
                          <w:iCs/>
                          <w:color w:val="02772A" w:themeColor="accent5" w:themeShade="80"/>
                          <w:sz w:val="40"/>
                          <w:szCs w:val="40"/>
                          <w:lang w:val="es-CO"/>
                        </w:rPr>
                        <w:t>Dao</w:t>
                      </w:r>
                      <w:proofErr w:type="spellEnd"/>
                    </w:p>
                  </w:txbxContent>
                </v:textbox>
                <w10:wrap anchorx="margin"/>
              </v:roundrect>
            </w:pict>
          </mc:Fallback>
        </mc:AlternateContent>
      </w:r>
    </w:p>
    <w:p w14:paraId="30F2CE79" w14:textId="1836C44E" w:rsidR="00A17FB7" w:rsidRDefault="00A17FB7" w:rsidP="00B74BA4">
      <w:pPr>
        <w:rPr>
          <w:noProof/>
        </w:rPr>
      </w:pPr>
    </w:p>
    <w:p w14:paraId="71CA0C62" w14:textId="29FC4968" w:rsidR="00A17FB7" w:rsidRDefault="00A17FB7" w:rsidP="00B74BA4">
      <w:pPr>
        <w:rPr>
          <w:noProof/>
        </w:rPr>
      </w:pPr>
    </w:p>
    <w:p w14:paraId="40DF24BD" w14:textId="3B8ED049" w:rsidR="00A17FB7" w:rsidRDefault="00A17FB7" w:rsidP="00B74BA4">
      <w:pPr>
        <w:rPr>
          <w:noProof/>
        </w:rPr>
      </w:pPr>
    </w:p>
    <w:p w14:paraId="1394718F" w14:textId="155E1AF7" w:rsidR="00A17FB7" w:rsidRDefault="00A17FB7" w:rsidP="00B74BA4">
      <w:pPr>
        <w:rPr>
          <w:noProof/>
        </w:rPr>
      </w:pPr>
    </w:p>
    <w:p w14:paraId="4FDB40D1" w14:textId="563D3737" w:rsidR="00A17FB7" w:rsidRDefault="007232A9" w:rsidP="00B74BA4">
      <w:pPr>
        <w:rPr>
          <w:noProof/>
        </w:rPr>
      </w:pPr>
      <w:r w:rsidRPr="0015479A">
        <w:rPr>
          <w:noProof/>
        </w:rPr>
        <w:drawing>
          <wp:anchor distT="0" distB="0" distL="114300" distR="114300" simplePos="0" relativeHeight="251723776" behindDoc="0" locked="0" layoutInCell="1" allowOverlap="1" wp14:anchorId="56D02E1B" wp14:editId="31ED11E3">
            <wp:simplePos x="0" y="0"/>
            <wp:positionH relativeFrom="margin">
              <wp:align>right</wp:align>
            </wp:positionH>
            <wp:positionV relativeFrom="margin">
              <wp:posOffset>2282825</wp:posOffset>
            </wp:positionV>
            <wp:extent cx="5855970" cy="4454525"/>
            <wp:effectExtent l="19050" t="19050" r="11430" b="22225"/>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55970" cy="4454525"/>
                    </a:xfrm>
                    <a:prstGeom prst="rect">
                      <a:avLst/>
                    </a:prstGeom>
                    <a:ln>
                      <a:solidFill>
                        <a:schemeClr val="accent2"/>
                      </a:solidFill>
                    </a:ln>
                    <a:effectLst>
                      <a:innerShdw blurRad="63500" dist="50800" dir="18900000">
                        <a:prstClr val="black">
                          <a:alpha val="50000"/>
                        </a:prstClr>
                      </a:innerShdw>
                      <a:softEdge rad="12700"/>
                    </a:effectLst>
                  </pic:spPr>
                </pic:pic>
              </a:graphicData>
            </a:graphic>
            <wp14:sizeRelH relativeFrom="margin">
              <wp14:pctWidth>0</wp14:pctWidth>
            </wp14:sizeRelH>
            <wp14:sizeRelV relativeFrom="margin">
              <wp14:pctHeight>0</wp14:pctHeight>
            </wp14:sizeRelV>
          </wp:anchor>
        </w:drawing>
      </w:r>
    </w:p>
    <w:p w14:paraId="5C083856" w14:textId="2DD576D5" w:rsidR="00A17FB7" w:rsidRDefault="00A17FB7" w:rsidP="00B74BA4">
      <w:pPr>
        <w:rPr>
          <w:noProof/>
        </w:rPr>
      </w:pPr>
    </w:p>
    <w:p w14:paraId="63C77B54" w14:textId="46D0EE56" w:rsidR="00A17FB7" w:rsidRDefault="00A17FB7" w:rsidP="00B74BA4">
      <w:pPr>
        <w:rPr>
          <w:noProof/>
        </w:rPr>
      </w:pPr>
    </w:p>
    <w:p w14:paraId="21B93A6F" w14:textId="2DECBA3F" w:rsidR="00A17FB7" w:rsidRDefault="00A17FB7" w:rsidP="00B74BA4">
      <w:pPr>
        <w:rPr>
          <w:noProof/>
        </w:rPr>
      </w:pPr>
    </w:p>
    <w:p w14:paraId="5019707D" w14:textId="77777777" w:rsidR="00A17FB7" w:rsidRDefault="00A17FB7" w:rsidP="00B74BA4">
      <w:pPr>
        <w:rPr>
          <w:noProof/>
        </w:rPr>
      </w:pPr>
    </w:p>
    <w:p w14:paraId="6208B1E7" w14:textId="7F73B746" w:rsidR="00A17FB7" w:rsidRDefault="00A17FB7" w:rsidP="00B74BA4">
      <w:pPr>
        <w:rPr>
          <w:noProof/>
        </w:rPr>
      </w:pPr>
    </w:p>
    <w:p w14:paraId="7B75026B" w14:textId="77777777" w:rsidR="00A17FB7" w:rsidRDefault="00A17FB7" w:rsidP="00B74BA4">
      <w:pPr>
        <w:rPr>
          <w:noProof/>
        </w:rPr>
      </w:pPr>
    </w:p>
    <w:p w14:paraId="12F45C76" w14:textId="76FD972A" w:rsidR="00A17FB7" w:rsidRDefault="00A17FB7" w:rsidP="00B74BA4">
      <w:pPr>
        <w:rPr>
          <w:noProof/>
        </w:rPr>
      </w:pPr>
    </w:p>
    <w:p w14:paraId="65527952" w14:textId="77777777" w:rsidR="00A17FB7" w:rsidRDefault="00A17FB7" w:rsidP="00B74BA4">
      <w:pPr>
        <w:rPr>
          <w:noProof/>
        </w:rPr>
      </w:pPr>
    </w:p>
    <w:p w14:paraId="68C4F0AE" w14:textId="77777777" w:rsidR="00A17FB7" w:rsidRDefault="00A17FB7" w:rsidP="00B74BA4">
      <w:pPr>
        <w:rPr>
          <w:noProof/>
        </w:rPr>
      </w:pPr>
    </w:p>
    <w:p w14:paraId="7BF136B0" w14:textId="77777777" w:rsidR="00A17FB7" w:rsidRDefault="00A17FB7" w:rsidP="00B74BA4">
      <w:pPr>
        <w:rPr>
          <w:noProof/>
        </w:rPr>
      </w:pPr>
    </w:p>
    <w:p w14:paraId="7D497A9F" w14:textId="0B394D20" w:rsidR="00A17FB7" w:rsidRDefault="00A17FB7" w:rsidP="00B74BA4">
      <w:pPr>
        <w:rPr>
          <w:noProof/>
        </w:rPr>
      </w:pPr>
    </w:p>
    <w:p w14:paraId="1187D36A" w14:textId="77777777" w:rsidR="00A17FB7" w:rsidRDefault="00A17FB7" w:rsidP="00B74BA4">
      <w:pPr>
        <w:rPr>
          <w:noProof/>
        </w:rPr>
      </w:pPr>
    </w:p>
    <w:p w14:paraId="299D070A" w14:textId="77777777" w:rsidR="00A17FB7" w:rsidRDefault="00A17FB7" w:rsidP="00B74BA4">
      <w:pPr>
        <w:rPr>
          <w:noProof/>
        </w:rPr>
      </w:pPr>
    </w:p>
    <w:p w14:paraId="62FB3365" w14:textId="77777777" w:rsidR="00A17FB7" w:rsidRDefault="00A17FB7" w:rsidP="00B74BA4">
      <w:pPr>
        <w:rPr>
          <w:noProof/>
        </w:rPr>
      </w:pPr>
    </w:p>
    <w:p w14:paraId="58F9B783" w14:textId="77777777" w:rsidR="00A17FB7" w:rsidRDefault="00A17FB7" w:rsidP="00B74BA4">
      <w:pPr>
        <w:rPr>
          <w:noProof/>
        </w:rPr>
      </w:pPr>
    </w:p>
    <w:p w14:paraId="09438C8B" w14:textId="77777777" w:rsidR="00A17FB7" w:rsidRDefault="00A17FB7" w:rsidP="00B74BA4">
      <w:pPr>
        <w:rPr>
          <w:noProof/>
        </w:rPr>
      </w:pPr>
    </w:p>
    <w:p w14:paraId="0753AA34" w14:textId="6F53D517" w:rsidR="00A17FB7" w:rsidRDefault="008A1F7F" w:rsidP="00B74BA4">
      <w:pPr>
        <w:rPr>
          <w:noProof/>
        </w:rPr>
      </w:pPr>
      <w:r>
        <w:rPr>
          <w:noProof/>
        </w:rPr>
        <w:lastRenderedPageBreak/>
        <mc:AlternateContent>
          <mc:Choice Requires="wpg">
            <w:drawing>
              <wp:anchor distT="0" distB="0" distL="457200" distR="457200" simplePos="0" relativeHeight="251739136" behindDoc="0" locked="0" layoutInCell="1" allowOverlap="1" wp14:anchorId="2C05D2B6" wp14:editId="1C105292">
                <wp:simplePos x="0" y="0"/>
                <wp:positionH relativeFrom="page">
                  <wp:align>left</wp:align>
                </wp:positionH>
                <mc:AlternateContent>
                  <mc:Choice Requires="wp14">
                    <wp:positionV relativeFrom="page">
                      <wp14:pctPosVOffset>2300</wp14:pctPosVOffset>
                    </wp:positionV>
                  </mc:Choice>
                  <mc:Fallback>
                    <wp:positionV relativeFrom="page">
                      <wp:posOffset>173355</wp:posOffset>
                    </wp:positionV>
                  </mc:Fallback>
                </mc:AlternateContent>
                <wp:extent cx="2971800" cy="7527290"/>
                <wp:effectExtent l="0" t="0" r="0" b="0"/>
                <wp:wrapSquare wrapText="bothSides"/>
                <wp:docPr id="250" name="Grupo 250"/>
                <wp:cNvGraphicFramePr/>
                <a:graphic xmlns:a="http://schemas.openxmlformats.org/drawingml/2006/main">
                  <a:graphicData uri="http://schemas.microsoft.com/office/word/2010/wordprocessingGroup">
                    <wpg:wgp>
                      <wpg:cNvGrpSpPr/>
                      <wpg:grpSpPr>
                        <a:xfrm>
                          <a:off x="0" y="0"/>
                          <a:ext cx="2971800" cy="7527851"/>
                          <a:chOff x="0" y="0"/>
                          <a:chExt cx="2970931" cy="9372600"/>
                        </a:xfrm>
                      </wpg:grpSpPr>
                      <wpg:grpSp>
                        <wpg:cNvPr id="251" name="Grupo 251"/>
                        <wpg:cNvGrpSpPr/>
                        <wpg:grpSpPr>
                          <a:xfrm>
                            <a:off x="0" y="0"/>
                            <a:ext cx="914400" cy="9372600"/>
                            <a:chOff x="0" y="0"/>
                            <a:chExt cx="914400" cy="9372600"/>
                          </a:xfrm>
                        </wpg:grpSpPr>
                        <wps:wsp>
                          <wps:cNvPr id="252" name="Rectángulo 252"/>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upo 253"/>
                          <wpg:cNvGrpSpPr/>
                          <wpg:grpSpPr>
                            <a:xfrm>
                              <a:off x="227566" y="0"/>
                              <a:ext cx="685800" cy="9372600"/>
                              <a:chOff x="0" y="0"/>
                              <a:chExt cx="685800" cy="9372600"/>
                            </a:xfrm>
                          </wpg:grpSpPr>
                          <wps:wsp>
                            <wps:cNvPr id="254" name="Rectá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ángulo 255"/>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76" name="Cuadro de texto 576"/>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6A32C" w14:textId="7E3BB173" w:rsidR="00612921" w:rsidRPr="00612921" w:rsidRDefault="00612921">
                              <w:pPr>
                                <w:pStyle w:val="TtuloTDC"/>
                                <w:spacing w:before="120"/>
                                <w:rPr>
                                  <w:color w:val="FFFFFF" w:themeColor="background1"/>
                                  <w:sz w:val="26"/>
                                  <w:szCs w:val="26"/>
                                </w:rPr>
                              </w:pPr>
                              <w:r w:rsidRPr="00612921">
                                <w:rPr>
                                  <w:color w:val="FFFFFF" w:themeColor="background1"/>
                                  <w:sz w:val="26"/>
                                  <w:szCs w:val="26"/>
                                </w:rPr>
                                <w:t>Descripción</w:t>
                              </w:r>
                            </w:p>
                            <w:p w14:paraId="11854A69" w14:textId="77777777" w:rsidR="0098509B" w:rsidRDefault="00753677" w:rsidP="00AB0534">
                              <w:pPr>
                                <w:rPr>
                                  <w:color w:val="7F7F7F" w:themeColor="text1" w:themeTint="80"/>
                                </w:rPr>
                              </w:pPr>
                              <w:r>
                                <w:rPr>
                                  <w:color w:val="7F7F7F" w:themeColor="text1" w:themeTint="80"/>
                                </w:rPr>
                                <w:t xml:space="preserve">Creamos una Publica lista </w:t>
                              </w:r>
                              <w:r w:rsidR="00D56578">
                                <w:rPr>
                                  <w:color w:val="7F7F7F" w:themeColor="text1" w:themeTint="80"/>
                                </w:rPr>
                                <w:t>llamada “</w:t>
                              </w:r>
                              <w:proofErr w:type="spellStart"/>
                              <w:r w:rsidRPr="00D56578">
                                <w:rPr>
                                  <w:b/>
                                  <w:bCs/>
                                  <w:color w:val="7F7F7F" w:themeColor="text1" w:themeTint="80"/>
                                </w:rPr>
                                <w:t>ListarCliente</w:t>
                              </w:r>
                              <w:proofErr w:type="spellEnd"/>
                              <w:r w:rsidRPr="00D56578">
                                <w:rPr>
                                  <w:b/>
                                  <w:bCs/>
                                  <w:color w:val="7F7F7F" w:themeColor="text1" w:themeTint="80"/>
                                </w:rPr>
                                <w:t>”</w:t>
                              </w:r>
                              <w:r w:rsidR="002E78EC">
                                <w:rPr>
                                  <w:b/>
                                  <w:bCs/>
                                  <w:color w:val="7F7F7F" w:themeColor="text1" w:themeTint="80"/>
                                </w:rPr>
                                <w:t xml:space="preserve"> </w:t>
                              </w:r>
                              <w:r w:rsidR="002E78EC">
                                <w:rPr>
                                  <w:color w:val="7F7F7F" w:themeColor="text1" w:themeTint="80"/>
                                </w:rPr>
                                <w:t xml:space="preserve">usaremos un array </w:t>
                              </w:r>
                              <w:proofErr w:type="spellStart"/>
                              <w:r w:rsidR="002E78EC">
                                <w:rPr>
                                  <w:color w:val="7F7F7F" w:themeColor="text1" w:themeTint="80"/>
                                </w:rPr>
                                <w:t>list</w:t>
                              </w:r>
                              <w:proofErr w:type="spellEnd"/>
                              <w:r w:rsidR="002E78EC">
                                <w:rPr>
                                  <w:color w:val="7F7F7F" w:themeColor="text1" w:themeTint="80"/>
                                </w:rPr>
                                <w:t xml:space="preserve"> para almacenarlo en una lista, necesario para una tabla. Lo importamos</w:t>
                              </w:r>
                              <w:r w:rsidR="0098509B">
                                <w:rPr>
                                  <w:color w:val="7F7F7F" w:themeColor="text1" w:themeTint="80"/>
                                </w:rPr>
                                <w:t>.</w:t>
                              </w:r>
                            </w:p>
                            <w:p w14:paraId="76E71161" w14:textId="118C3528" w:rsidR="00612921" w:rsidRDefault="0098509B" w:rsidP="00AB0534">
                              <w:pPr>
                                <w:rPr>
                                  <w:b/>
                                  <w:bCs/>
                                  <w:color w:val="7F7F7F" w:themeColor="text1" w:themeTint="80"/>
                                </w:rPr>
                              </w:pPr>
                              <w:r>
                                <w:rPr>
                                  <w:color w:val="7F7F7F" w:themeColor="text1" w:themeTint="80"/>
                                </w:rPr>
                                <w:t xml:space="preserve">De seguido </w:t>
                              </w:r>
                              <w:r w:rsidR="00B40B84">
                                <w:rPr>
                                  <w:color w:val="7F7F7F" w:themeColor="text1" w:themeTint="80"/>
                                </w:rPr>
                                <w:t>establecemos la</w:t>
                              </w:r>
                              <w:r>
                                <w:rPr>
                                  <w:color w:val="7F7F7F" w:themeColor="text1" w:themeTint="80"/>
                                </w:rPr>
                                <w:t xml:space="preserve"> consulta ti</w:t>
                              </w:r>
                              <w:r w:rsidR="00F245EE">
                                <w:rPr>
                                  <w:color w:val="7F7F7F" w:themeColor="text1" w:themeTint="80"/>
                                </w:rPr>
                                <w:t xml:space="preserve">po </w:t>
                              </w:r>
                              <w:proofErr w:type="spellStart"/>
                              <w:r w:rsidR="00F245EE">
                                <w:rPr>
                                  <w:color w:val="7F7F7F" w:themeColor="text1" w:themeTint="80"/>
                                </w:rPr>
                                <w:t>String</w:t>
                              </w:r>
                              <w:proofErr w:type="spellEnd"/>
                              <w:r w:rsidR="00F245EE">
                                <w:rPr>
                                  <w:color w:val="7F7F7F" w:themeColor="text1" w:themeTint="80"/>
                                </w:rPr>
                                <w:t xml:space="preserve"> </w:t>
                              </w:r>
                              <w:proofErr w:type="spellStart"/>
                              <w:r w:rsidR="00F245EE">
                                <w:rPr>
                                  <w:color w:val="7F7F7F" w:themeColor="text1" w:themeTint="80"/>
                                </w:rPr>
                                <w:t>sql</w:t>
                              </w:r>
                              <w:proofErr w:type="spellEnd"/>
                              <w:r w:rsidR="00F245EE">
                                <w:rPr>
                                  <w:color w:val="7F7F7F" w:themeColor="text1" w:themeTint="80"/>
                                </w:rPr>
                                <w:t xml:space="preserve"> en el cual Seleccionaremos todos los atributos de la Tabla </w:t>
                              </w:r>
                              <w:r w:rsidR="00F245EE" w:rsidRPr="00F245EE">
                                <w:rPr>
                                  <w:b/>
                                  <w:bCs/>
                                  <w:color w:val="7F7F7F" w:themeColor="text1" w:themeTint="80"/>
                                </w:rPr>
                                <w:t>“Clientes”</w:t>
                              </w:r>
                              <w:r w:rsidR="00B40B84">
                                <w:rPr>
                                  <w:b/>
                                  <w:bCs/>
                                  <w:color w:val="7F7F7F" w:themeColor="text1" w:themeTint="80"/>
                                </w:rPr>
                                <w:t>.</w:t>
                              </w:r>
                            </w:p>
                            <w:p w14:paraId="0E9C8CD4" w14:textId="3D6899E2" w:rsidR="00B40B84" w:rsidRDefault="00B40B84" w:rsidP="00AB0534">
                              <w:pPr>
                                <w:rPr>
                                  <w:color w:val="7F7F7F" w:themeColor="text1" w:themeTint="80"/>
                                </w:rPr>
                              </w:pPr>
                              <w:r>
                                <w:rPr>
                                  <w:color w:val="7F7F7F" w:themeColor="text1" w:themeTint="80"/>
                                </w:rPr>
                                <w:t>Usamos un Try para detectar, y de seguido aplicamos los valores</w:t>
                              </w:r>
                              <w:r w:rsidR="002B499F">
                                <w:rPr>
                                  <w:color w:val="7F7F7F" w:themeColor="text1" w:themeTint="80"/>
                                </w:rPr>
                                <w:t xml:space="preserve"> instanciamos en la clase publica </w:t>
                              </w:r>
                              <w:r w:rsidR="002B499F" w:rsidRPr="00C62216">
                                <w:rPr>
                                  <w:b/>
                                  <w:bCs/>
                                  <w:color w:val="7F7F7F" w:themeColor="text1" w:themeTint="80"/>
                                </w:rPr>
                                <w:t>“C</w:t>
                              </w:r>
                              <w:r w:rsidR="00C62216" w:rsidRPr="00C62216">
                                <w:rPr>
                                  <w:b/>
                                  <w:bCs/>
                                  <w:color w:val="7F7F7F" w:themeColor="text1" w:themeTint="80"/>
                                </w:rPr>
                                <w:t>liente Da</w:t>
                              </w:r>
                              <w:proofErr w:type="gramStart"/>
                              <w:r w:rsidR="00C62216" w:rsidRPr="00C62216">
                                <w:rPr>
                                  <w:b/>
                                  <w:bCs/>
                                  <w:color w:val="7F7F7F" w:themeColor="text1" w:themeTint="80"/>
                                </w:rPr>
                                <w:t>”</w:t>
                              </w:r>
                              <w:r w:rsidR="00C62216">
                                <w:rPr>
                                  <w:b/>
                                  <w:bCs/>
                                  <w:color w:val="7F7F7F" w:themeColor="text1" w:themeTint="80"/>
                                </w:rPr>
                                <w:t xml:space="preserve"> </w:t>
                              </w:r>
                              <w:r w:rsidR="00423D21">
                                <w:rPr>
                                  <w:b/>
                                  <w:bCs/>
                                  <w:color w:val="7F7F7F" w:themeColor="text1" w:themeTint="80"/>
                                </w:rPr>
                                <w:t>,</w:t>
                              </w:r>
                              <w:proofErr w:type="gramEnd"/>
                              <w:r w:rsidR="00423D21">
                                <w:rPr>
                                  <w:b/>
                                  <w:bCs/>
                                  <w:color w:val="7F7F7F" w:themeColor="text1" w:themeTint="80"/>
                                </w:rPr>
                                <w:t xml:space="preserve"> </w:t>
                              </w:r>
                              <w:r w:rsidR="00423D21">
                                <w:rPr>
                                  <w:color w:val="7F7F7F" w:themeColor="text1" w:themeTint="80"/>
                                </w:rPr>
                                <w:t>usamos un “</w:t>
                              </w:r>
                              <w:proofErr w:type="spellStart"/>
                              <w:r w:rsidR="00423D21">
                                <w:rPr>
                                  <w:color w:val="7F7F7F" w:themeColor="text1" w:themeTint="80"/>
                                </w:rPr>
                                <w:t>While</w:t>
                              </w:r>
                              <w:proofErr w:type="spellEnd"/>
                              <w:r w:rsidR="00423D21">
                                <w:rPr>
                                  <w:color w:val="7F7F7F" w:themeColor="text1" w:themeTint="80"/>
                                </w:rPr>
                                <w:t xml:space="preserve">” para repetir las sentencias, y </w:t>
                              </w:r>
                              <w:r w:rsidR="003B4D4A">
                                <w:rPr>
                                  <w:color w:val="7F7F7F" w:themeColor="text1" w:themeTint="80"/>
                                </w:rPr>
                                <w:t>denominamos el valor Cliente de la Lista como “C1”.</w:t>
                              </w:r>
                            </w:p>
                            <w:p w14:paraId="7F1B45BB" w14:textId="46E83F1E" w:rsidR="003B4D4A" w:rsidRPr="00423D21" w:rsidRDefault="003B4D4A" w:rsidP="00AB0534">
                              <w:pPr>
                                <w:rPr>
                                  <w:color w:val="7F7F7F" w:themeColor="text1" w:themeTint="80"/>
                                </w:rPr>
                              </w:pPr>
                              <w:r>
                                <w:rPr>
                                  <w:color w:val="7F7F7F" w:themeColor="text1" w:themeTint="80"/>
                                </w:rPr>
                                <w:t>Ese valor que nosotros nombramos, se aplicado en los Modelo de los Clientes q</w:t>
                              </w:r>
                              <w:r w:rsidR="00FF2231">
                                <w:rPr>
                                  <w:color w:val="7F7F7F" w:themeColor="text1" w:themeTint="80"/>
                                </w:rPr>
                                <w:t>ue se enviaran a los atributos correspondiente que le asignemos, y luego añadidos a la tabla</w:t>
                              </w:r>
                              <w:r w:rsidR="00974C86">
                                <w:rPr>
                                  <w:color w:val="7F7F7F" w:themeColor="text1" w:themeTint="80"/>
                                </w:rPr>
                                <w:t>. Un “Catch” Para evaluar y luego nuevamente retornar la lista del array denominado “C1”</w:t>
                              </w:r>
                            </w:p>
                            <w:p w14:paraId="2FB927DF" w14:textId="73C22380" w:rsidR="00B40B84" w:rsidRDefault="00B40B84" w:rsidP="00AB0534">
                              <w:pPr>
                                <w:rPr>
                                  <w:color w:val="7F7F7F" w:themeColor="text1" w:themeTint="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C05D2B6" id="Grupo 250" o:spid="_x0000_s1192" style="position:absolute;margin-left:0;margin-top:0;width:234pt;height:592.7pt;z-index:251739136;mso-top-percent:23;mso-wrap-distance-left:36pt;mso-wrap-distance-right:36pt;mso-position-horizontal:left;mso-position-horizontal-relative:page;mso-position-vertical-relative:page;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">
                <v:group id="Grupo 251" o:spid="_x0000_s1193"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Rectángulo 252" o:spid="_x0000_s1194"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" fillcolor="white [3212]" stroked="f" strokeweight="1pt">
                    <v:fill opacity="0"/>
                  </v:rect>
                  <v:group id="Grupo 253" o:spid="_x0000_s1195"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Rectángulo 5" o:spid="_x0000_s1196"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" path="m,l667707,v4,1323975,-219068,3990702,-219064,5314677c448639,7111854,667711,7566279,667707,9363456l,9363456,,xe" fillcolor="#c0f400 [3204]" stroked="f" strokeweight="1pt">
                      <v:stroke joinstyle="miter"/>
                      <v:path arrowok="t" o:connecttype="custom" o:connectlocs="0,0;667512,0;448512,5314677;667512,9363456;0,9363456;0,0" o:connectangles="0,0,0,0,0,0"/>
                    </v:shape>
                    <v:rect id="Rectángulo 255" o:spid="_x0000_s1197"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" stroked="f" strokeweight="1pt">
                      <v:fill r:id="rId22" o:title="" recolor="t" rotate="t" type="frame"/>
                    </v:rect>
                  </v:group>
                </v:group>
                <v:shape id="Cuadro de texto 576" o:spid="_x0000_s1198" type="#_x0000_t202" style="position:absolute;left:9226;top:5916;width:20483;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" filled="f" stroked="f" strokeweight=".5pt">
                  <v:textbox inset="0,0,0,0">
                    <w:txbxContent>
                      <w:p w14:paraId="0FE6A32C" w14:textId="7E3BB173" w:rsidR="00612921" w:rsidRPr="00612921" w:rsidRDefault="00612921">
                        <w:pPr>
                          <w:pStyle w:val="TtuloTDC"/>
                          <w:spacing w:before="120"/>
                          <w:rPr>
                            <w:color w:val="FFFFFF" w:themeColor="background1"/>
                            <w:sz w:val="26"/>
                            <w:szCs w:val="26"/>
                          </w:rPr>
                        </w:pPr>
                        <w:r w:rsidRPr="00612921">
                          <w:rPr>
                            <w:color w:val="FFFFFF" w:themeColor="background1"/>
                            <w:sz w:val="26"/>
                            <w:szCs w:val="26"/>
                          </w:rPr>
                          <w:t>Descripción</w:t>
                        </w:r>
                      </w:p>
                      <w:p w14:paraId="11854A69" w14:textId="77777777" w:rsidR="0098509B" w:rsidRDefault="00753677" w:rsidP="00AB0534">
                        <w:pPr>
                          <w:rPr>
                            <w:color w:val="7F7F7F" w:themeColor="text1" w:themeTint="80"/>
                          </w:rPr>
                        </w:pPr>
                        <w:r>
                          <w:rPr>
                            <w:color w:val="7F7F7F" w:themeColor="text1" w:themeTint="80"/>
                          </w:rPr>
                          <w:t xml:space="preserve">Creamos una Publica lista </w:t>
                        </w:r>
                        <w:r w:rsidR="00D56578">
                          <w:rPr>
                            <w:color w:val="7F7F7F" w:themeColor="text1" w:themeTint="80"/>
                          </w:rPr>
                          <w:t>llamada “</w:t>
                        </w:r>
                        <w:proofErr w:type="spellStart"/>
                        <w:r w:rsidRPr="00D56578">
                          <w:rPr>
                            <w:b/>
                            <w:bCs/>
                            <w:color w:val="7F7F7F" w:themeColor="text1" w:themeTint="80"/>
                          </w:rPr>
                          <w:t>ListarCliente</w:t>
                        </w:r>
                        <w:proofErr w:type="spellEnd"/>
                        <w:r w:rsidRPr="00D56578">
                          <w:rPr>
                            <w:b/>
                            <w:bCs/>
                            <w:color w:val="7F7F7F" w:themeColor="text1" w:themeTint="80"/>
                          </w:rPr>
                          <w:t>”</w:t>
                        </w:r>
                        <w:r w:rsidR="002E78EC">
                          <w:rPr>
                            <w:b/>
                            <w:bCs/>
                            <w:color w:val="7F7F7F" w:themeColor="text1" w:themeTint="80"/>
                          </w:rPr>
                          <w:t xml:space="preserve"> </w:t>
                        </w:r>
                        <w:r w:rsidR="002E78EC">
                          <w:rPr>
                            <w:color w:val="7F7F7F" w:themeColor="text1" w:themeTint="80"/>
                          </w:rPr>
                          <w:t xml:space="preserve">usaremos un array </w:t>
                        </w:r>
                        <w:proofErr w:type="spellStart"/>
                        <w:r w:rsidR="002E78EC">
                          <w:rPr>
                            <w:color w:val="7F7F7F" w:themeColor="text1" w:themeTint="80"/>
                          </w:rPr>
                          <w:t>list</w:t>
                        </w:r>
                        <w:proofErr w:type="spellEnd"/>
                        <w:r w:rsidR="002E78EC">
                          <w:rPr>
                            <w:color w:val="7F7F7F" w:themeColor="text1" w:themeTint="80"/>
                          </w:rPr>
                          <w:t xml:space="preserve"> para almacenarlo en una lista, necesario para una tabla. Lo importamos</w:t>
                        </w:r>
                        <w:r w:rsidR="0098509B">
                          <w:rPr>
                            <w:color w:val="7F7F7F" w:themeColor="text1" w:themeTint="80"/>
                          </w:rPr>
                          <w:t>.</w:t>
                        </w:r>
                      </w:p>
                      <w:p w14:paraId="76E71161" w14:textId="118C3528" w:rsidR="00612921" w:rsidRDefault="0098509B" w:rsidP="00AB0534">
                        <w:pPr>
                          <w:rPr>
                            <w:b/>
                            <w:bCs/>
                            <w:color w:val="7F7F7F" w:themeColor="text1" w:themeTint="80"/>
                          </w:rPr>
                        </w:pPr>
                        <w:r>
                          <w:rPr>
                            <w:color w:val="7F7F7F" w:themeColor="text1" w:themeTint="80"/>
                          </w:rPr>
                          <w:t xml:space="preserve">De seguido </w:t>
                        </w:r>
                        <w:r w:rsidR="00B40B84">
                          <w:rPr>
                            <w:color w:val="7F7F7F" w:themeColor="text1" w:themeTint="80"/>
                          </w:rPr>
                          <w:t>establecemos la</w:t>
                        </w:r>
                        <w:r>
                          <w:rPr>
                            <w:color w:val="7F7F7F" w:themeColor="text1" w:themeTint="80"/>
                          </w:rPr>
                          <w:t xml:space="preserve"> consulta ti</w:t>
                        </w:r>
                        <w:r w:rsidR="00F245EE">
                          <w:rPr>
                            <w:color w:val="7F7F7F" w:themeColor="text1" w:themeTint="80"/>
                          </w:rPr>
                          <w:t xml:space="preserve">po </w:t>
                        </w:r>
                        <w:proofErr w:type="spellStart"/>
                        <w:r w:rsidR="00F245EE">
                          <w:rPr>
                            <w:color w:val="7F7F7F" w:themeColor="text1" w:themeTint="80"/>
                          </w:rPr>
                          <w:t>String</w:t>
                        </w:r>
                        <w:proofErr w:type="spellEnd"/>
                        <w:r w:rsidR="00F245EE">
                          <w:rPr>
                            <w:color w:val="7F7F7F" w:themeColor="text1" w:themeTint="80"/>
                          </w:rPr>
                          <w:t xml:space="preserve"> </w:t>
                        </w:r>
                        <w:proofErr w:type="spellStart"/>
                        <w:r w:rsidR="00F245EE">
                          <w:rPr>
                            <w:color w:val="7F7F7F" w:themeColor="text1" w:themeTint="80"/>
                          </w:rPr>
                          <w:t>sql</w:t>
                        </w:r>
                        <w:proofErr w:type="spellEnd"/>
                        <w:r w:rsidR="00F245EE">
                          <w:rPr>
                            <w:color w:val="7F7F7F" w:themeColor="text1" w:themeTint="80"/>
                          </w:rPr>
                          <w:t xml:space="preserve"> en el cual Seleccionaremos todos los atributos de la Tabla </w:t>
                        </w:r>
                        <w:r w:rsidR="00F245EE" w:rsidRPr="00F245EE">
                          <w:rPr>
                            <w:b/>
                            <w:bCs/>
                            <w:color w:val="7F7F7F" w:themeColor="text1" w:themeTint="80"/>
                          </w:rPr>
                          <w:t>“Clientes”</w:t>
                        </w:r>
                        <w:r w:rsidR="00B40B84">
                          <w:rPr>
                            <w:b/>
                            <w:bCs/>
                            <w:color w:val="7F7F7F" w:themeColor="text1" w:themeTint="80"/>
                          </w:rPr>
                          <w:t>.</w:t>
                        </w:r>
                      </w:p>
                      <w:p w14:paraId="0E9C8CD4" w14:textId="3D6899E2" w:rsidR="00B40B84" w:rsidRDefault="00B40B84" w:rsidP="00AB0534">
                        <w:pPr>
                          <w:rPr>
                            <w:color w:val="7F7F7F" w:themeColor="text1" w:themeTint="80"/>
                          </w:rPr>
                        </w:pPr>
                        <w:r>
                          <w:rPr>
                            <w:color w:val="7F7F7F" w:themeColor="text1" w:themeTint="80"/>
                          </w:rPr>
                          <w:t>Usamos un Try para detectar, y de seguido aplicamos los valores</w:t>
                        </w:r>
                        <w:r w:rsidR="002B499F">
                          <w:rPr>
                            <w:color w:val="7F7F7F" w:themeColor="text1" w:themeTint="80"/>
                          </w:rPr>
                          <w:t xml:space="preserve"> instanciamos en la clase publica </w:t>
                        </w:r>
                        <w:r w:rsidR="002B499F" w:rsidRPr="00C62216">
                          <w:rPr>
                            <w:b/>
                            <w:bCs/>
                            <w:color w:val="7F7F7F" w:themeColor="text1" w:themeTint="80"/>
                          </w:rPr>
                          <w:t>“C</w:t>
                        </w:r>
                        <w:r w:rsidR="00C62216" w:rsidRPr="00C62216">
                          <w:rPr>
                            <w:b/>
                            <w:bCs/>
                            <w:color w:val="7F7F7F" w:themeColor="text1" w:themeTint="80"/>
                          </w:rPr>
                          <w:t>liente Da</w:t>
                        </w:r>
                        <w:proofErr w:type="gramStart"/>
                        <w:r w:rsidR="00C62216" w:rsidRPr="00C62216">
                          <w:rPr>
                            <w:b/>
                            <w:bCs/>
                            <w:color w:val="7F7F7F" w:themeColor="text1" w:themeTint="80"/>
                          </w:rPr>
                          <w:t>”</w:t>
                        </w:r>
                        <w:r w:rsidR="00C62216">
                          <w:rPr>
                            <w:b/>
                            <w:bCs/>
                            <w:color w:val="7F7F7F" w:themeColor="text1" w:themeTint="80"/>
                          </w:rPr>
                          <w:t xml:space="preserve"> </w:t>
                        </w:r>
                        <w:r w:rsidR="00423D21">
                          <w:rPr>
                            <w:b/>
                            <w:bCs/>
                            <w:color w:val="7F7F7F" w:themeColor="text1" w:themeTint="80"/>
                          </w:rPr>
                          <w:t>,</w:t>
                        </w:r>
                        <w:proofErr w:type="gramEnd"/>
                        <w:r w:rsidR="00423D21">
                          <w:rPr>
                            <w:b/>
                            <w:bCs/>
                            <w:color w:val="7F7F7F" w:themeColor="text1" w:themeTint="80"/>
                          </w:rPr>
                          <w:t xml:space="preserve"> </w:t>
                        </w:r>
                        <w:r w:rsidR="00423D21">
                          <w:rPr>
                            <w:color w:val="7F7F7F" w:themeColor="text1" w:themeTint="80"/>
                          </w:rPr>
                          <w:t>usamos un “</w:t>
                        </w:r>
                        <w:proofErr w:type="spellStart"/>
                        <w:r w:rsidR="00423D21">
                          <w:rPr>
                            <w:color w:val="7F7F7F" w:themeColor="text1" w:themeTint="80"/>
                          </w:rPr>
                          <w:t>While</w:t>
                        </w:r>
                        <w:proofErr w:type="spellEnd"/>
                        <w:r w:rsidR="00423D21">
                          <w:rPr>
                            <w:color w:val="7F7F7F" w:themeColor="text1" w:themeTint="80"/>
                          </w:rPr>
                          <w:t xml:space="preserve">” para repetir las sentencias, y </w:t>
                        </w:r>
                        <w:r w:rsidR="003B4D4A">
                          <w:rPr>
                            <w:color w:val="7F7F7F" w:themeColor="text1" w:themeTint="80"/>
                          </w:rPr>
                          <w:t>denominamos el valor Cliente de la Lista como “C1”.</w:t>
                        </w:r>
                      </w:p>
                      <w:p w14:paraId="7F1B45BB" w14:textId="46E83F1E" w:rsidR="003B4D4A" w:rsidRPr="00423D21" w:rsidRDefault="003B4D4A" w:rsidP="00AB0534">
                        <w:pPr>
                          <w:rPr>
                            <w:color w:val="7F7F7F" w:themeColor="text1" w:themeTint="80"/>
                          </w:rPr>
                        </w:pPr>
                        <w:r>
                          <w:rPr>
                            <w:color w:val="7F7F7F" w:themeColor="text1" w:themeTint="80"/>
                          </w:rPr>
                          <w:t>Ese valor que nosotros nombramos, se aplicado en los Modelo de los Clientes q</w:t>
                        </w:r>
                        <w:r w:rsidR="00FF2231">
                          <w:rPr>
                            <w:color w:val="7F7F7F" w:themeColor="text1" w:themeTint="80"/>
                          </w:rPr>
                          <w:t>ue se enviaran a los atributos correspondiente que le asignemos, y luego añadidos a la tabla</w:t>
                        </w:r>
                        <w:r w:rsidR="00974C86">
                          <w:rPr>
                            <w:color w:val="7F7F7F" w:themeColor="text1" w:themeTint="80"/>
                          </w:rPr>
                          <w:t>. Un “Catch” Para evaluar y luego nuevamente retornar la lista del array denominado “C1”</w:t>
                        </w:r>
                      </w:p>
                      <w:p w14:paraId="2FB927DF" w14:textId="73C22380" w:rsidR="00B40B84" w:rsidRDefault="00B40B84" w:rsidP="00AB0534">
                        <w:pPr>
                          <w:rPr>
                            <w:color w:val="7F7F7F" w:themeColor="text1" w:themeTint="80"/>
                          </w:rPr>
                        </w:pPr>
                      </w:p>
                    </w:txbxContent>
                  </v:textbox>
                </v:shape>
                <w10:wrap type="square" anchorx="page" anchory="page"/>
              </v:group>
            </w:pict>
          </mc:Fallback>
        </mc:AlternateContent>
      </w:r>
      <w:r w:rsidR="00114EDE">
        <w:rPr>
          <w:noProof/>
        </w:rPr>
        <w:drawing>
          <wp:anchor distT="0" distB="0" distL="114300" distR="114300" simplePos="0" relativeHeight="251736064" behindDoc="0" locked="0" layoutInCell="1" allowOverlap="1" wp14:anchorId="6632E6F4" wp14:editId="39366291">
            <wp:simplePos x="0" y="0"/>
            <wp:positionH relativeFrom="margin">
              <wp:posOffset>3844925</wp:posOffset>
            </wp:positionH>
            <wp:positionV relativeFrom="margin">
              <wp:posOffset>128270</wp:posOffset>
            </wp:positionV>
            <wp:extent cx="2506980" cy="2421890"/>
            <wp:effectExtent l="95250" t="76200" r="83820" b="1064260"/>
            <wp:wrapSquare wrapText="bothSides"/>
            <wp:docPr id="248" name="Imagen 248" descr="Base de datos orientada a objetos: la información en 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se de datos orientada a objetos: la información en unida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6980" cy="242189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58701C70" w14:textId="0A101D03" w:rsidR="00A17FB7" w:rsidRDefault="00A17FB7" w:rsidP="00B74BA4">
      <w:pPr>
        <w:rPr>
          <w:noProof/>
        </w:rPr>
      </w:pPr>
    </w:p>
    <w:p w14:paraId="76B67F47" w14:textId="3F8BC00F" w:rsidR="00A17FB7" w:rsidRDefault="009D7EFD" w:rsidP="00B74BA4">
      <w:pPr>
        <w:rPr>
          <w:noProof/>
        </w:rPr>
      </w:pPr>
      <w:r>
        <w:rPr>
          <w:noProof/>
        </w:rPr>
        <mc:AlternateContent>
          <mc:Choice Requires="wps">
            <w:drawing>
              <wp:anchor distT="0" distB="0" distL="114300" distR="114300" simplePos="0" relativeHeight="251735040" behindDoc="0" locked="0" layoutInCell="1" allowOverlap="1" wp14:anchorId="23E47A91" wp14:editId="7E3A4ABC">
                <wp:simplePos x="0" y="0"/>
                <wp:positionH relativeFrom="margin">
                  <wp:posOffset>6698512</wp:posOffset>
                </wp:positionH>
                <wp:positionV relativeFrom="paragraph">
                  <wp:posOffset>7192</wp:posOffset>
                </wp:positionV>
                <wp:extent cx="3371850" cy="981075"/>
                <wp:effectExtent l="0" t="0" r="0" b="0"/>
                <wp:wrapNone/>
                <wp:docPr id="247" name="Rectángulo: esquinas redondeadas 247"/>
                <wp:cNvGraphicFramePr/>
                <a:graphic xmlns:a="http://schemas.openxmlformats.org/drawingml/2006/main">
                  <a:graphicData uri="http://schemas.microsoft.com/office/word/2010/wordprocessingShape">
                    <wps:wsp>
                      <wps:cNvSpPr/>
                      <wps:spPr>
                        <a:xfrm>
                          <a:off x="0" y="0"/>
                          <a:ext cx="3371850" cy="9810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C8E61D" w14:textId="77777777" w:rsidR="009D7EFD" w:rsidRDefault="009D7EFD" w:rsidP="009D7EFD">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0830E013" w14:textId="19471B48" w:rsidR="009D7EFD" w:rsidRDefault="00D8744A" w:rsidP="009D7EFD">
                            <w:pPr>
                              <w:jc w:val="center"/>
                              <w:rPr>
                                <w:b/>
                                <w:bCs/>
                                <w:i/>
                                <w:iCs/>
                                <w:color w:val="02772A" w:themeColor="accent5" w:themeShade="80"/>
                                <w:sz w:val="40"/>
                                <w:szCs w:val="40"/>
                                <w:lang w:val="es-CO"/>
                              </w:rPr>
                            </w:pPr>
                            <w:r>
                              <w:rPr>
                                <w:b/>
                                <w:bCs/>
                                <w:i/>
                                <w:iCs/>
                                <w:color w:val="02772A" w:themeColor="accent5" w:themeShade="80"/>
                                <w:sz w:val="40"/>
                                <w:szCs w:val="40"/>
                                <w:lang w:val="es-CO"/>
                              </w:rPr>
                              <w:t>Lista</w:t>
                            </w:r>
                            <w:r w:rsidR="009D7EFD">
                              <w:rPr>
                                <w:b/>
                                <w:bCs/>
                                <w:i/>
                                <w:iCs/>
                                <w:color w:val="02772A" w:themeColor="accent5" w:themeShade="80"/>
                                <w:sz w:val="40"/>
                                <w:szCs w:val="40"/>
                                <w:lang w:val="es-CO"/>
                              </w:rPr>
                              <w:t>r Clientes</w:t>
                            </w:r>
                          </w:p>
                          <w:p w14:paraId="5610DDFE" w14:textId="77777777" w:rsidR="009D7EFD" w:rsidRPr="00674641" w:rsidRDefault="009D7EFD" w:rsidP="009D7EFD">
                            <w:pPr>
                              <w:jc w:val="center"/>
                              <w:rPr>
                                <w:b/>
                                <w:bCs/>
                                <w:i/>
                                <w:iCs/>
                                <w:color w:val="02772A" w:themeColor="accent5" w:themeShade="80"/>
                                <w:sz w:val="40"/>
                                <w:szCs w:val="40"/>
                                <w:u w:val="single"/>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E47A91" id="Rectángulo: esquinas redondeadas 247" o:spid="_x0000_s1199" style="position:absolute;margin-left:527.45pt;margin-top:.55pt;width:265.5pt;height:77.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" filled="f" stroked="f" strokeweight="1pt">
                <v:stroke joinstyle="miter"/>
                <v:textbox>
                  <w:txbxContent>
                    <w:p w14:paraId="7AC8E61D" w14:textId="77777777" w:rsidR="009D7EFD" w:rsidRDefault="009D7EFD" w:rsidP="009D7EFD">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0830E013" w14:textId="19471B48" w:rsidR="009D7EFD" w:rsidRDefault="00D8744A" w:rsidP="009D7EFD">
                      <w:pPr>
                        <w:jc w:val="center"/>
                        <w:rPr>
                          <w:b/>
                          <w:bCs/>
                          <w:i/>
                          <w:iCs/>
                          <w:color w:val="02772A" w:themeColor="accent5" w:themeShade="80"/>
                          <w:sz w:val="40"/>
                          <w:szCs w:val="40"/>
                          <w:lang w:val="es-CO"/>
                        </w:rPr>
                      </w:pPr>
                      <w:r>
                        <w:rPr>
                          <w:b/>
                          <w:bCs/>
                          <w:i/>
                          <w:iCs/>
                          <w:color w:val="02772A" w:themeColor="accent5" w:themeShade="80"/>
                          <w:sz w:val="40"/>
                          <w:szCs w:val="40"/>
                          <w:lang w:val="es-CO"/>
                        </w:rPr>
                        <w:t>Lista</w:t>
                      </w:r>
                      <w:r w:rsidR="009D7EFD">
                        <w:rPr>
                          <w:b/>
                          <w:bCs/>
                          <w:i/>
                          <w:iCs/>
                          <w:color w:val="02772A" w:themeColor="accent5" w:themeShade="80"/>
                          <w:sz w:val="40"/>
                          <w:szCs w:val="40"/>
                          <w:lang w:val="es-CO"/>
                        </w:rPr>
                        <w:t>r Clientes</w:t>
                      </w:r>
                    </w:p>
                    <w:p w14:paraId="5610DDFE" w14:textId="77777777" w:rsidR="009D7EFD" w:rsidRPr="00674641" w:rsidRDefault="009D7EFD" w:rsidP="009D7EFD">
                      <w:pPr>
                        <w:jc w:val="center"/>
                        <w:rPr>
                          <w:b/>
                          <w:bCs/>
                          <w:i/>
                          <w:iCs/>
                          <w:color w:val="02772A" w:themeColor="accent5" w:themeShade="80"/>
                          <w:sz w:val="40"/>
                          <w:szCs w:val="40"/>
                          <w:u w:val="single"/>
                          <w:lang w:val="es-CO"/>
                        </w:rPr>
                      </w:pPr>
                    </w:p>
                  </w:txbxContent>
                </v:textbox>
                <w10:wrap anchorx="margin"/>
              </v:roundrect>
            </w:pict>
          </mc:Fallback>
        </mc:AlternateContent>
      </w:r>
    </w:p>
    <w:p w14:paraId="40CD9EE3" w14:textId="5CD97107" w:rsidR="00A17FB7" w:rsidRDefault="00A17FB7" w:rsidP="00B74BA4">
      <w:pPr>
        <w:rPr>
          <w:noProof/>
        </w:rPr>
      </w:pPr>
    </w:p>
    <w:p w14:paraId="25F0C6D8" w14:textId="093443C2" w:rsidR="00A17FB7" w:rsidRDefault="00A17FB7" w:rsidP="00B74BA4">
      <w:pPr>
        <w:rPr>
          <w:noProof/>
        </w:rPr>
      </w:pPr>
    </w:p>
    <w:p w14:paraId="72388E1C" w14:textId="34BA3C38" w:rsidR="00A17FB7" w:rsidRDefault="00A17FB7" w:rsidP="00B74BA4">
      <w:pPr>
        <w:rPr>
          <w:noProof/>
        </w:rPr>
      </w:pPr>
    </w:p>
    <w:p w14:paraId="5AEAABE6" w14:textId="60A2B9D8" w:rsidR="00A17FB7" w:rsidRDefault="00A17FB7" w:rsidP="00B74BA4">
      <w:pPr>
        <w:rPr>
          <w:noProof/>
        </w:rPr>
      </w:pPr>
    </w:p>
    <w:p w14:paraId="3C0D7F1E" w14:textId="465A1687" w:rsidR="00A17FB7" w:rsidRDefault="00A17FB7" w:rsidP="00B74BA4">
      <w:pPr>
        <w:rPr>
          <w:noProof/>
        </w:rPr>
      </w:pPr>
    </w:p>
    <w:p w14:paraId="62324FB6" w14:textId="2CDD528B" w:rsidR="00A17FB7" w:rsidRDefault="00A17FB7" w:rsidP="00B74BA4">
      <w:pPr>
        <w:rPr>
          <w:noProof/>
        </w:rPr>
      </w:pPr>
    </w:p>
    <w:p w14:paraId="1C1AD3B6" w14:textId="7F39E226" w:rsidR="00A17FB7" w:rsidRDefault="00A17FB7" w:rsidP="00B74BA4">
      <w:pPr>
        <w:rPr>
          <w:noProof/>
        </w:rPr>
      </w:pPr>
    </w:p>
    <w:p w14:paraId="385540C4" w14:textId="77777777" w:rsidR="00A17FB7" w:rsidRDefault="00A17FB7" w:rsidP="00B74BA4">
      <w:pPr>
        <w:rPr>
          <w:noProof/>
        </w:rPr>
      </w:pPr>
    </w:p>
    <w:p w14:paraId="25671692" w14:textId="7669D31A" w:rsidR="00A17FB7" w:rsidRDefault="009160D9" w:rsidP="00B74BA4">
      <w:pPr>
        <w:rPr>
          <w:noProof/>
        </w:rPr>
      </w:pPr>
      <w:r w:rsidRPr="009160D9">
        <w:rPr>
          <w:noProof/>
        </w:rPr>
        <w:drawing>
          <wp:anchor distT="0" distB="0" distL="114300" distR="114300" simplePos="0" relativeHeight="251737088" behindDoc="0" locked="0" layoutInCell="1" allowOverlap="1" wp14:anchorId="3286ABFB" wp14:editId="338F602C">
            <wp:simplePos x="0" y="0"/>
            <wp:positionH relativeFrom="margin">
              <wp:posOffset>3660140</wp:posOffset>
            </wp:positionH>
            <wp:positionV relativeFrom="margin">
              <wp:posOffset>3186430</wp:posOffset>
            </wp:positionV>
            <wp:extent cx="6466205" cy="3041650"/>
            <wp:effectExtent l="19050" t="19050" r="10795" b="25400"/>
            <wp:wrapSquare wrapText="bothSides"/>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66205" cy="3041650"/>
                    </a:xfrm>
                    <a:prstGeom prst="rect">
                      <a:avLst/>
                    </a:prstGeom>
                    <a:ln>
                      <a:solidFill>
                        <a:schemeClr val="accent2"/>
                      </a:solidFill>
                    </a:ln>
                    <a:effectLst>
                      <a:innerShdw blurRad="63500" dist="50800" dir="10800000">
                        <a:prstClr val="black">
                          <a:alpha val="50000"/>
                        </a:prstClr>
                      </a:innerShdw>
                      <a:softEdge rad="12700"/>
                    </a:effectLst>
                  </pic:spPr>
                </pic:pic>
              </a:graphicData>
            </a:graphic>
            <wp14:sizeRelH relativeFrom="margin">
              <wp14:pctWidth>0</wp14:pctWidth>
            </wp14:sizeRelH>
            <wp14:sizeRelV relativeFrom="margin">
              <wp14:pctHeight>0</wp14:pctHeight>
            </wp14:sizeRelV>
          </wp:anchor>
        </w:drawing>
      </w:r>
    </w:p>
    <w:p w14:paraId="0065AF1F" w14:textId="42D81351" w:rsidR="00A17FB7" w:rsidRDefault="00BB3E50" w:rsidP="00B74BA4">
      <w:pPr>
        <w:rPr>
          <w:noProof/>
        </w:rPr>
      </w:pPr>
      <w:r>
        <w:rPr>
          <w:noProof/>
        </w:rPr>
        <mc:AlternateContent>
          <mc:Choice Requires="wps">
            <w:drawing>
              <wp:inline distT="0" distB="0" distL="0" distR="0" wp14:anchorId="72C17623" wp14:editId="3EFDDDCF">
                <wp:extent cx="304800" cy="304800"/>
                <wp:effectExtent l="0" t="0" r="0" b="0"/>
                <wp:docPr id="226" name="Rectángulo 226" descr="Parameterized Constructor In Java | Java Contsructor Examples | Edurek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A584D4" id="Rectángulo 226" o:spid="_x0000_s1026" alt="Parameterized Constructor In Java | Java Contsructor Examples | Edurek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8B76A80" w14:textId="019CB511" w:rsidR="00A17FB7" w:rsidRDefault="00A17FB7" w:rsidP="00B74BA4">
      <w:pPr>
        <w:rPr>
          <w:noProof/>
        </w:rPr>
      </w:pPr>
    </w:p>
    <w:p w14:paraId="026F8C79" w14:textId="104C1C84" w:rsidR="00A17FB7" w:rsidRDefault="00A17FB7" w:rsidP="00B74BA4">
      <w:pPr>
        <w:rPr>
          <w:noProof/>
        </w:rPr>
      </w:pPr>
    </w:p>
    <w:p w14:paraId="3E5EBDD7" w14:textId="7CFA39A8" w:rsidR="00A17FB7" w:rsidRDefault="00A17FB7" w:rsidP="00B74BA4">
      <w:pPr>
        <w:rPr>
          <w:noProof/>
        </w:rPr>
      </w:pPr>
    </w:p>
    <w:p w14:paraId="1560A9D7" w14:textId="3F75130B" w:rsidR="00A17FB7" w:rsidRDefault="00A17FB7" w:rsidP="00B74BA4">
      <w:pPr>
        <w:rPr>
          <w:noProof/>
        </w:rPr>
      </w:pPr>
    </w:p>
    <w:p w14:paraId="6267B125" w14:textId="61CD39F9" w:rsidR="00A17FB7" w:rsidRDefault="00A17FB7" w:rsidP="00B74BA4">
      <w:pPr>
        <w:rPr>
          <w:noProof/>
        </w:rPr>
      </w:pPr>
    </w:p>
    <w:p w14:paraId="0C8D7DD0" w14:textId="77777777" w:rsidR="00A17FB7" w:rsidRDefault="00A17FB7" w:rsidP="00B74BA4">
      <w:pPr>
        <w:rPr>
          <w:noProof/>
        </w:rPr>
      </w:pPr>
    </w:p>
    <w:p w14:paraId="125B6395" w14:textId="77777777" w:rsidR="00A17FB7" w:rsidRDefault="00A17FB7" w:rsidP="00B74BA4">
      <w:pPr>
        <w:rPr>
          <w:noProof/>
        </w:rPr>
      </w:pPr>
    </w:p>
    <w:p w14:paraId="686915DC" w14:textId="77777777" w:rsidR="00A17FB7" w:rsidRDefault="00A17FB7" w:rsidP="00B74BA4">
      <w:pPr>
        <w:rPr>
          <w:noProof/>
        </w:rPr>
      </w:pPr>
    </w:p>
    <w:p w14:paraId="030DE68C" w14:textId="77777777" w:rsidR="00A17FB7" w:rsidRDefault="00A17FB7" w:rsidP="00B74BA4">
      <w:pPr>
        <w:rPr>
          <w:noProof/>
        </w:rPr>
      </w:pPr>
    </w:p>
    <w:p w14:paraId="3B1AA74F" w14:textId="77777777" w:rsidR="00A17FB7" w:rsidRDefault="00A17FB7" w:rsidP="00B74BA4">
      <w:pPr>
        <w:rPr>
          <w:noProof/>
        </w:rPr>
      </w:pPr>
    </w:p>
    <w:p w14:paraId="4D4619B9" w14:textId="014D71FA" w:rsidR="00A17FB7" w:rsidRDefault="00A17FB7" w:rsidP="00B74BA4">
      <w:pPr>
        <w:rPr>
          <w:noProof/>
        </w:rPr>
      </w:pPr>
      <w:r>
        <w:rPr>
          <w:noProof/>
        </w:rPr>
        <w:t>A</w:t>
      </w:r>
    </w:p>
    <w:p w14:paraId="797DB181" w14:textId="44E92FCB" w:rsidR="00A17FB7" w:rsidRDefault="00D8744A" w:rsidP="00B74BA4">
      <w:pPr>
        <w:rPr>
          <w:noProof/>
        </w:rPr>
      </w:pPr>
      <w:r>
        <w:rPr>
          <w:noProof/>
        </w:rPr>
        <w:lastRenderedPageBreak/>
        <mc:AlternateContent>
          <mc:Choice Requires="wps">
            <w:drawing>
              <wp:anchor distT="0" distB="0" distL="114300" distR="114300" simplePos="0" relativeHeight="251741184" behindDoc="0" locked="0" layoutInCell="1" allowOverlap="1" wp14:anchorId="153FEE05" wp14:editId="3B3574E7">
                <wp:simplePos x="0" y="0"/>
                <wp:positionH relativeFrom="margin">
                  <wp:align>left</wp:align>
                </wp:positionH>
                <wp:positionV relativeFrom="paragraph">
                  <wp:posOffset>7191</wp:posOffset>
                </wp:positionV>
                <wp:extent cx="3371850" cy="981075"/>
                <wp:effectExtent l="0" t="0" r="0" b="0"/>
                <wp:wrapNone/>
                <wp:docPr id="577" name="Rectángulo: esquinas redondeadas 577"/>
                <wp:cNvGraphicFramePr/>
                <a:graphic xmlns:a="http://schemas.openxmlformats.org/drawingml/2006/main">
                  <a:graphicData uri="http://schemas.microsoft.com/office/word/2010/wordprocessingShape">
                    <wps:wsp>
                      <wps:cNvSpPr/>
                      <wps:spPr>
                        <a:xfrm>
                          <a:off x="0" y="0"/>
                          <a:ext cx="3371850" cy="9810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DF5AE6" w14:textId="77777777" w:rsidR="00D8744A" w:rsidRDefault="00D8744A" w:rsidP="00D8744A">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6EAEDC94" w14:textId="6267E336" w:rsidR="00D8744A" w:rsidRDefault="005A56C2" w:rsidP="00D8744A">
                            <w:pPr>
                              <w:jc w:val="center"/>
                              <w:rPr>
                                <w:b/>
                                <w:bCs/>
                                <w:i/>
                                <w:iCs/>
                                <w:color w:val="02772A" w:themeColor="accent5" w:themeShade="80"/>
                                <w:sz w:val="40"/>
                                <w:szCs w:val="40"/>
                                <w:lang w:val="es-CO"/>
                              </w:rPr>
                            </w:pPr>
                            <w:r>
                              <w:rPr>
                                <w:b/>
                                <w:bCs/>
                                <w:i/>
                                <w:iCs/>
                                <w:color w:val="02772A" w:themeColor="accent5" w:themeShade="80"/>
                                <w:sz w:val="40"/>
                                <w:szCs w:val="40"/>
                                <w:lang w:val="es-CO"/>
                              </w:rPr>
                              <w:t>Eliminar</w:t>
                            </w:r>
                            <w:r w:rsidR="00D8744A">
                              <w:rPr>
                                <w:b/>
                                <w:bCs/>
                                <w:i/>
                                <w:iCs/>
                                <w:color w:val="02772A" w:themeColor="accent5" w:themeShade="80"/>
                                <w:sz w:val="40"/>
                                <w:szCs w:val="40"/>
                                <w:lang w:val="es-CO"/>
                              </w:rPr>
                              <w:t xml:space="preserve"> Clientes</w:t>
                            </w:r>
                          </w:p>
                          <w:p w14:paraId="45510E5B" w14:textId="77777777" w:rsidR="00D8744A" w:rsidRPr="00674641" w:rsidRDefault="00D8744A" w:rsidP="00D8744A">
                            <w:pPr>
                              <w:jc w:val="center"/>
                              <w:rPr>
                                <w:b/>
                                <w:bCs/>
                                <w:i/>
                                <w:iCs/>
                                <w:color w:val="02772A" w:themeColor="accent5" w:themeShade="80"/>
                                <w:sz w:val="40"/>
                                <w:szCs w:val="40"/>
                                <w:u w:val="single"/>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FEE05" id="Rectángulo: esquinas redondeadas 577" o:spid="_x0000_s1200" style="position:absolute;margin-left:0;margin-top:.55pt;width:265.5pt;height:7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" filled="f" stroked="f" strokeweight="1pt">
                <v:stroke joinstyle="miter"/>
                <v:textbox>
                  <w:txbxContent>
                    <w:p w14:paraId="17DF5AE6" w14:textId="77777777" w:rsidR="00D8744A" w:rsidRDefault="00D8744A" w:rsidP="00D8744A">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6EAEDC94" w14:textId="6267E336" w:rsidR="00D8744A" w:rsidRDefault="005A56C2" w:rsidP="00D8744A">
                      <w:pPr>
                        <w:jc w:val="center"/>
                        <w:rPr>
                          <w:b/>
                          <w:bCs/>
                          <w:i/>
                          <w:iCs/>
                          <w:color w:val="02772A" w:themeColor="accent5" w:themeShade="80"/>
                          <w:sz w:val="40"/>
                          <w:szCs w:val="40"/>
                          <w:lang w:val="es-CO"/>
                        </w:rPr>
                      </w:pPr>
                      <w:r>
                        <w:rPr>
                          <w:b/>
                          <w:bCs/>
                          <w:i/>
                          <w:iCs/>
                          <w:color w:val="02772A" w:themeColor="accent5" w:themeShade="80"/>
                          <w:sz w:val="40"/>
                          <w:szCs w:val="40"/>
                          <w:lang w:val="es-CO"/>
                        </w:rPr>
                        <w:t>Eliminar</w:t>
                      </w:r>
                      <w:r w:rsidR="00D8744A">
                        <w:rPr>
                          <w:b/>
                          <w:bCs/>
                          <w:i/>
                          <w:iCs/>
                          <w:color w:val="02772A" w:themeColor="accent5" w:themeShade="80"/>
                          <w:sz w:val="40"/>
                          <w:szCs w:val="40"/>
                          <w:lang w:val="es-CO"/>
                        </w:rPr>
                        <w:t xml:space="preserve"> Clientes</w:t>
                      </w:r>
                    </w:p>
                    <w:p w14:paraId="45510E5B" w14:textId="77777777" w:rsidR="00D8744A" w:rsidRPr="00674641" w:rsidRDefault="00D8744A" w:rsidP="00D8744A">
                      <w:pPr>
                        <w:jc w:val="center"/>
                        <w:rPr>
                          <w:b/>
                          <w:bCs/>
                          <w:i/>
                          <w:iCs/>
                          <w:color w:val="02772A" w:themeColor="accent5" w:themeShade="80"/>
                          <w:sz w:val="40"/>
                          <w:szCs w:val="40"/>
                          <w:u w:val="single"/>
                          <w:lang w:val="es-CO"/>
                        </w:rPr>
                      </w:pPr>
                    </w:p>
                  </w:txbxContent>
                </v:textbox>
                <w10:wrap anchorx="margin"/>
              </v:roundrect>
            </w:pict>
          </mc:Fallback>
        </mc:AlternateContent>
      </w:r>
    </w:p>
    <w:p w14:paraId="71188126" w14:textId="1A1A1C1C" w:rsidR="00A17FB7" w:rsidRDefault="00A17FB7" w:rsidP="00B74BA4">
      <w:pPr>
        <w:rPr>
          <w:noProof/>
        </w:rPr>
      </w:pPr>
    </w:p>
    <w:p w14:paraId="582193FE" w14:textId="51091F7D" w:rsidR="00A17FB7" w:rsidRDefault="008A1F7F" w:rsidP="00B74BA4">
      <w:pPr>
        <w:rPr>
          <w:noProof/>
        </w:rPr>
      </w:pPr>
      <w:r>
        <w:rPr>
          <w:noProof/>
        </w:rPr>
        <mc:AlternateContent>
          <mc:Choice Requires="wpg">
            <w:drawing>
              <wp:anchor distT="0" distB="0" distL="457200" distR="457200" simplePos="0" relativeHeight="251744256" behindDoc="0" locked="0" layoutInCell="1" allowOverlap="1" wp14:anchorId="54B7393F" wp14:editId="6609E98E">
                <wp:simplePos x="0" y="0"/>
                <wp:positionH relativeFrom="page">
                  <wp:align>left</wp:align>
                </wp:positionH>
                <wp:positionV relativeFrom="page">
                  <wp:posOffset>1290409</wp:posOffset>
                </wp:positionV>
                <wp:extent cx="2971800" cy="9372600"/>
                <wp:effectExtent l="0" t="0" r="0" b="2540"/>
                <wp:wrapSquare wrapText="bothSides"/>
                <wp:docPr id="579" name="Grupo 579"/>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580" name="Grupo 580"/>
                        <wpg:cNvGrpSpPr/>
                        <wpg:grpSpPr>
                          <a:xfrm>
                            <a:off x="0" y="0"/>
                            <a:ext cx="914400" cy="9372600"/>
                            <a:chOff x="0" y="0"/>
                            <a:chExt cx="914400" cy="9372600"/>
                          </a:xfrm>
                        </wpg:grpSpPr>
                        <wps:wsp>
                          <wps:cNvPr id="581" name="Rectángulo 5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82" name="Grupo 582"/>
                          <wpg:cNvGrpSpPr/>
                          <wpg:grpSpPr>
                            <a:xfrm>
                              <a:off x="227566" y="0"/>
                              <a:ext cx="685800" cy="9372600"/>
                              <a:chOff x="0" y="0"/>
                              <a:chExt cx="685800" cy="9372600"/>
                            </a:xfrm>
                          </wpg:grpSpPr>
                          <wps:wsp>
                            <wps:cNvPr id="583" name="Rectá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Rectángulo 584"/>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85" name="Cuadro de texto 585"/>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38158" w14:textId="4FAF5FD6" w:rsidR="008A1F7F" w:rsidRPr="008A1F7F" w:rsidRDefault="008A1F7F" w:rsidP="008A1F7F">
                              <w:pPr>
                                <w:pStyle w:val="TtuloTDC"/>
                                <w:spacing w:before="120"/>
                                <w:jc w:val="left"/>
                                <w:rPr>
                                  <w:color w:val="FFFFFF" w:themeColor="background1"/>
                                  <w:sz w:val="26"/>
                                  <w:szCs w:val="26"/>
                                </w:rPr>
                              </w:pPr>
                              <w:r w:rsidRPr="008A1F7F">
                                <w:rPr>
                                  <w:color w:val="FFFFFF" w:themeColor="background1"/>
                                  <w:sz w:val="26"/>
                                  <w:szCs w:val="26"/>
                                </w:rPr>
                                <w:t>Descripción</w:t>
                              </w:r>
                            </w:p>
                            <w:p w14:paraId="30BF13DB" w14:textId="3717620F" w:rsidR="008A1F7F" w:rsidRDefault="008A1F7F" w:rsidP="008A1F7F">
                              <w:pPr>
                                <w:rPr>
                                  <w:color w:val="7F7F7F" w:themeColor="text1" w:themeTint="80"/>
                                </w:rPr>
                              </w:pPr>
                              <w:r>
                                <w:rPr>
                                  <w:color w:val="7F7F7F" w:themeColor="text1" w:themeTint="80"/>
                                </w:rPr>
                                <w:t>Creamos u</w:t>
                              </w:r>
                              <w:r w:rsidR="00286DC9">
                                <w:rPr>
                                  <w:color w:val="7F7F7F" w:themeColor="text1" w:themeTint="80"/>
                                </w:rPr>
                                <w:t xml:space="preserve">n </w:t>
                              </w:r>
                              <w:proofErr w:type="spellStart"/>
                              <w:r w:rsidR="00286DC9">
                                <w:rPr>
                                  <w:color w:val="7F7F7F" w:themeColor="text1" w:themeTint="80"/>
                                </w:rPr>
                                <w:t>public</w:t>
                              </w:r>
                              <w:proofErr w:type="spellEnd"/>
                              <w:r w:rsidR="00286DC9">
                                <w:rPr>
                                  <w:color w:val="7F7F7F" w:themeColor="text1" w:themeTint="80"/>
                                </w:rPr>
                                <w:t xml:space="preserve"> </w:t>
                              </w:r>
                              <w:proofErr w:type="spellStart"/>
                              <w:proofErr w:type="gramStart"/>
                              <w:r w:rsidR="00286DC9">
                                <w:rPr>
                                  <w:color w:val="7F7F7F" w:themeColor="text1" w:themeTint="80"/>
                                </w:rPr>
                                <w:t>boolean</w:t>
                              </w:r>
                              <w:proofErr w:type="spellEnd"/>
                              <w:r w:rsidR="00286DC9">
                                <w:rPr>
                                  <w:color w:val="7F7F7F" w:themeColor="text1" w:themeTint="80"/>
                                </w:rPr>
                                <w:t>[</w:t>
                              </w:r>
                              <w:proofErr w:type="gramEnd"/>
                              <w:r w:rsidR="00286DC9">
                                <w:rPr>
                                  <w:color w:val="7F7F7F" w:themeColor="text1" w:themeTint="80"/>
                                </w:rPr>
                                <w:t>Comprueba verdadero y falso</w:t>
                              </w:r>
                              <w:r w:rsidR="002E41C2">
                                <w:rPr>
                                  <w:color w:val="7F7F7F" w:themeColor="text1" w:themeTint="80"/>
                                </w:rPr>
                                <w:t xml:space="preserve">] de parámetro </w:t>
                              </w:r>
                              <w:proofErr w:type="spellStart"/>
                              <w:r w:rsidR="002E41C2">
                                <w:rPr>
                                  <w:color w:val="7F7F7F" w:themeColor="text1" w:themeTint="80"/>
                                </w:rPr>
                                <w:t>enterio</w:t>
                              </w:r>
                              <w:proofErr w:type="spellEnd"/>
                              <w:r w:rsidR="002E41C2">
                                <w:rPr>
                                  <w:color w:val="7F7F7F" w:themeColor="text1" w:themeTint="80"/>
                                </w:rPr>
                                <w:t xml:space="preserve"> de ID, ya que ese va el parámetro que se a utilizar para borrar cliente, y como </w:t>
                              </w:r>
                              <w:r w:rsidR="001A1906">
                                <w:rPr>
                                  <w:color w:val="7F7F7F" w:themeColor="text1" w:themeTint="80"/>
                                </w:rPr>
                                <w:t>id es llave primaria, el valor es irrepetible, genera un valor único.</w:t>
                              </w:r>
                            </w:p>
                            <w:p w14:paraId="3998D036" w14:textId="6AB23633" w:rsidR="00E707BF" w:rsidRDefault="00023DC2" w:rsidP="008A1F7F">
                              <w:pPr>
                                <w:rPr>
                                  <w:color w:val="7F7F7F" w:themeColor="text1" w:themeTint="80"/>
                                </w:rPr>
                              </w:pPr>
                              <w:r>
                                <w:rPr>
                                  <w:color w:val="7F7F7F" w:themeColor="text1" w:themeTint="80"/>
                                </w:rPr>
                                <w:t xml:space="preserve">De seguido establecemos la consulta tipo </w:t>
                              </w:r>
                              <w:proofErr w:type="spellStart"/>
                              <w:r>
                                <w:rPr>
                                  <w:color w:val="7F7F7F" w:themeColor="text1" w:themeTint="80"/>
                                </w:rPr>
                                <w:t>String</w:t>
                              </w:r>
                              <w:proofErr w:type="spellEnd"/>
                              <w:r>
                                <w:rPr>
                                  <w:color w:val="7F7F7F" w:themeColor="text1" w:themeTint="80"/>
                                </w:rPr>
                                <w:t xml:space="preserve"> en el cual </w:t>
                              </w:r>
                              <w:r w:rsidR="00D51D36">
                                <w:rPr>
                                  <w:color w:val="7F7F7F" w:themeColor="text1" w:themeTint="80"/>
                                </w:rPr>
                                <w:t xml:space="preserve">Eliminaremos de la tabla Cliente un valor id </w:t>
                              </w:r>
                              <w:r w:rsidR="00E707BF">
                                <w:rPr>
                                  <w:color w:val="7F7F7F" w:themeColor="text1" w:themeTint="80"/>
                                </w:rPr>
                                <w:t>no especifico.</w:t>
                              </w:r>
                            </w:p>
                            <w:p w14:paraId="23C51D55" w14:textId="3BE460C1" w:rsidR="00E707BF" w:rsidRDefault="00E707BF" w:rsidP="008A1F7F">
                              <w:pPr>
                                <w:rPr>
                                  <w:color w:val="7F7F7F" w:themeColor="text1" w:themeTint="80"/>
                                </w:rPr>
                              </w:pPr>
                              <w:r>
                                <w:rPr>
                                  <w:color w:val="7F7F7F" w:themeColor="text1" w:themeTint="80"/>
                                </w:rPr>
                                <w:t>Usamos un “Try” para detectar, y de seguido aplicamos los valores instanciamos en la clase publica</w:t>
                              </w:r>
                              <w:r w:rsidR="00CD196C">
                                <w:rPr>
                                  <w:color w:val="7F7F7F" w:themeColor="text1" w:themeTint="80"/>
                                </w:rPr>
                                <w:t>, agregándole un nuevo valor de tipo “</w:t>
                              </w:r>
                              <w:proofErr w:type="spellStart"/>
                              <w:r w:rsidR="00CD196C">
                                <w:rPr>
                                  <w:color w:val="7F7F7F" w:themeColor="text1" w:themeTint="80"/>
                                </w:rPr>
                                <w:t>SetINT</w:t>
                              </w:r>
                              <w:proofErr w:type="spellEnd"/>
                              <w:r w:rsidR="00CD196C">
                                <w:rPr>
                                  <w:color w:val="7F7F7F" w:themeColor="text1" w:themeTint="80"/>
                                </w:rPr>
                                <w:t xml:space="preserve">”, </w:t>
                              </w:r>
                              <w:r w:rsidR="00B80F46">
                                <w:rPr>
                                  <w:color w:val="7F7F7F" w:themeColor="text1" w:themeTint="80"/>
                                </w:rPr>
                                <w:t xml:space="preserve">es decir que se va a aplicar ese valor de forma id </w:t>
                              </w:r>
                              <w:r w:rsidR="003F133C">
                                <w:rPr>
                                  <w:color w:val="7F7F7F" w:themeColor="text1" w:themeTint="80"/>
                                </w:rPr>
                                <w:t>entero</w:t>
                              </w:r>
                              <w:r w:rsidR="00B80F46">
                                <w:rPr>
                                  <w:color w:val="7F7F7F" w:themeColor="text1" w:themeTint="80"/>
                                </w:rPr>
                                <w:t xml:space="preserve"> en posición 1, y como la llave primaria va autoincrementado ese valor</w:t>
                              </w:r>
                              <w:r w:rsidR="00005967">
                                <w:rPr>
                                  <w:color w:val="7F7F7F" w:themeColor="text1" w:themeTint="80"/>
                                </w:rPr>
                                <w:t xml:space="preserve">, buscamos </w:t>
                              </w:r>
                              <w:r w:rsidR="003F133C">
                                <w:rPr>
                                  <w:color w:val="7F7F7F" w:themeColor="text1" w:themeTint="80"/>
                                </w:rPr>
                                <w:t>el dato</w:t>
                              </w:r>
                              <w:r w:rsidR="00005967">
                                <w:rPr>
                                  <w:color w:val="7F7F7F" w:themeColor="text1" w:themeTint="80"/>
                                </w:rPr>
                                <w:t xml:space="preserve"> hasta llegar con </w:t>
                              </w:r>
                              <w:r w:rsidR="003F133C">
                                <w:rPr>
                                  <w:color w:val="7F7F7F" w:themeColor="text1" w:themeTint="80"/>
                                </w:rPr>
                                <w:t>él</w:t>
                              </w:r>
                              <w:r w:rsidR="00005967">
                                <w:rPr>
                                  <w:color w:val="7F7F7F" w:themeColor="text1" w:themeTint="80"/>
                                </w:rPr>
                                <w:t xml:space="preserve"> y eliminar mediante su id, sino ocurre esto un “Catch” Para detectar el problema. </w:t>
                              </w:r>
                              <w:r w:rsidR="003F133C">
                                <w:rPr>
                                  <w:color w:val="7F7F7F" w:themeColor="text1" w:themeTint="80"/>
                                </w:rPr>
                                <w:t xml:space="preserve">A lo último, un </w:t>
                              </w:r>
                              <w:r w:rsidR="003F133C" w:rsidRPr="003F133C">
                                <w:rPr>
                                  <w:b/>
                                  <w:bCs/>
                                  <w:color w:val="7F7F7F" w:themeColor="text1" w:themeTint="80"/>
                                </w:rPr>
                                <w:t>“</w:t>
                              </w:r>
                              <w:proofErr w:type="spellStart"/>
                              <w:r w:rsidR="003F133C" w:rsidRPr="003F133C">
                                <w:rPr>
                                  <w:b/>
                                  <w:bCs/>
                                  <w:color w:val="7F7F7F" w:themeColor="text1" w:themeTint="80"/>
                                </w:rPr>
                                <w:t>Finally</w:t>
                              </w:r>
                              <w:proofErr w:type="spellEnd"/>
                              <w:r w:rsidR="003F133C" w:rsidRPr="003F133C">
                                <w:rPr>
                                  <w:b/>
                                  <w:bCs/>
                                  <w:color w:val="7F7F7F" w:themeColor="text1" w:themeTint="80"/>
                                </w:rPr>
                                <w:t xml:space="preserve">” </w:t>
                              </w:r>
                              <w:r w:rsidR="003F133C">
                                <w:rPr>
                                  <w:color w:val="7F7F7F" w:themeColor="text1" w:themeTint="80"/>
                                </w:rPr>
                                <w:t>Para cerrar la búsqueda y no se mantengan ejecutándose.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54B7393F" id="Grupo 579" o:spid="_x0000_s1201" style="position:absolute;margin-left:0;margin-top:101.6pt;width:234pt;height:738pt;z-index:251744256;mso-height-percent:932;mso-wrap-distance-left:36pt;mso-wrap-distance-right:36pt;mso-position-horizontal:left;mso-position-horizontal-relative:page;mso-position-vertical-relative:page;mso-height-percent:932;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">
                <v:group id="Grupo 580" o:spid="_x0000_s1202"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rect id="Rectángulo 581" o:spid="_x0000_s1203"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" fillcolor="white [3212]" stroked="f" strokeweight="1pt">
                    <v:fill opacity="0"/>
                  </v:rect>
                  <v:group id="Grupo 582" o:spid="_x0000_s1204"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shape id="Rectángulo 5" o:spid="_x0000_s1205"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" path="m,l667707,v4,1323975,-219068,3990702,-219064,5314677c448639,7111854,667711,7566279,667707,9363456l,9363456,,xe" fillcolor="#c0f400 [3204]" stroked="f" strokeweight="1pt">
                      <v:stroke joinstyle="miter"/>
                      <v:path arrowok="t" o:connecttype="custom" o:connectlocs="0,0;667512,0;448512,5314677;667512,9363456;0,9363456;0,0" o:connectangles="0,0,0,0,0,0"/>
                    </v:shape>
                    <v:rect id="Rectángulo 584" o:spid="_x0000_s1206"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" stroked="f" strokeweight="1pt">
                      <v:fill r:id="rId22" o:title="" recolor="t" rotate="t" type="frame"/>
                    </v:rect>
                  </v:group>
                </v:group>
                <v:shape id="Cuadro de texto 585" o:spid="_x0000_s1207" type="#_x0000_t202" style="position:absolute;left:9226;top:5916;width:20483;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" filled="f" stroked="f" strokeweight=".5pt">
                  <v:textbox inset="0,0,0,0">
                    <w:txbxContent>
                      <w:p w14:paraId="2D138158" w14:textId="4FAF5FD6" w:rsidR="008A1F7F" w:rsidRPr="008A1F7F" w:rsidRDefault="008A1F7F" w:rsidP="008A1F7F">
                        <w:pPr>
                          <w:pStyle w:val="TtuloTDC"/>
                          <w:spacing w:before="120"/>
                          <w:jc w:val="left"/>
                          <w:rPr>
                            <w:color w:val="FFFFFF" w:themeColor="background1"/>
                            <w:sz w:val="26"/>
                            <w:szCs w:val="26"/>
                          </w:rPr>
                        </w:pPr>
                        <w:r w:rsidRPr="008A1F7F">
                          <w:rPr>
                            <w:color w:val="FFFFFF" w:themeColor="background1"/>
                            <w:sz w:val="26"/>
                            <w:szCs w:val="26"/>
                          </w:rPr>
                          <w:t>Descripción</w:t>
                        </w:r>
                      </w:p>
                      <w:p w14:paraId="30BF13DB" w14:textId="3717620F" w:rsidR="008A1F7F" w:rsidRDefault="008A1F7F" w:rsidP="008A1F7F">
                        <w:pPr>
                          <w:rPr>
                            <w:color w:val="7F7F7F" w:themeColor="text1" w:themeTint="80"/>
                          </w:rPr>
                        </w:pPr>
                        <w:r>
                          <w:rPr>
                            <w:color w:val="7F7F7F" w:themeColor="text1" w:themeTint="80"/>
                          </w:rPr>
                          <w:t>Creamos u</w:t>
                        </w:r>
                        <w:r w:rsidR="00286DC9">
                          <w:rPr>
                            <w:color w:val="7F7F7F" w:themeColor="text1" w:themeTint="80"/>
                          </w:rPr>
                          <w:t xml:space="preserve">n </w:t>
                        </w:r>
                        <w:proofErr w:type="spellStart"/>
                        <w:r w:rsidR="00286DC9">
                          <w:rPr>
                            <w:color w:val="7F7F7F" w:themeColor="text1" w:themeTint="80"/>
                          </w:rPr>
                          <w:t>public</w:t>
                        </w:r>
                        <w:proofErr w:type="spellEnd"/>
                        <w:r w:rsidR="00286DC9">
                          <w:rPr>
                            <w:color w:val="7F7F7F" w:themeColor="text1" w:themeTint="80"/>
                          </w:rPr>
                          <w:t xml:space="preserve"> </w:t>
                        </w:r>
                        <w:proofErr w:type="spellStart"/>
                        <w:proofErr w:type="gramStart"/>
                        <w:r w:rsidR="00286DC9">
                          <w:rPr>
                            <w:color w:val="7F7F7F" w:themeColor="text1" w:themeTint="80"/>
                          </w:rPr>
                          <w:t>boolean</w:t>
                        </w:r>
                        <w:proofErr w:type="spellEnd"/>
                        <w:r w:rsidR="00286DC9">
                          <w:rPr>
                            <w:color w:val="7F7F7F" w:themeColor="text1" w:themeTint="80"/>
                          </w:rPr>
                          <w:t>[</w:t>
                        </w:r>
                        <w:proofErr w:type="gramEnd"/>
                        <w:r w:rsidR="00286DC9">
                          <w:rPr>
                            <w:color w:val="7F7F7F" w:themeColor="text1" w:themeTint="80"/>
                          </w:rPr>
                          <w:t>Comprueba verdadero y falso</w:t>
                        </w:r>
                        <w:r w:rsidR="002E41C2">
                          <w:rPr>
                            <w:color w:val="7F7F7F" w:themeColor="text1" w:themeTint="80"/>
                          </w:rPr>
                          <w:t xml:space="preserve">] de parámetro </w:t>
                        </w:r>
                        <w:proofErr w:type="spellStart"/>
                        <w:r w:rsidR="002E41C2">
                          <w:rPr>
                            <w:color w:val="7F7F7F" w:themeColor="text1" w:themeTint="80"/>
                          </w:rPr>
                          <w:t>enterio</w:t>
                        </w:r>
                        <w:proofErr w:type="spellEnd"/>
                        <w:r w:rsidR="002E41C2">
                          <w:rPr>
                            <w:color w:val="7F7F7F" w:themeColor="text1" w:themeTint="80"/>
                          </w:rPr>
                          <w:t xml:space="preserve"> de ID, ya que ese va el parámetro que se a utilizar para borrar cliente, y como </w:t>
                        </w:r>
                        <w:r w:rsidR="001A1906">
                          <w:rPr>
                            <w:color w:val="7F7F7F" w:themeColor="text1" w:themeTint="80"/>
                          </w:rPr>
                          <w:t>id es llave primaria, el valor es irrepetible, genera un valor único.</w:t>
                        </w:r>
                      </w:p>
                      <w:p w14:paraId="3998D036" w14:textId="6AB23633" w:rsidR="00E707BF" w:rsidRDefault="00023DC2" w:rsidP="008A1F7F">
                        <w:pPr>
                          <w:rPr>
                            <w:color w:val="7F7F7F" w:themeColor="text1" w:themeTint="80"/>
                          </w:rPr>
                        </w:pPr>
                        <w:r>
                          <w:rPr>
                            <w:color w:val="7F7F7F" w:themeColor="text1" w:themeTint="80"/>
                          </w:rPr>
                          <w:t xml:space="preserve">De seguido establecemos la consulta tipo </w:t>
                        </w:r>
                        <w:proofErr w:type="spellStart"/>
                        <w:r>
                          <w:rPr>
                            <w:color w:val="7F7F7F" w:themeColor="text1" w:themeTint="80"/>
                          </w:rPr>
                          <w:t>String</w:t>
                        </w:r>
                        <w:proofErr w:type="spellEnd"/>
                        <w:r>
                          <w:rPr>
                            <w:color w:val="7F7F7F" w:themeColor="text1" w:themeTint="80"/>
                          </w:rPr>
                          <w:t xml:space="preserve"> en el cual </w:t>
                        </w:r>
                        <w:r w:rsidR="00D51D36">
                          <w:rPr>
                            <w:color w:val="7F7F7F" w:themeColor="text1" w:themeTint="80"/>
                          </w:rPr>
                          <w:t xml:space="preserve">Eliminaremos de la tabla Cliente un valor id </w:t>
                        </w:r>
                        <w:r w:rsidR="00E707BF">
                          <w:rPr>
                            <w:color w:val="7F7F7F" w:themeColor="text1" w:themeTint="80"/>
                          </w:rPr>
                          <w:t>no especifico.</w:t>
                        </w:r>
                      </w:p>
                      <w:p w14:paraId="23C51D55" w14:textId="3BE460C1" w:rsidR="00E707BF" w:rsidRDefault="00E707BF" w:rsidP="008A1F7F">
                        <w:pPr>
                          <w:rPr>
                            <w:color w:val="7F7F7F" w:themeColor="text1" w:themeTint="80"/>
                          </w:rPr>
                        </w:pPr>
                        <w:r>
                          <w:rPr>
                            <w:color w:val="7F7F7F" w:themeColor="text1" w:themeTint="80"/>
                          </w:rPr>
                          <w:t>Usamos un “Try” para detectar, y de seguido aplicamos los valores instanciamos en la clase publica</w:t>
                        </w:r>
                        <w:r w:rsidR="00CD196C">
                          <w:rPr>
                            <w:color w:val="7F7F7F" w:themeColor="text1" w:themeTint="80"/>
                          </w:rPr>
                          <w:t>, agregándole un nuevo valor de tipo “</w:t>
                        </w:r>
                        <w:proofErr w:type="spellStart"/>
                        <w:r w:rsidR="00CD196C">
                          <w:rPr>
                            <w:color w:val="7F7F7F" w:themeColor="text1" w:themeTint="80"/>
                          </w:rPr>
                          <w:t>SetINT</w:t>
                        </w:r>
                        <w:proofErr w:type="spellEnd"/>
                        <w:r w:rsidR="00CD196C">
                          <w:rPr>
                            <w:color w:val="7F7F7F" w:themeColor="text1" w:themeTint="80"/>
                          </w:rPr>
                          <w:t xml:space="preserve">”, </w:t>
                        </w:r>
                        <w:r w:rsidR="00B80F46">
                          <w:rPr>
                            <w:color w:val="7F7F7F" w:themeColor="text1" w:themeTint="80"/>
                          </w:rPr>
                          <w:t xml:space="preserve">es decir que se va a aplicar ese valor de forma id </w:t>
                        </w:r>
                        <w:r w:rsidR="003F133C">
                          <w:rPr>
                            <w:color w:val="7F7F7F" w:themeColor="text1" w:themeTint="80"/>
                          </w:rPr>
                          <w:t>entero</w:t>
                        </w:r>
                        <w:r w:rsidR="00B80F46">
                          <w:rPr>
                            <w:color w:val="7F7F7F" w:themeColor="text1" w:themeTint="80"/>
                          </w:rPr>
                          <w:t xml:space="preserve"> en posición 1, y como la llave primaria va autoincrementado ese valor</w:t>
                        </w:r>
                        <w:r w:rsidR="00005967">
                          <w:rPr>
                            <w:color w:val="7F7F7F" w:themeColor="text1" w:themeTint="80"/>
                          </w:rPr>
                          <w:t xml:space="preserve">, buscamos </w:t>
                        </w:r>
                        <w:r w:rsidR="003F133C">
                          <w:rPr>
                            <w:color w:val="7F7F7F" w:themeColor="text1" w:themeTint="80"/>
                          </w:rPr>
                          <w:t>el dato</w:t>
                        </w:r>
                        <w:r w:rsidR="00005967">
                          <w:rPr>
                            <w:color w:val="7F7F7F" w:themeColor="text1" w:themeTint="80"/>
                          </w:rPr>
                          <w:t xml:space="preserve"> hasta llegar con </w:t>
                        </w:r>
                        <w:r w:rsidR="003F133C">
                          <w:rPr>
                            <w:color w:val="7F7F7F" w:themeColor="text1" w:themeTint="80"/>
                          </w:rPr>
                          <w:t>él</w:t>
                        </w:r>
                        <w:r w:rsidR="00005967">
                          <w:rPr>
                            <w:color w:val="7F7F7F" w:themeColor="text1" w:themeTint="80"/>
                          </w:rPr>
                          <w:t xml:space="preserve"> y eliminar mediante su id, sino ocurre esto un “Catch” Para detectar el problema. </w:t>
                        </w:r>
                        <w:r w:rsidR="003F133C">
                          <w:rPr>
                            <w:color w:val="7F7F7F" w:themeColor="text1" w:themeTint="80"/>
                          </w:rPr>
                          <w:t xml:space="preserve">A lo último, un </w:t>
                        </w:r>
                        <w:r w:rsidR="003F133C" w:rsidRPr="003F133C">
                          <w:rPr>
                            <w:b/>
                            <w:bCs/>
                            <w:color w:val="7F7F7F" w:themeColor="text1" w:themeTint="80"/>
                          </w:rPr>
                          <w:t>“</w:t>
                        </w:r>
                        <w:proofErr w:type="spellStart"/>
                        <w:r w:rsidR="003F133C" w:rsidRPr="003F133C">
                          <w:rPr>
                            <w:b/>
                            <w:bCs/>
                            <w:color w:val="7F7F7F" w:themeColor="text1" w:themeTint="80"/>
                          </w:rPr>
                          <w:t>Finally</w:t>
                        </w:r>
                        <w:proofErr w:type="spellEnd"/>
                        <w:r w:rsidR="003F133C" w:rsidRPr="003F133C">
                          <w:rPr>
                            <w:b/>
                            <w:bCs/>
                            <w:color w:val="7F7F7F" w:themeColor="text1" w:themeTint="80"/>
                          </w:rPr>
                          <w:t xml:space="preserve">” </w:t>
                        </w:r>
                        <w:r w:rsidR="003F133C">
                          <w:rPr>
                            <w:color w:val="7F7F7F" w:themeColor="text1" w:themeTint="80"/>
                          </w:rPr>
                          <w:t>Para cerrar la búsqueda y no se mantengan ejecutándose.</w:t>
                        </w:r>
                      </w:p>
                    </w:txbxContent>
                  </v:textbox>
                </v:shape>
                <w10:wrap type="square" anchorx="page" anchory="page"/>
              </v:group>
            </w:pict>
          </mc:Fallback>
        </mc:AlternateContent>
      </w:r>
    </w:p>
    <w:p w14:paraId="3706D67D" w14:textId="6CFF1EC4" w:rsidR="00A17FB7" w:rsidRDefault="00A17FB7" w:rsidP="00B74BA4">
      <w:pPr>
        <w:rPr>
          <w:noProof/>
        </w:rPr>
      </w:pPr>
    </w:p>
    <w:p w14:paraId="0EF2BC78" w14:textId="1A68CA39" w:rsidR="00A17FB7" w:rsidRDefault="00A17FB7" w:rsidP="00B74BA4">
      <w:pPr>
        <w:rPr>
          <w:noProof/>
        </w:rPr>
      </w:pPr>
    </w:p>
    <w:p w14:paraId="3AE9782F" w14:textId="7EEB5B6A" w:rsidR="00A17FB7" w:rsidRDefault="00A17FB7" w:rsidP="00B74BA4">
      <w:pPr>
        <w:rPr>
          <w:noProof/>
        </w:rPr>
      </w:pPr>
    </w:p>
    <w:p w14:paraId="097FAD55" w14:textId="3EF01CF8" w:rsidR="00A17FB7" w:rsidRDefault="008A1F7F" w:rsidP="00B74BA4">
      <w:pPr>
        <w:rPr>
          <w:noProof/>
        </w:rPr>
      </w:pPr>
      <w:r w:rsidRPr="008A1F7F">
        <w:rPr>
          <w:noProof/>
        </w:rPr>
        <w:drawing>
          <wp:anchor distT="0" distB="0" distL="114300" distR="114300" simplePos="0" relativeHeight="251742208" behindDoc="0" locked="0" layoutInCell="1" allowOverlap="1" wp14:anchorId="617B39D9" wp14:editId="77E713F2">
            <wp:simplePos x="0" y="0"/>
            <wp:positionH relativeFrom="margin">
              <wp:posOffset>4135829</wp:posOffset>
            </wp:positionH>
            <wp:positionV relativeFrom="margin">
              <wp:posOffset>1699836</wp:posOffset>
            </wp:positionV>
            <wp:extent cx="5885815" cy="3582670"/>
            <wp:effectExtent l="57150" t="95250" r="95885" b="55880"/>
            <wp:wrapSquare wrapText="bothSides"/>
            <wp:docPr id="578" name="Imagen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885815" cy="3582670"/>
                    </a:xfrm>
                    <a:prstGeom prst="rect">
                      <a:avLst/>
                    </a:prstGeom>
                    <a:ln>
                      <a:solidFill>
                        <a:schemeClr val="accent2"/>
                      </a:solidFill>
                    </a:ln>
                    <a:effectLst>
                      <a:outerShdw blurRad="50800" dist="38100" dir="18900000" algn="bl" rotWithShape="0">
                        <a:prstClr val="black">
                          <a:alpha val="40000"/>
                        </a:prstClr>
                      </a:outerShdw>
                      <a:softEdge rad="12700"/>
                    </a:effectLst>
                  </pic:spPr>
                </pic:pic>
              </a:graphicData>
            </a:graphic>
            <wp14:sizeRelH relativeFrom="margin">
              <wp14:pctWidth>0</wp14:pctWidth>
            </wp14:sizeRelH>
            <wp14:sizeRelV relativeFrom="margin">
              <wp14:pctHeight>0</wp14:pctHeight>
            </wp14:sizeRelV>
          </wp:anchor>
        </w:drawing>
      </w:r>
    </w:p>
    <w:p w14:paraId="07823C1E" w14:textId="1397BB10" w:rsidR="00A17FB7" w:rsidRDefault="00A17FB7" w:rsidP="00B74BA4">
      <w:pPr>
        <w:rPr>
          <w:noProof/>
        </w:rPr>
      </w:pPr>
    </w:p>
    <w:p w14:paraId="4F8F97CE" w14:textId="77777777" w:rsidR="00A17FB7" w:rsidRDefault="00A17FB7" w:rsidP="00B74BA4">
      <w:pPr>
        <w:rPr>
          <w:noProof/>
        </w:rPr>
      </w:pPr>
    </w:p>
    <w:p w14:paraId="1A7016F9" w14:textId="77777777" w:rsidR="00A17FB7" w:rsidRDefault="00A17FB7" w:rsidP="00B74BA4">
      <w:pPr>
        <w:rPr>
          <w:noProof/>
        </w:rPr>
      </w:pPr>
    </w:p>
    <w:p w14:paraId="55D076B3" w14:textId="2F28F343" w:rsidR="00A17FB7" w:rsidRDefault="00A17FB7" w:rsidP="00B74BA4">
      <w:pPr>
        <w:rPr>
          <w:noProof/>
        </w:rPr>
      </w:pPr>
    </w:p>
    <w:p w14:paraId="31D84B0F" w14:textId="77777777" w:rsidR="00A17FB7" w:rsidRDefault="00A17FB7" w:rsidP="00B74BA4">
      <w:pPr>
        <w:rPr>
          <w:noProof/>
        </w:rPr>
      </w:pPr>
    </w:p>
    <w:p w14:paraId="70FB08E7" w14:textId="77777777" w:rsidR="00A17FB7" w:rsidRDefault="00A17FB7" w:rsidP="00B74BA4">
      <w:pPr>
        <w:rPr>
          <w:noProof/>
        </w:rPr>
      </w:pPr>
    </w:p>
    <w:p w14:paraId="0BF905DC" w14:textId="77777777" w:rsidR="00A17FB7" w:rsidRDefault="00A17FB7" w:rsidP="00B74BA4">
      <w:pPr>
        <w:rPr>
          <w:noProof/>
        </w:rPr>
      </w:pPr>
    </w:p>
    <w:p w14:paraId="3EE8E898" w14:textId="77777777" w:rsidR="00A17FB7" w:rsidRDefault="00A17FB7" w:rsidP="00B74BA4">
      <w:pPr>
        <w:rPr>
          <w:noProof/>
        </w:rPr>
      </w:pPr>
    </w:p>
    <w:p w14:paraId="30D338B5" w14:textId="42C5A840" w:rsidR="00A17FB7" w:rsidRDefault="00A17FB7" w:rsidP="00B74BA4">
      <w:pPr>
        <w:rPr>
          <w:noProof/>
        </w:rPr>
      </w:pPr>
    </w:p>
    <w:p w14:paraId="76973CD6" w14:textId="74125B1A" w:rsidR="00A17FB7" w:rsidRDefault="00A17FB7" w:rsidP="00B74BA4">
      <w:pPr>
        <w:rPr>
          <w:noProof/>
        </w:rPr>
      </w:pPr>
      <w:r>
        <w:rPr>
          <w:noProof/>
        </w:rPr>
        <w:t>A</w:t>
      </w:r>
    </w:p>
    <w:p w14:paraId="510BD77E" w14:textId="77777777" w:rsidR="00A17FB7" w:rsidRDefault="00A17FB7" w:rsidP="00B74BA4">
      <w:pPr>
        <w:rPr>
          <w:noProof/>
        </w:rPr>
      </w:pPr>
    </w:p>
    <w:p w14:paraId="04CE6DDA" w14:textId="77777777" w:rsidR="00A17FB7" w:rsidRDefault="00A17FB7" w:rsidP="00B74BA4">
      <w:pPr>
        <w:rPr>
          <w:noProof/>
        </w:rPr>
      </w:pPr>
    </w:p>
    <w:p w14:paraId="35C6574C" w14:textId="77777777" w:rsidR="00A17FB7" w:rsidRDefault="00A17FB7" w:rsidP="00B74BA4">
      <w:pPr>
        <w:rPr>
          <w:noProof/>
        </w:rPr>
      </w:pPr>
    </w:p>
    <w:p w14:paraId="18A82B37" w14:textId="77777777" w:rsidR="00A17FB7" w:rsidRDefault="00A17FB7" w:rsidP="00B74BA4">
      <w:pPr>
        <w:rPr>
          <w:noProof/>
        </w:rPr>
      </w:pPr>
    </w:p>
    <w:p w14:paraId="2853D2A4" w14:textId="77777777" w:rsidR="00A17FB7" w:rsidRDefault="00A17FB7" w:rsidP="00B74BA4">
      <w:pPr>
        <w:rPr>
          <w:noProof/>
        </w:rPr>
      </w:pPr>
    </w:p>
    <w:p w14:paraId="3C817ACA" w14:textId="77777777" w:rsidR="00A17FB7" w:rsidRDefault="00A17FB7" w:rsidP="00B74BA4">
      <w:pPr>
        <w:rPr>
          <w:noProof/>
        </w:rPr>
      </w:pPr>
    </w:p>
    <w:p w14:paraId="7EA72E4A" w14:textId="77777777" w:rsidR="00A17FB7" w:rsidRDefault="00A17FB7" w:rsidP="00B74BA4">
      <w:pPr>
        <w:rPr>
          <w:noProof/>
        </w:rPr>
      </w:pPr>
    </w:p>
    <w:p w14:paraId="36DB1216" w14:textId="77777777" w:rsidR="00A17FB7" w:rsidRDefault="00A17FB7" w:rsidP="00B74BA4">
      <w:pPr>
        <w:rPr>
          <w:noProof/>
        </w:rPr>
      </w:pPr>
    </w:p>
    <w:p w14:paraId="0DD3FE18" w14:textId="16CB6879" w:rsidR="00A17FB7" w:rsidRDefault="0059405C" w:rsidP="00B74BA4">
      <w:pPr>
        <w:rPr>
          <w:noProof/>
        </w:rPr>
      </w:pPr>
      <w:r>
        <w:rPr>
          <w:noProof/>
        </w:rPr>
        <w:lastRenderedPageBreak/>
        <w:drawing>
          <wp:anchor distT="0" distB="0" distL="114300" distR="114300" simplePos="0" relativeHeight="251746304" behindDoc="0" locked="0" layoutInCell="1" allowOverlap="1" wp14:anchorId="4FE72765" wp14:editId="57983A75">
            <wp:simplePos x="0" y="0"/>
            <wp:positionH relativeFrom="margin">
              <wp:posOffset>3843020</wp:posOffset>
            </wp:positionH>
            <wp:positionV relativeFrom="margin">
              <wp:posOffset>149225</wp:posOffset>
            </wp:positionV>
            <wp:extent cx="2508250" cy="2411730"/>
            <wp:effectExtent l="95250" t="76200" r="82550" b="1055370"/>
            <wp:wrapSquare wrapText="bothSides"/>
            <wp:docPr id="586" name="Imagen 586" descr="Base de datos orientada a objetos: la información en 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ase de datos orientada a objetos: la información en unidad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08250" cy="241173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3C938A93" w14:textId="1D1D8FB1" w:rsidR="00A17FB7" w:rsidRDefault="00A17FB7" w:rsidP="00B74BA4">
      <w:pPr>
        <w:rPr>
          <w:noProof/>
        </w:rPr>
      </w:pPr>
    </w:p>
    <w:p w14:paraId="18AD1E82" w14:textId="15C88235" w:rsidR="00A17FB7" w:rsidRDefault="00076A1C" w:rsidP="00B74BA4">
      <w:pPr>
        <w:rPr>
          <w:noProof/>
        </w:rPr>
      </w:pPr>
      <w:r>
        <w:rPr>
          <w:noProof/>
        </w:rPr>
        <mc:AlternateContent>
          <mc:Choice Requires="wps">
            <w:drawing>
              <wp:anchor distT="0" distB="0" distL="114300" distR="114300" simplePos="0" relativeHeight="251748352" behindDoc="0" locked="0" layoutInCell="1" allowOverlap="1" wp14:anchorId="2A99ED00" wp14:editId="255E2521">
                <wp:simplePos x="0" y="0"/>
                <wp:positionH relativeFrom="margin">
                  <wp:posOffset>6666614</wp:posOffset>
                </wp:positionH>
                <wp:positionV relativeFrom="paragraph">
                  <wp:posOffset>7900</wp:posOffset>
                </wp:positionV>
                <wp:extent cx="3371850" cy="981075"/>
                <wp:effectExtent l="0" t="0" r="0" b="0"/>
                <wp:wrapNone/>
                <wp:docPr id="587" name="Rectángulo: esquinas redondeadas 587"/>
                <wp:cNvGraphicFramePr/>
                <a:graphic xmlns:a="http://schemas.openxmlformats.org/drawingml/2006/main">
                  <a:graphicData uri="http://schemas.microsoft.com/office/word/2010/wordprocessingShape">
                    <wps:wsp>
                      <wps:cNvSpPr/>
                      <wps:spPr>
                        <a:xfrm>
                          <a:off x="0" y="0"/>
                          <a:ext cx="3371850" cy="98107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A990FE" w14:textId="77777777" w:rsidR="00076A1C" w:rsidRDefault="00076A1C" w:rsidP="00076A1C">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222C3252" w14:textId="146649E7" w:rsidR="00076A1C" w:rsidRDefault="005F57E9" w:rsidP="00076A1C">
                            <w:pPr>
                              <w:jc w:val="center"/>
                              <w:rPr>
                                <w:b/>
                                <w:bCs/>
                                <w:i/>
                                <w:iCs/>
                                <w:color w:val="02772A" w:themeColor="accent5" w:themeShade="80"/>
                                <w:sz w:val="40"/>
                                <w:szCs w:val="40"/>
                                <w:lang w:val="es-CO"/>
                              </w:rPr>
                            </w:pPr>
                            <w:r>
                              <w:rPr>
                                <w:b/>
                                <w:bCs/>
                                <w:i/>
                                <w:iCs/>
                                <w:color w:val="02772A" w:themeColor="accent5" w:themeShade="80"/>
                                <w:sz w:val="40"/>
                                <w:szCs w:val="40"/>
                                <w:lang w:val="es-CO"/>
                              </w:rPr>
                              <w:t>Modificar</w:t>
                            </w:r>
                            <w:r w:rsidR="00076A1C">
                              <w:rPr>
                                <w:b/>
                                <w:bCs/>
                                <w:i/>
                                <w:iCs/>
                                <w:color w:val="02772A" w:themeColor="accent5" w:themeShade="80"/>
                                <w:sz w:val="40"/>
                                <w:szCs w:val="40"/>
                                <w:lang w:val="es-CO"/>
                              </w:rPr>
                              <w:t xml:space="preserve"> Clientes</w:t>
                            </w:r>
                          </w:p>
                          <w:p w14:paraId="149349A9" w14:textId="77777777" w:rsidR="00076A1C" w:rsidRPr="00674641" w:rsidRDefault="00076A1C" w:rsidP="00076A1C">
                            <w:pPr>
                              <w:jc w:val="center"/>
                              <w:rPr>
                                <w:b/>
                                <w:bCs/>
                                <w:i/>
                                <w:iCs/>
                                <w:color w:val="02772A" w:themeColor="accent5" w:themeShade="80"/>
                                <w:sz w:val="40"/>
                                <w:szCs w:val="40"/>
                                <w:u w:val="single"/>
                                <w:lang w:val="es-C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9ED00" id="Rectángulo: esquinas redondeadas 587" o:spid="_x0000_s1208" style="position:absolute;margin-left:524.95pt;margin-top:.6pt;width:265.5pt;height:77.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" filled="f" stroked="f" strokeweight="1pt">
                <v:stroke joinstyle="miter"/>
                <v:textbox>
                  <w:txbxContent>
                    <w:p w14:paraId="36A990FE" w14:textId="77777777" w:rsidR="00076A1C" w:rsidRDefault="00076A1C" w:rsidP="00076A1C">
                      <w:pPr>
                        <w:jc w:val="center"/>
                        <w:rPr>
                          <w:b/>
                          <w:bCs/>
                          <w:i/>
                          <w:iCs/>
                          <w:color w:val="02772A" w:themeColor="accent5" w:themeShade="80"/>
                          <w:sz w:val="40"/>
                          <w:szCs w:val="40"/>
                          <w:lang w:val="es-CO"/>
                        </w:rPr>
                      </w:pPr>
                      <w:r>
                        <w:rPr>
                          <w:b/>
                          <w:bCs/>
                          <w:i/>
                          <w:iCs/>
                          <w:color w:val="02772A" w:themeColor="accent5" w:themeShade="80"/>
                          <w:sz w:val="40"/>
                          <w:szCs w:val="40"/>
                          <w:lang w:val="es-CO"/>
                        </w:rPr>
                        <w:t xml:space="preserve">Modelo </w:t>
                      </w:r>
                      <w:proofErr w:type="spellStart"/>
                      <w:r>
                        <w:rPr>
                          <w:b/>
                          <w:bCs/>
                          <w:i/>
                          <w:iCs/>
                          <w:color w:val="02772A" w:themeColor="accent5" w:themeShade="80"/>
                          <w:sz w:val="40"/>
                          <w:szCs w:val="40"/>
                          <w:lang w:val="es-CO"/>
                        </w:rPr>
                        <w:t>ClienteDao</w:t>
                      </w:r>
                      <w:proofErr w:type="spellEnd"/>
                    </w:p>
                    <w:p w14:paraId="222C3252" w14:textId="146649E7" w:rsidR="00076A1C" w:rsidRDefault="005F57E9" w:rsidP="00076A1C">
                      <w:pPr>
                        <w:jc w:val="center"/>
                        <w:rPr>
                          <w:b/>
                          <w:bCs/>
                          <w:i/>
                          <w:iCs/>
                          <w:color w:val="02772A" w:themeColor="accent5" w:themeShade="80"/>
                          <w:sz w:val="40"/>
                          <w:szCs w:val="40"/>
                          <w:lang w:val="es-CO"/>
                        </w:rPr>
                      </w:pPr>
                      <w:r>
                        <w:rPr>
                          <w:b/>
                          <w:bCs/>
                          <w:i/>
                          <w:iCs/>
                          <w:color w:val="02772A" w:themeColor="accent5" w:themeShade="80"/>
                          <w:sz w:val="40"/>
                          <w:szCs w:val="40"/>
                          <w:lang w:val="es-CO"/>
                        </w:rPr>
                        <w:t>Modificar</w:t>
                      </w:r>
                      <w:r w:rsidR="00076A1C">
                        <w:rPr>
                          <w:b/>
                          <w:bCs/>
                          <w:i/>
                          <w:iCs/>
                          <w:color w:val="02772A" w:themeColor="accent5" w:themeShade="80"/>
                          <w:sz w:val="40"/>
                          <w:szCs w:val="40"/>
                          <w:lang w:val="es-CO"/>
                        </w:rPr>
                        <w:t xml:space="preserve"> Clientes</w:t>
                      </w:r>
                    </w:p>
                    <w:p w14:paraId="149349A9" w14:textId="77777777" w:rsidR="00076A1C" w:rsidRPr="00674641" w:rsidRDefault="00076A1C" w:rsidP="00076A1C">
                      <w:pPr>
                        <w:jc w:val="center"/>
                        <w:rPr>
                          <w:b/>
                          <w:bCs/>
                          <w:i/>
                          <w:iCs/>
                          <w:color w:val="02772A" w:themeColor="accent5" w:themeShade="80"/>
                          <w:sz w:val="40"/>
                          <w:szCs w:val="40"/>
                          <w:u w:val="single"/>
                          <w:lang w:val="es-CO"/>
                        </w:rPr>
                      </w:pPr>
                    </w:p>
                  </w:txbxContent>
                </v:textbox>
                <w10:wrap anchorx="margin"/>
              </v:roundrect>
            </w:pict>
          </mc:Fallback>
        </mc:AlternateContent>
      </w:r>
    </w:p>
    <w:p w14:paraId="4C99F342" w14:textId="6206FD06" w:rsidR="00A17FB7" w:rsidRDefault="00A17FB7" w:rsidP="00B74BA4">
      <w:pPr>
        <w:rPr>
          <w:noProof/>
        </w:rPr>
      </w:pPr>
    </w:p>
    <w:p w14:paraId="6B174ADD" w14:textId="64946ACB" w:rsidR="00A17FB7" w:rsidRDefault="00A17FB7" w:rsidP="00B74BA4">
      <w:pPr>
        <w:rPr>
          <w:noProof/>
        </w:rPr>
      </w:pPr>
    </w:p>
    <w:p w14:paraId="5036ED78" w14:textId="2F2481D4" w:rsidR="00A17FB7" w:rsidRDefault="00A17FB7" w:rsidP="00B74BA4">
      <w:pPr>
        <w:rPr>
          <w:noProof/>
        </w:rPr>
      </w:pPr>
    </w:p>
    <w:p w14:paraId="65D3D54D" w14:textId="5B817A7A" w:rsidR="00A17FB7" w:rsidRDefault="00A17FB7" w:rsidP="00B74BA4">
      <w:pPr>
        <w:rPr>
          <w:noProof/>
        </w:rPr>
      </w:pPr>
    </w:p>
    <w:p w14:paraId="58E7BC36" w14:textId="6FC8D5BE" w:rsidR="00A17FB7" w:rsidRDefault="00A17FB7" w:rsidP="00B74BA4">
      <w:pPr>
        <w:rPr>
          <w:noProof/>
        </w:rPr>
      </w:pPr>
    </w:p>
    <w:p w14:paraId="34EE06CC" w14:textId="692B7A33" w:rsidR="00A17FB7" w:rsidRDefault="00A17FB7" w:rsidP="00B74BA4">
      <w:pPr>
        <w:rPr>
          <w:noProof/>
        </w:rPr>
      </w:pPr>
    </w:p>
    <w:p w14:paraId="2F241136" w14:textId="44BD845E" w:rsidR="00A17FB7" w:rsidRDefault="004B17C5" w:rsidP="00B74BA4">
      <w:pPr>
        <w:rPr>
          <w:noProof/>
        </w:rPr>
      </w:pPr>
      <w:r>
        <w:rPr>
          <w:noProof/>
        </w:rPr>
        <mc:AlternateContent>
          <mc:Choice Requires="wpg">
            <w:drawing>
              <wp:anchor distT="0" distB="0" distL="457200" distR="457200" simplePos="0" relativeHeight="251751424" behindDoc="0" locked="0" layoutInCell="1" allowOverlap="1" wp14:anchorId="358BE9AF" wp14:editId="5390A8C1">
                <wp:simplePos x="0" y="0"/>
                <wp:positionH relativeFrom="page">
                  <wp:align>left</wp:align>
                </wp:positionH>
                <mc:AlternateContent>
                  <mc:Choice Requires="wp14">
                    <wp:positionV relativeFrom="page">
                      <wp14:pctPosVOffset>2300</wp14:pctPosVOffset>
                    </wp:positionV>
                  </mc:Choice>
                  <mc:Fallback>
                    <wp:positionV relativeFrom="page">
                      <wp:posOffset>173355</wp:posOffset>
                    </wp:positionV>
                  </mc:Fallback>
                </mc:AlternateContent>
                <wp:extent cx="2971800" cy="9372600"/>
                <wp:effectExtent l="0" t="0" r="0" b="0"/>
                <wp:wrapSquare wrapText="bothSides"/>
                <wp:docPr id="8" name="Grupo 8"/>
                <wp:cNvGraphicFramePr/>
                <a:graphic xmlns:a="http://schemas.openxmlformats.org/drawingml/2006/main">
                  <a:graphicData uri="http://schemas.microsoft.com/office/word/2010/wordprocessingGroup">
                    <wpg:wgp>
                      <wpg:cNvGrpSpPr/>
                      <wpg:grpSpPr>
                        <a:xfrm>
                          <a:off x="0" y="0"/>
                          <a:ext cx="2971800" cy="9372600"/>
                          <a:chOff x="0" y="0"/>
                          <a:chExt cx="2970931" cy="9372600"/>
                        </a:xfrm>
                      </wpg:grpSpPr>
                      <wpg:grpSp>
                        <wpg:cNvPr id="9" name="Grupo 9"/>
                        <wpg:cNvGrpSpPr/>
                        <wpg:grpSpPr>
                          <a:xfrm>
                            <a:off x="0" y="0"/>
                            <a:ext cx="914400" cy="9372600"/>
                            <a:chOff x="0" y="0"/>
                            <a:chExt cx="914400" cy="9372600"/>
                          </a:xfrm>
                        </wpg:grpSpPr>
                        <wps:wsp>
                          <wps:cNvPr id="14" name="Rectángulo 14"/>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 name="Grupo 106"/>
                          <wpg:cNvGrpSpPr/>
                          <wpg:grpSpPr>
                            <a:xfrm>
                              <a:off x="227566" y="0"/>
                              <a:ext cx="685800" cy="9372600"/>
                              <a:chOff x="0" y="0"/>
                              <a:chExt cx="685800" cy="9372600"/>
                            </a:xfrm>
                          </wpg:grpSpPr>
                          <wps:wsp>
                            <wps:cNvPr id="107" name="Rectá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ángulo 110"/>
                            <wps:cNvSpPr/>
                            <wps:spPr>
                              <a:xfrm>
                                <a:off x="0" y="0"/>
                                <a:ext cx="685800" cy="9372600"/>
                              </a:xfrm>
                              <a:prstGeom prst="rect">
                                <a:avLst/>
                              </a:prstGeom>
                              <a:blipFill>
                                <a:blip r:embed="rId2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513" name="Cuadro de texto 513"/>
                        <wps:cNvSpPr txBox="1"/>
                        <wps:spPr>
                          <a:xfrm>
                            <a:off x="922675" y="591671"/>
                            <a:ext cx="2048256" cy="77449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55039" w14:textId="0FA4474A" w:rsidR="004B17C5" w:rsidRDefault="004B17C5">
                              <w:pPr>
                                <w:pStyle w:val="TtuloTDC"/>
                                <w:spacing w:before="120"/>
                                <w:rPr>
                                  <w:color w:val="C0F400" w:themeColor="accent1"/>
                                  <w:sz w:val="26"/>
                                  <w:szCs w:val="26"/>
                                </w:rPr>
                              </w:pPr>
                              <w:r w:rsidRPr="004B17C5">
                                <w:rPr>
                                  <w:color w:val="FFFFFF" w:themeColor="background1"/>
                                  <w:sz w:val="26"/>
                                  <w:szCs w:val="26"/>
                                </w:rPr>
                                <w:t>Descripción</w:t>
                              </w:r>
                            </w:p>
                            <w:p w14:paraId="46E5C83E" w14:textId="290AD658" w:rsidR="004B17C5" w:rsidRDefault="00BA3F66" w:rsidP="00BA3F66">
                              <w:pPr>
                                <w:rPr>
                                  <w:color w:val="7F7F7F" w:themeColor="text1" w:themeTint="80"/>
                                </w:rPr>
                              </w:pPr>
                              <w:r>
                                <w:rPr>
                                  <w:color w:val="7F7F7F" w:themeColor="text1" w:themeTint="80"/>
                                </w:rPr>
                                <w:t xml:space="preserve">Creamos Nuevamente un </w:t>
                              </w:r>
                              <w:r w:rsidR="00CD424D" w:rsidRPr="00CD424D">
                                <w:rPr>
                                  <w:b/>
                                  <w:bCs/>
                                  <w:color w:val="7F7F7F" w:themeColor="text1" w:themeTint="80"/>
                                </w:rPr>
                                <w:t>“</w:t>
                              </w:r>
                              <w:proofErr w:type="spellStart"/>
                              <w:r w:rsidRPr="00CD424D">
                                <w:rPr>
                                  <w:b/>
                                  <w:bCs/>
                                  <w:color w:val="7F7F7F" w:themeColor="text1" w:themeTint="80"/>
                                </w:rPr>
                                <w:t>public</w:t>
                              </w:r>
                              <w:proofErr w:type="spellEnd"/>
                              <w:r w:rsidRPr="00CD424D">
                                <w:rPr>
                                  <w:b/>
                                  <w:bCs/>
                                  <w:color w:val="7F7F7F" w:themeColor="text1" w:themeTint="80"/>
                                </w:rPr>
                                <w:t xml:space="preserve"> </w:t>
                              </w:r>
                              <w:proofErr w:type="spellStart"/>
                              <w:proofErr w:type="gramStart"/>
                              <w:r w:rsidRPr="00CD424D">
                                <w:rPr>
                                  <w:b/>
                                  <w:bCs/>
                                  <w:color w:val="7F7F7F" w:themeColor="text1" w:themeTint="80"/>
                                </w:rPr>
                                <w:t>boolean</w:t>
                              </w:r>
                              <w:proofErr w:type="spellEnd"/>
                              <w:r w:rsidR="00CD424D" w:rsidRPr="00CD424D">
                                <w:rPr>
                                  <w:b/>
                                  <w:bCs/>
                                  <w:color w:val="7F7F7F" w:themeColor="text1" w:themeTint="80"/>
                                </w:rPr>
                                <w:t>”</w:t>
                              </w:r>
                              <w:r w:rsidRPr="00CD424D">
                                <w:rPr>
                                  <w:b/>
                                  <w:bCs/>
                                  <w:color w:val="7F7F7F" w:themeColor="text1" w:themeTint="80"/>
                                </w:rPr>
                                <w:t>[</w:t>
                              </w:r>
                              <w:proofErr w:type="gramEnd"/>
                              <w:r>
                                <w:rPr>
                                  <w:color w:val="7F7F7F" w:themeColor="text1" w:themeTint="80"/>
                                </w:rPr>
                                <w:t>Comprueba verdadero y falso]</w:t>
                              </w:r>
                              <w:r w:rsidR="00D64F6C">
                                <w:rPr>
                                  <w:color w:val="7F7F7F" w:themeColor="text1" w:themeTint="80"/>
                                </w:rPr>
                                <w:t xml:space="preserve">, luego establecemos la consulta tipo </w:t>
                              </w:r>
                              <w:proofErr w:type="spellStart"/>
                              <w:r w:rsidR="00D64F6C">
                                <w:rPr>
                                  <w:color w:val="7F7F7F" w:themeColor="text1" w:themeTint="80"/>
                                </w:rPr>
                                <w:t>String</w:t>
                              </w:r>
                              <w:proofErr w:type="spellEnd"/>
                              <w:r w:rsidR="00D64F6C">
                                <w:rPr>
                                  <w:color w:val="7F7F7F" w:themeColor="text1" w:themeTint="80"/>
                                </w:rPr>
                                <w:t xml:space="preserve"> e el cual</w:t>
                              </w:r>
                              <w:r w:rsidR="00655ACC">
                                <w:rPr>
                                  <w:color w:val="7F7F7F" w:themeColor="text1" w:themeTint="80"/>
                                </w:rPr>
                                <w:t xml:space="preserve"> modificaremos algunos de sus atributos por medio de id del cliente, ya que el id es un valor irrepetible de </w:t>
                              </w:r>
                              <w:proofErr w:type="spellStart"/>
                              <w:r w:rsidR="00655ACC">
                                <w:rPr>
                                  <w:color w:val="7F7F7F" w:themeColor="text1" w:themeTint="80"/>
                                </w:rPr>
                                <w:t>auto_increment</w:t>
                              </w:r>
                              <w:proofErr w:type="spellEnd"/>
                              <w:r w:rsidR="00CD424D">
                                <w:rPr>
                                  <w:color w:val="7F7F7F" w:themeColor="text1" w:themeTint="80"/>
                                </w:rPr>
                                <w:t>.</w:t>
                              </w:r>
                            </w:p>
                            <w:p w14:paraId="7D8FFF64" w14:textId="45911695" w:rsidR="00CD424D" w:rsidRPr="00730E9E" w:rsidRDefault="00CD424D" w:rsidP="00BA3F66">
                              <w:pPr>
                                <w:rPr>
                                  <w:color w:val="7F7F7F" w:themeColor="text1" w:themeTint="80"/>
                                </w:rPr>
                              </w:pPr>
                              <w:r>
                                <w:rPr>
                                  <w:color w:val="7F7F7F" w:themeColor="text1" w:themeTint="80"/>
                                </w:rPr>
                                <w:t xml:space="preserve">Usamos un </w:t>
                              </w:r>
                              <w:r w:rsidRPr="00CD424D">
                                <w:rPr>
                                  <w:b/>
                                  <w:bCs/>
                                  <w:color w:val="7F7F7F" w:themeColor="text1" w:themeTint="80"/>
                                </w:rPr>
                                <w:t>“Try”</w:t>
                              </w:r>
                              <w:r>
                                <w:rPr>
                                  <w:b/>
                                  <w:bCs/>
                                  <w:color w:val="7F7F7F" w:themeColor="text1" w:themeTint="80"/>
                                </w:rPr>
                                <w:t xml:space="preserve"> </w:t>
                              </w:r>
                              <w:r w:rsidR="00DD3745">
                                <w:rPr>
                                  <w:color w:val="7F7F7F" w:themeColor="text1" w:themeTint="80"/>
                                </w:rPr>
                                <w:t xml:space="preserve">para detectar, y de seguido aplicamos los valores que instanciamos en la clase publica, </w:t>
                              </w:r>
                              <w:r w:rsidR="00A4188B">
                                <w:rPr>
                                  <w:color w:val="7F7F7F" w:themeColor="text1" w:themeTint="80"/>
                                </w:rPr>
                                <w:t xml:space="preserve">con </w:t>
                              </w:r>
                              <w:r w:rsidR="000C1977">
                                <w:rPr>
                                  <w:color w:val="7F7F7F" w:themeColor="text1" w:themeTint="80"/>
                                </w:rPr>
                                <w:t xml:space="preserve">el almacenamiento de los constructores y os </w:t>
                              </w:r>
                              <w:proofErr w:type="spellStart"/>
                              <w:r w:rsidR="000C1977">
                                <w:rPr>
                                  <w:color w:val="7F7F7F" w:themeColor="text1" w:themeTint="80"/>
                                </w:rPr>
                                <w:t>getter</w:t>
                              </w:r>
                              <w:proofErr w:type="spellEnd"/>
                              <w:r w:rsidR="000C1977">
                                <w:rPr>
                                  <w:color w:val="7F7F7F" w:themeColor="text1" w:themeTint="80"/>
                                </w:rPr>
                                <w:t xml:space="preserve"> and setter, podemos almacenar esos </w:t>
                              </w:r>
                              <w:r w:rsidR="00730E9E">
                                <w:rPr>
                                  <w:color w:val="7F7F7F" w:themeColor="text1" w:themeTint="80"/>
                                </w:rPr>
                                <w:t>datos. Retornar</w:t>
                              </w:r>
                              <w:r w:rsidR="007651A0">
                                <w:rPr>
                                  <w:color w:val="7F7F7F" w:themeColor="text1" w:themeTint="80"/>
                                </w:rPr>
                                <w:t xml:space="preserve"> esa </w:t>
                              </w:r>
                              <w:r w:rsidR="00730E9E">
                                <w:rPr>
                                  <w:color w:val="7F7F7F" w:themeColor="text1" w:themeTint="80"/>
                                </w:rPr>
                                <w:t>valor, por</w:t>
                              </w:r>
                              <w:r w:rsidR="007651A0">
                                <w:rPr>
                                  <w:color w:val="7F7F7F" w:themeColor="text1" w:themeTint="80"/>
                                </w:rPr>
                                <w:t xml:space="preserve"> consiguiente un </w:t>
                              </w:r>
                              <w:r w:rsidR="007651A0" w:rsidRPr="00730E9E">
                                <w:rPr>
                                  <w:b/>
                                  <w:bCs/>
                                  <w:color w:val="7F7F7F" w:themeColor="text1" w:themeTint="80"/>
                                </w:rPr>
                                <w:t>“Catch”</w:t>
                              </w:r>
                              <w:r w:rsidR="007651A0">
                                <w:rPr>
                                  <w:color w:val="7F7F7F" w:themeColor="text1" w:themeTint="80"/>
                                </w:rPr>
                                <w:t xml:space="preserve"> para evaluar los errores</w:t>
                              </w:r>
                              <w:r w:rsidR="00730E9E">
                                <w:rPr>
                                  <w:color w:val="7F7F7F" w:themeColor="text1" w:themeTint="80"/>
                                </w:rPr>
                                <w:t xml:space="preserve"> y al final un </w:t>
                              </w:r>
                              <w:r w:rsidR="00730E9E" w:rsidRPr="00730E9E">
                                <w:rPr>
                                  <w:b/>
                                  <w:bCs/>
                                  <w:color w:val="7F7F7F" w:themeColor="text1" w:themeTint="80"/>
                                </w:rPr>
                                <w:t>“</w:t>
                              </w:r>
                              <w:proofErr w:type="gramStart"/>
                              <w:r w:rsidR="00730E9E" w:rsidRPr="00730E9E">
                                <w:rPr>
                                  <w:b/>
                                  <w:bCs/>
                                  <w:color w:val="7F7F7F" w:themeColor="text1" w:themeTint="80"/>
                                </w:rPr>
                                <w:t>FINALLY”</w:t>
                              </w:r>
                              <w:r w:rsidR="00730E9E">
                                <w:rPr>
                                  <w:b/>
                                  <w:bCs/>
                                  <w:color w:val="7F7F7F" w:themeColor="text1" w:themeTint="80"/>
                                </w:rPr>
                                <w:t xml:space="preserve"> </w:t>
                              </w:r>
                              <w:r w:rsidR="00730E9E">
                                <w:rPr>
                                  <w:color w:val="7F7F7F" w:themeColor="text1" w:themeTint="80"/>
                                </w:rPr>
                                <w:t xml:space="preserve"> para</w:t>
                              </w:r>
                              <w:proofErr w:type="gramEnd"/>
                              <w:r w:rsidR="00730E9E">
                                <w:rPr>
                                  <w:color w:val="7F7F7F" w:themeColor="text1" w:themeTint="80"/>
                                </w:rPr>
                                <w:t xml:space="preserve"> cerrar la consulta y no se mantenga en ejecución</w:t>
                              </w:r>
                              <w:r w:rsidR="00F830FF">
                                <w:rPr>
                                  <w:color w:val="7F7F7F" w:themeColor="text1" w:themeTint="80"/>
                                </w:rPr>
                                <w:t>.</w:t>
                              </w:r>
                            </w:p>
                            <w:p w14:paraId="6E9D58AF" w14:textId="77777777" w:rsidR="00BA3F66" w:rsidRDefault="00BA3F66" w:rsidP="00BA3F66">
                              <w:pPr>
                                <w:rPr>
                                  <w:color w:val="7F7F7F" w:themeColor="text1" w:themeTint="8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93200</wp14:pctHeight>
                </wp14:sizeRelV>
              </wp:anchor>
            </w:drawing>
          </mc:Choice>
          <mc:Fallback>
            <w:pict>
              <v:group w14:anchorId="358BE9AF" id="Grupo 8" o:spid="_x0000_s1209" style="position:absolute;margin-left:0;margin-top:0;width:234pt;height:738pt;z-index:251751424;mso-height-percent:932;mso-top-percent:23;mso-wrap-distance-left:36pt;mso-wrap-distance-right:36pt;mso-position-horizontal:left;mso-position-horizontal-relative:page;mso-position-vertical-relative:page;mso-height-percent:932;mso-top-percent:23;mso-width-relative:margin" coordsize="297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">
                <v:group id="Grupo 9" o:spid="_x0000_s1210"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ángulo 14" o:spid="_x0000_s1211"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" fillcolor="white [3212]" stroked="f" strokeweight="1pt">
                    <v:fill opacity="0"/>
                  </v:rect>
                  <v:group id="Grupo 106" o:spid="_x0000_s1212"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Rectángulo 5" o:spid="_x0000_s1213"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" path="m,l667707,v4,1323975,-219068,3990702,-219064,5314677c448639,7111854,667711,7566279,667707,9363456l,9363456,,xe" fillcolor="#c0f400 [3204]" stroked="f" strokeweight="1pt">
                      <v:stroke joinstyle="miter"/>
                      <v:path arrowok="t" o:connecttype="custom" o:connectlocs="0,0;667512,0;448512,5314677;667512,9363456;0,9363456;0,0" o:connectangles="0,0,0,0,0,0"/>
                    </v:shape>
                    <v:rect id="Rectángulo 110" o:spid="_x0000_s1214"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" stroked="f" strokeweight="1pt">
                      <v:fill r:id="rId22" o:title="" recolor="t" rotate="t" type="frame"/>
                    </v:rect>
                  </v:group>
                </v:group>
                <v:shape id="Cuadro de texto 513" o:spid="_x0000_s1215" type="#_x0000_t202" style="position:absolute;left:9226;top:5916;width:20483;height:7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" filled="f" stroked="f" strokeweight=".5pt">
                  <v:textbox inset="0,0,0,0">
                    <w:txbxContent>
                      <w:p w14:paraId="7B455039" w14:textId="0FA4474A" w:rsidR="004B17C5" w:rsidRDefault="004B17C5">
                        <w:pPr>
                          <w:pStyle w:val="TtuloTDC"/>
                          <w:spacing w:before="120"/>
                          <w:rPr>
                            <w:color w:val="C0F400" w:themeColor="accent1"/>
                            <w:sz w:val="26"/>
                            <w:szCs w:val="26"/>
                          </w:rPr>
                        </w:pPr>
                        <w:r w:rsidRPr="004B17C5">
                          <w:rPr>
                            <w:color w:val="FFFFFF" w:themeColor="background1"/>
                            <w:sz w:val="26"/>
                            <w:szCs w:val="26"/>
                          </w:rPr>
                          <w:t>Descripción</w:t>
                        </w:r>
                      </w:p>
                      <w:p w14:paraId="46E5C83E" w14:textId="290AD658" w:rsidR="004B17C5" w:rsidRDefault="00BA3F66" w:rsidP="00BA3F66">
                        <w:pPr>
                          <w:rPr>
                            <w:color w:val="7F7F7F" w:themeColor="text1" w:themeTint="80"/>
                          </w:rPr>
                        </w:pPr>
                        <w:r>
                          <w:rPr>
                            <w:color w:val="7F7F7F" w:themeColor="text1" w:themeTint="80"/>
                          </w:rPr>
                          <w:t xml:space="preserve">Creamos Nuevamente un </w:t>
                        </w:r>
                        <w:r w:rsidR="00CD424D" w:rsidRPr="00CD424D">
                          <w:rPr>
                            <w:b/>
                            <w:bCs/>
                            <w:color w:val="7F7F7F" w:themeColor="text1" w:themeTint="80"/>
                          </w:rPr>
                          <w:t>“</w:t>
                        </w:r>
                        <w:proofErr w:type="spellStart"/>
                        <w:r w:rsidRPr="00CD424D">
                          <w:rPr>
                            <w:b/>
                            <w:bCs/>
                            <w:color w:val="7F7F7F" w:themeColor="text1" w:themeTint="80"/>
                          </w:rPr>
                          <w:t>public</w:t>
                        </w:r>
                        <w:proofErr w:type="spellEnd"/>
                        <w:r w:rsidRPr="00CD424D">
                          <w:rPr>
                            <w:b/>
                            <w:bCs/>
                            <w:color w:val="7F7F7F" w:themeColor="text1" w:themeTint="80"/>
                          </w:rPr>
                          <w:t xml:space="preserve"> </w:t>
                        </w:r>
                        <w:proofErr w:type="spellStart"/>
                        <w:proofErr w:type="gramStart"/>
                        <w:r w:rsidRPr="00CD424D">
                          <w:rPr>
                            <w:b/>
                            <w:bCs/>
                            <w:color w:val="7F7F7F" w:themeColor="text1" w:themeTint="80"/>
                          </w:rPr>
                          <w:t>boolean</w:t>
                        </w:r>
                        <w:proofErr w:type="spellEnd"/>
                        <w:r w:rsidR="00CD424D" w:rsidRPr="00CD424D">
                          <w:rPr>
                            <w:b/>
                            <w:bCs/>
                            <w:color w:val="7F7F7F" w:themeColor="text1" w:themeTint="80"/>
                          </w:rPr>
                          <w:t>”</w:t>
                        </w:r>
                        <w:r w:rsidRPr="00CD424D">
                          <w:rPr>
                            <w:b/>
                            <w:bCs/>
                            <w:color w:val="7F7F7F" w:themeColor="text1" w:themeTint="80"/>
                          </w:rPr>
                          <w:t>[</w:t>
                        </w:r>
                        <w:proofErr w:type="gramEnd"/>
                        <w:r>
                          <w:rPr>
                            <w:color w:val="7F7F7F" w:themeColor="text1" w:themeTint="80"/>
                          </w:rPr>
                          <w:t>Comprueba verdadero y falso]</w:t>
                        </w:r>
                        <w:r w:rsidR="00D64F6C">
                          <w:rPr>
                            <w:color w:val="7F7F7F" w:themeColor="text1" w:themeTint="80"/>
                          </w:rPr>
                          <w:t xml:space="preserve">, luego establecemos la consulta tipo </w:t>
                        </w:r>
                        <w:proofErr w:type="spellStart"/>
                        <w:r w:rsidR="00D64F6C">
                          <w:rPr>
                            <w:color w:val="7F7F7F" w:themeColor="text1" w:themeTint="80"/>
                          </w:rPr>
                          <w:t>String</w:t>
                        </w:r>
                        <w:proofErr w:type="spellEnd"/>
                        <w:r w:rsidR="00D64F6C">
                          <w:rPr>
                            <w:color w:val="7F7F7F" w:themeColor="text1" w:themeTint="80"/>
                          </w:rPr>
                          <w:t xml:space="preserve"> e el cual</w:t>
                        </w:r>
                        <w:r w:rsidR="00655ACC">
                          <w:rPr>
                            <w:color w:val="7F7F7F" w:themeColor="text1" w:themeTint="80"/>
                          </w:rPr>
                          <w:t xml:space="preserve"> modificaremos algunos de sus atributos por medio de id del cliente, ya que el id es un valor irrepetible de </w:t>
                        </w:r>
                        <w:proofErr w:type="spellStart"/>
                        <w:r w:rsidR="00655ACC">
                          <w:rPr>
                            <w:color w:val="7F7F7F" w:themeColor="text1" w:themeTint="80"/>
                          </w:rPr>
                          <w:t>auto_increment</w:t>
                        </w:r>
                        <w:proofErr w:type="spellEnd"/>
                        <w:r w:rsidR="00CD424D">
                          <w:rPr>
                            <w:color w:val="7F7F7F" w:themeColor="text1" w:themeTint="80"/>
                          </w:rPr>
                          <w:t>.</w:t>
                        </w:r>
                      </w:p>
                      <w:p w14:paraId="7D8FFF64" w14:textId="45911695" w:rsidR="00CD424D" w:rsidRPr="00730E9E" w:rsidRDefault="00CD424D" w:rsidP="00BA3F66">
                        <w:pPr>
                          <w:rPr>
                            <w:color w:val="7F7F7F" w:themeColor="text1" w:themeTint="80"/>
                          </w:rPr>
                        </w:pPr>
                        <w:r>
                          <w:rPr>
                            <w:color w:val="7F7F7F" w:themeColor="text1" w:themeTint="80"/>
                          </w:rPr>
                          <w:t xml:space="preserve">Usamos un </w:t>
                        </w:r>
                        <w:r w:rsidRPr="00CD424D">
                          <w:rPr>
                            <w:b/>
                            <w:bCs/>
                            <w:color w:val="7F7F7F" w:themeColor="text1" w:themeTint="80"/>
                          </w:rPr>
                          <w:t>“Try”</w:t>
                        </w:r>
                        <w:r>
                          <w:rPr>
                            <w:b/>
                            <w:bCs/>
                            <w:color w:val="7F7F7F" w:themeColor="text1" w:themeTint="80"/>
                          </w:rPr>
                          <w:t xml:space="preserve"> </w:t>
                        </w:r>
                        <w:r w:rsidR="00DD3745">
                          <w:rPr>
                            <w:color w:val="7F7F7F" w:themeColor="text1" w:themeTint="80"/>
                          </w:rPr>
                          <w:t xml:space="preserve">para detectar, y de seguido aplicamos los valores que instanciamos en la clase publica, </w:t>
                        </w:r>
                        <w:r w:rsidR="00A4188B">
                          <w:rPr>
                            <w:color w:val="7F7F7F" w:themeColor="text1" w:themeTint="80"/>
                          </w:rPr>
                          <w:t xml:space="preserve">con </w:t>
                        </w:r>
                        <w:r w:rsidR="000C1977">
                          <w:rPr>
                            <w:color w:val="7F7F7F" w:themeColor="text1" w:themeTint="80"/>
                          </w:rPr>
                          <w:t xml:space="preserve">el almacenamiento de los constructores y os </w:t>
                        </w:r>
                        <w:proofErr w:type="spellStart"/>
                        <w:r w:rsidR="000C1977">
                          <w:rPr>
                            <w:color w:val="7F7F7F" w:themeColor="text1" w:themeTint="80"/>
                          </w:rPr>
                          <w:t>getter</w:t>
                        </w:r>
                        <w:proofErr w:type="spellEnd"/>
                        <w:r w:rsidR="000C1977">
                          <w:rPr>
                            <w:color w:val="7F7F7F" w:themeColor="text1" w:themeTint="80"/>
                          </w:rPr>
                          <w:t xml:space="preserve"> and setter, podemos almacenar esos </w:t>
                        </w:r>
                        <w:r w:rsidR="00730E9E">
                          <w:rPr>
                            <w:color w:val="7F7F7F" w:themeColor="text1" w:themeTint="80"/>
                          </w:rPr>
                          <w:t>datos. Retornar</w:t>
                        </w:r>
                        <w:r w:rsidR="007651A0">
                          <w:rPr>
                            <w:color w:val="7F7F7F" w:themeColor="text1" w:themeTint="80"/>
                          </w:rPr>
                          <w:t xml:space="preserve"> esa </w:t>
                        </w:r>
                        <w:r w:rsidR="00730E9E">
                          <w:rPr>
                            <w:color w:val="7F7F7F" w:themeColor="text1" w:themeTint="80"/>
                          </w:rPr>
                          <w:t>valor, por</w:t>
                        </w:r>
                        <w:r w:rsidR="007651A0">
                          <w:rPr>
                            <w:color w:val="7F7F7F" w:themeColor="text1" w:themeTint="80"/>
                          </w:rPr>
                          <w:t xml:space="preserve"> consiguiente un </w:t>
                        </w:r>
                        <w:r w:rsidR="007651A0" w:rsidRPr="00730E9E">
                          <w:rPr>
                            <w:b/>
                            <w:bCs/>
                            <w:color w:val="7F7F7F" w:themeColor="text1" w:themeTint="80"/>
                          </w:rPr>
                          <w:t>“Catch”</w:t>
                        </w:r>
                        <w:r w:rsidR="007651A0">
                          <w:rPr>
                            <w:color w:val="7F7F7F" w:themeColor="text1" w:themeTint="80"/>
                          </w:rPr>
                          <w:t xml:space="preserve"> para evaluar los errores</w:t>
                        </w:r>
                        <w:r w:rsidR="00730E9E">
                          <w:rPr>
                            <w:color w:val="7F7F7F" w:themeColor="text1" w:themeTint="80"/>
                          </w:rPr>
                          <w:t xml:space="preserve"> y al final un </w:t>
                        </w:r>
                        <w:r w:rsidR="00730E9E" w:rsidRPr="00730E9E">
                          <w:rPr>
                            <w:b/>
                            <w:bCs/>
                            <w:color w:val="7F7F7F" w:themeColor="text1" w:themeTint="80"/>
                          </w:rPr>
                          <w:t>“</w:t>
                        </w:r>
                        <w:proofErr w:type="gramStart"/>
                        <w:r w:rsidR="00730E9E" w:rsidRPr="00730E9E">
                          <w:rPr>
                            <w:b/>
                            <w:bCs/>
                            <w:color w:val="7F7F7F" w:themeColor="text1" w:themeTint="80"/>
                          </w:rPr>
                          <w:t>FINALLY”</w:t>
                        </w:r>
                        <w:r w:rsidR="00730E9E">
                          <w:rPr>
                            <w:b/>
                            <w:bCs/>
                            <w:color w:val="7F7F7F" w:themeColor="text1" w:themeTint="80"/>
                          </w:rPr>
                          <w:t xml:space="preserve"> </w:t>
                        </w:r>
                        <w:r w:rsidR="00730E9E">
                          <w:rPr>
                            <w:color w:val="7F7F7F" w:themeColor="text1" w:themeTint="80"/>
                          </w:rPr>
                          <w:t xml:space="preserve"> para</w:t>
                        </w:r>
                        <w:proofErr w:type="gramEnd"/>
                        <w:r w:rsidR="00730E9E">
                          <w:rPr>
                            <w:color w:val="7F7F7F" w:themeColor="text1" w:themeTint="80"/>
                          </w:rPr>
                          <w:t xml:space="preserve"> cerrar la consulta y no se mantenga en ejecución</w:t>
                        </w:r>
                        <w:r w:rsidR="00F830FF">
                          <w:rPr>
                            <w:color w:val="7F7F7F" w:themeColor="text1" w:themeTint="80"/>
                          </w:rPr>
                          <w:t>.</w:t>
                        </w:r>
                      </w:p>
                      <w:p w14:paraId="6E9D58AF" w14:textId="77777777" w:rsidR="00BA3F66" w:rsidRDefault="00BA3F66" w:rsidP="00BA3F66">
                        <w:pPr>
                          <w:rPr>
                            <w:color w:val="7F7F7F" w:themeColor="text1" w:themeTint="80"/>
                          </w:rPr>
                        </w:pPr>
                      </w:p>
                    </w:txbxContent>
                  </v:textbox>
                </v:shape>
                <w10:wrap type="square" anchorx="page" anchory="page"/>
              </v:group>
            </w:pict>
          </mc:Fallback>
        </mc:AlternateContent>
      </w:r>
      <w:r w:rsidRPr="00170C78">
        <w:rPr>
          <w:noProof/>
        </w:rPr>
        <w:drawing>
          <wp:anchor distT="0" distB="0" distL="114300" distR="114300" simplePos="0" relativeHeight="251749376" behindDoc="0" locked="0" layoutInCell="1" allowOverlap="1" wp14:anchorId="7A76BDB5" wp14:editId="7DDE2A19">
            <wp:simplePos x="0" y="0"/>
            <wp:positionH relativeFrom="margin">
              <wp:align>right</wp:align>
            </wp:positionH>
            <wp:positionV relativeFrom="margin">
              <wp:posOffset>2671596</wp:posOffset>
            </wp:positionV>
            <wp:extent cx="6836410" cy="3634740"/>
            <wp:effectExtent l="0" t="0" r="254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36410" cy="3634740"/>
                    </a:xfrm>
                    <a:prstGeom prst="rect">
                      <a:avLst/>
                    </a:prstGeom>
                    <a:effectLst>
                      <a:innerShdw blurRad="63500" dist="50800" dir="13500000">
                        <a:prstClr val="black">
                          <a:alpha val="50000"/>
                        </a:prstClr>
                      </a:innerShdw>
                      <a:softEdge rad="12700"/>
                    </a:effectLst>
                  </pic:spPr>
                </pic:pic>
              </a:graphicData>
            </a:graphic>
            <wp14:sizeRelH relativeFrom="margin">
              <wp14:pctWidth>0</wp14:pctWidth>
            </wp14:sizeRelH>
            <wp14:sizeRelV relativeFrom="margin">
              <wp14:pctHeight>0</wp14:pctHeight>
            </wp14:sizeRelV>
          </wp:anchor>
        </w:drawing>
      </w:r>
    </w:p>
    <w:p w14:paraId="5BC974F0" w14:textId="0EA16B12" w:rsidR="00A17FB7" w:rsidRDefault="00A17FB7" w:rsidP="00B74BA4">
      <w:pPr>
        <w:rPr>
          <w:noProof/>
        </w:rPr>
      </w:pPr>
    </w:p>
    <w:p w14:paraId="17516929" w14:textId="26447818" w:rsidR="00A17FB7" w:rsidRDefault="00A17FB7" w:rsidP="00B74BA4">
      <w:pPr>
        <w:rPr>
          <w:noProof/>
        </w:rPr>
      </w:pPr>
    </w:p>
    <w:p w14:paraId="7DF2717D" w14:textId="77777777" w:rsidR="00A17FB7" w:rsidRDefault="00A17FB7" w:rsidP="00B74BA4">
      <w:pPr>
        <w:rPr>
          <w:noProof/>
        </w:rPr>
      </w:pPr>
    </w:p>
    <w:p w14:paraId="5CB62F73" w14:textId="5C8C849E" w:rsidR="00A17FB7" w:rsidRDefault="00A17FB7" w:rsidP="00B74BA4">
      <w:pPr>
        <w:rPr>
          <w:noProof/>
        </w:rPr>
      </w:pPr>
    </w:p>
    <w:p w14:paraId="4D6333BA" w14:textId="77777777" w:rsidR="00A17FB7" w:rsidRDefault="00A17FB7" w:rsidP="00B74BA4">
      <w:pPr>
        <w:rPr>
          <w:noProof/>
        </w:rPr>
      </w:pPr>
    </w:p>
    <w:p w14:paraId="12DED730" w14:textId="77777777" w:rsidR="00A17FB7" w:rsidRDefault="00A17FB7" w:rsidP="00B74BA4">
      <w:pPr>
        <w:rPr>
          <w:noProof/>
        </w:rPr>
      </w:pPr>
    </w:p>
    <w:p w14:paraId="250D3902" w14:textId="77777777" w:rsidR="00A17FB7" w:rsidRDefault="00A17FB7" w:rsidP="00B74BA4">
      <w:pPr>
        <w:rPr>
          <w:noProof/>
        </w:rPr>
      </w:pPr>
    </w:p>
    <w:p w14:paraId="40EABF0B" w14:textId="01141EC8" w:rsidR="00A17FB7" w:rsidRDefault="00A17FB7" w:rsidP="00B74BA4">
      <w:pPr>
        <w:rPr>
          <w:noProof/>
        </w:rPr>
      </w:pPr>
      <w:r>
        <w:rPr>
          <w:noProof/>
        </w:rPr>
        <w:t>A</w:t>
      </w:r>
    </w:p>
    <w:p w14:paraId="4EE6B53C" w14:textId="77777777" w:rsidR="00A17FB7" w:rsidRDefault="00A17FB7" w:rsidP="00B74BA4">
      <w:pPr>
        <w:rPr>
          <w:noProof/>
        </w:rPr>
      </w:pPr>
    </w:p>
    <w:p w14:paraId="6168726A" w14:textId="77777777" w:rsidR="00A17FB7" w:rsidRDefault="00A17FB7" w:rsidP="00B74BA4">
      <w:pPr>
        <w:rPr>
          <w:noProof/>
        </w:rPr>
      </w:pPr>
    </w:p>
    <w:p w14:paraId="60B19291" w14:textId="1042FF0D" w:rsidR="00A17FB7" w:rsidRDefault="003C4A35" w:rsidP="00B74BA4">
      <w:pPr>
        <w:rPr>
          <w:noProof/>
        </w:rPr>
      </w:pPr>
      <w:r w:rsidRPr="00582204">
        <w:rPr>
          <w:noProof/>
        </w:rPr>
        <w:drawing>
          <wp:anchor distT="0" distB="0" distL="114300" distR="114300" simplePos="0" relativeHeight="251752448" behindDoc="0" locked="0" layoutInCell="1" allowOverlap="1" wp14:anchorId="577F3625" wp14:editId="3B0DE822">
            <wp:simplePos x="0" y="0"/>
            <wp:positionH relativeFrom="margin">
              <wp:posOffset>3448050</wp:posOffset>
            </wp:positionH>
            <wp:positionV relativeFrom="margin">
              <wp:posOffset>2550795</wp:posOffset>
            </wp:positionV>
            <wp:extent cx="6791325" cy="3217545"/>
            <wp:effectExtent l="0" t="0" r="9525" b="1905"/>
            <wp:wrapSquare wrapText="bothSides"/>
            <wp:docPr id="516" name="Imagen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791325" cy="3217545"/>
                    </a:xfrm>
                    <a:prstGeom prst="rect">
                      <a:avLst/>
                    </a:prstGeom>
                    <a:effectLst>
                      <a:innerShdw blurRad="63500" dist="50800" dir="13500000">
                        <a:prstClr val="black">
                          <a:alpha val="50000"/>
                        </a:prstClr>
                      </a:innerShdw>
                      <a:softEdge rad="12700"/>
                    </a:effectLst>
                  </pic:spPr>
                </pic:pic>
              </a:graphicData>
            </a:graphic>
            <wp14:sizeRelH relativeFrom="margin">
              <wp14:pctWidth>0</wp14:pctWidth>
            </wp14:sizeRelH>
          </wp:anchor>
        </w:drawing>
      </w:r>
    </w:p>
    <w:p w14:paraId="0E0E5AE6" w14:textId="682C3236" w:rsidR="00A17FB7" w:rsidRDefault="00A17FB7" w:rsidP="00B74BA4">
      <w:pPr>
        <w:rPr>
          <w:noProof/>
        </w:rPr>
      </w:pPr>
    </w:p>
    <w:p w14:paraId="460C6DC4" w14:textId="21DC01EF" w:rsidR="00A17FB7" w:rsidRDefault="00A17FB7" w:rsidP="00B74BA4">
      <w:pPr>
        <w:rPr>
          <w:noProof/>
        </w:rPr>
      </w:pPr>
    </w:p>
    <w:p w14:paraId="3A91DEA3" w14:textId="77777777" w:rsidR="00A17FB7" w:rsidRDefault="00A17FB7" w:rsidP="00B74BA4">
      <w:pPr>
        <w:rPr>
          <w:noProof/>
        </w:rPr>
      </w:pPr>
    </w:p>
    <w:p w14:paraId="4FDBC065" w14:textId="77777777" w:rsidR="00A17FB7" w:rsidRDefault="00A17FB7" w:rsidP="00B74BA4">
      <w:pPr>
        <w:rPr>
          <w:noProof/>
        </w:rPr>
      </w:pPr>
    </w:p>
    <w:p w14:paraId="4D1CF225" w14:textId="77777777" w:rsidR="00A17FB7" w:rsidRDefault="00A17FB7" w:rsidP="00B74BA4">
      <w:pPr>
        <w:rPr>
          <w:noProof/>
        </w:rPr>
      </w:pPr>
    </w:p>
    <w:p w14:paraId="25927E89" w14:textId="77777777" w:rsidR="00A17FB7" w:rsidRDefault="00A17FB7" w:rsidP="00B74BA4">
      <w:pPr>
        <w:rPr>
          <w:noProof/>
        </w:rPr>
      </w:pPr>
    </w:p>
    <w:p w14:paraId="1090818F" w14:textId="77777777" w:rsidR="00A17FB7" w:rsidRDefault="00A17FB7" w:rsidP="00B74BA4">
      <w:pPr>
        <w:rPr>
          <w:noProof/>
        </w:rPr>
      </w:pPr>
    </w:p>
    <w:p w14:paraId="777D3686" w14:textId="77777777" w:rsidR="00A17FB7" w:rsidRDefault="00A17FB7" w:rsidP="00B74BA4">
      <w:pPr>
        <w:rPr>
          <w:noProof/>
        </w:rPr>
      </w:pPr>
    </w:p>
    <w:p w14:paraId="6C6FE540" w14:textId="77777777" w:rsidR="00A17FB7" w:rsidRDefault="00A17FB7" w:rsidP="00B74BA4">
      <w:pPr>
        <w:rPr>
          <w:noProof/>
        </w:rPr>
      </w:pPr>
    </w:p>
    <w:p w14:paraId="65CE914D" w14:textId="77777777" w:rsidR="00A17FB7" w:rsidRDefault="00A17FB7" w:rsidP="00B74BA4">
      <w:pPr>
        <w:rPr>
          <w:noProof/>
        </w:rPr>
      </w:pPr>
    </w:p>
    <w:p w14:paraId="3166E831" w14:textId="77777777" w:rsidR="00A17FB7" w:rsidRDefault="00A17FB7" w:rsidP="00B74BA4">
      <w:pPr>
        <w:rPr>
          <w:noProof/>
        </w:rPr>
      </w:pPr>
    </w:p>
    <w:p w14:paraId="4AAD4792" w14:textId="77777777" w:rsidR="00A17FB7" w:rsidRDefault="00A17FB7" w:rsidP="00B74BA4">
      <w:pPr>
        <w:rPr>
          <w:noProof/>
        </w:rPr>
      </w:pPr>
    </w:p>
    <w:p w14:paraId="272D76EC" w14:textId="77777777" w:rsidR="00A17FB7" w:rsidRDefault="00A17FB7" w:rsidP="00B74BA4">
      <w:pPr>
        <w:rPr>
          <w:noProof/>
        </w:rPr>
      </w:pPr>
    </w:p>
    <w:p w14:paraId="7B64F656" w14:textId="77777777" w:rsidR="00A17FB7" w:rsidRDefault="00A17FB7" w:rsidP="00B74BA4">
      <w:pPr>
        <w:rPr>
          <w:noProof/>
        </w:rPr>
      </w:pPr>
    </w:p>
    <w:p w14:paraId="415F810F" w14:textId="77777777" w:rsidR="00A17FB7" w:rsidRDefault="00A17FB7" w:rsidP="00B74BA4">
      <w:pPr>
        <w:rPr>
          <w:noProof/>
        </w:rPr>
      </w:pPr>
    </w:p>
    <w:p w14:paraId="402D6174" w14:textId="77777777" w:rsidR="00A17FB7" w:rsidRDefault="00A17FB7" w:rsidP="00B74BA4">
      <w:pPr>
        <w:rPr>
          <w:noProof/>
        </w:rPr>
      </w:pPr>
    </w:p>
    <w:p w14:paraId="3716B0DF" w14:textId="6CE636CB" w:rsidR="00A17FB7" w:rsidRDefault="00A17FB7" w:rsidP="00B74BA4">
      <w:pPr>
        <w:rPr>
          <w:noProof/>
        </w:rPr>
      </w:pPr>
      <w:r>
        <w:rPr>
          <w:noProof/>
        </w:rPr>
        <w:t>A</w:t>
      </w:r>
    </w:p>
    <w:p w14:paraId="05131580" w14:textId="77777777" w:rsidR="00A17FB7" w:rsidRDefault="00A17FB7" w:rsidP="00B74BA4">
      <w:pPr>
        <w:rPr>
          <w:noProof/>
        </w:rPr>
      </w:pPr>
    </w:p>
    <w:p w14:paraId="2B9FEAA6" w14:textId="77777777" w:rsidR="00A17FB7" w:rsidRDefault="00A17FB7" w:rsidP="00B74BA4">
      <w:pPr>
        <w:rPr>
          <w:noProof/>
        </w:rPr>
      </w:pPr>
    </w:p>
    <w:p w14:paraId="77F5C623" w14:textId="77777777" w:rsidR="00A17FB7" w:rsidRDefault="00A17FB7" w:rsidP="00B74BA4">
      <w:pPr>
        <w:rPr>
          <w:noProof/>
        </w:rPr>
      </w:pPr>
    </w:p>
    <w:p w14:paraId="006504FE" w14:textId="77777777" w:rsidR="00A17FB7" w:rsidRDefault="00A17FB7" w:rsidP="00B74BA4">
      <w:pPr>
        <w:rPr>
          <w:noProof/>
        </w:rPr>
      </w:pPr>
    </w:p>
    <w:p w14:paraId="6210521B" w14:textId="77777777" w:rsidR="00A17FB7" w:rsidRDefault="00A17FB7" w:rsidP="00B74BA4">
      <w:pPr>
        <w:rPr>
          <w:noProof/>
        </w:rPr>
      </w:pPr>
    </w:p>
    <w:p w14:paraId="2F8C77D8" w14:textId="77777777" w:rsidR="00A17FB7" w:rsidRDefault="00A17FB7" w:rsidP="00B74BA4">
      <w:pPr>
        <w:rPr>
          <w:noProof/>
        </w:rPr>
      </w:pPr>
    </w:p>
    <w:p w14:paraId="0017B09D" w14:textId="77777777" w:rsidR="00A17FB7" w:rsidRDefault="00A17FB7" w:rsidP="00B74BA4">
      <w:pPr>
        <w:rPr>
          <w:noProof/>
        </w:rPr>
      </w:pPr>
    </w:p>
    <w:p w14:paraId="351BB009" w14:textId="77777777" w:rsidR="00A17FB7" w:rsidRDefault="00A17FB7" w:rsidP="00B74BA4">
      <w:pPr>
        <w:rPr>
          <w:noProof/>
        </w:rPr>
      </w:pPr>
    </w:p>
    <w:p w14:paraId="7C0EB6A5" w14:textId="77777777" w:rsidR="00A17FB7" w:rsidRDefault="00A17FB7" w:rsidP="00B74BA4">
      <w:pPr>
        <w:rPr>
          <w:noProof/>
        </w:rPr>
      </w:pPr>
    </w:p>
    <w:p w14:paraId="1FC986A2" w14:textId="77777777" w:rsidR="00A17FB7" w:rsidRDefault="00A17FB7" w:rsidP="00B74BA4">
      <w:pPr>
        <w:rPr>
          <w:noProof/>
        </w:rPr>
      </w:pPr>
    </w:p>
    <w:p w14:paraId="2D9B3B5E" w14:textId="77777777" w:rsidR="00A17FB7" w:rsidRDefault="00A17FB7" w:rsidP="00B74BA4">
      <w:pPr>
        <w:rPr>
          <w:noProof/>
        </w:rPr>
      </w:pPr>
    </w:p>
    <w:p w14:paraId="602295E2" w14:textId="77777777" w:rsidR="00A17FB7" w:rsidRDefault="00A17FB7" w:rsidP="00B74BA4">
      <w:pPr>
        <w:rPr>
          <w:noProof/>
        </w:rPr>
      </w:pPr>
    </w:p>
    <w:p w14:paraId="1D638EB6" w14:textId="77777777" w:rsidR="00A17FB7" w:rsidRDefault="00A17FB7" w:rsidP="00B74BA4">
      <w:pPr>
        <w:rPr>
          <w:noProof/>
        </w:rPr>
      </w:pPr>
    </w:p>
    <w:p w14:paraId="6CE1A8EA" w14:textId="77777777" w:rsidR="00A17FB7" w:rsidRDefault="00A17FB7" w:rsidP="00B74BA4">
      <w:pPr>
        <w:rPr>
          <w:noProof/>
        </w:rPr>
      </w:pPr>
    </w:p>
    <w:p w14:paraId="097FFE3C" w14:textId="77777777" w:rsidR="00A17FB7" w:rsidRDefault="00A17FB7" w:rsidP="00B74BA4">
      <w:pPr>
        <w:rPr>
          <w:noProof/>
        </w:rPr>
      </w:pPr>
    </w:p>
    <w:p w14:paraId="23428793" w14:textId="77777777" w:rsidR="00A17FB7" w:rsidRDefault="00A17FB7" w:rsidP="00B74BA4">
      <w:pPr>
        <w:rPr>
          <w:noProof/>
        </w:rPr>
      </w:pPr>
    </w:p>
    <w:p w14:paraId="2612661C" w14:textId="77777777" w:rsidR="00A17FB7" w:rsidRDefault="00A17FB7" w:rsidP="00B74BA4">
      <w:pPr>
        <w:rPr>
          <w:noProof/>
        </w:rPr>
      </w:pPr>
    </w:p>
    <w:p w14:paraId="06BC10D5" w14:textId="77777777" w:rsidR="00A17FB7" w:rsidRDefault="00A17FB7" w:rsidP="00B74BA4">
      <w:pPr>
        <w:rPr>
          <w:noProof/>
        </w:rPr>
      </w:pPr>
    </w:p>
    <w:p w14:paraId="2C946A9E" w14:textId="112E7475" w:rsidR="00A17FB7" w:rsidRDefault="00A17FB7" w:rsidP="00B74BA4">
      <w:pPr>
        <w:rPr>
          <w:noProof/>
        </w:rPr>
      </w:pPr>
      <w:r>
        <w:rPr>
          <w:noProof/>
        </w:rPr>
        <w:t>A</w:t>
      </w:r>
    </w:p>
    <w:p w14:paraId="27AC6714" w14:textId="77777777" w:rsidR="00A17FB7" w:rsidRDefault="00A17FB7" w:rsidP="00B74BA4">
      <w:pPr>
        <w:rPr>
          <w:noProof/>
        </w:rPr>
      </w:pPr>
    </w:p>
    <w:p w14:paraId="49B07377" w14:textId="77777777" w:rsidR="00A17FB7" w:rsidRDefault="00A17FB7" w:rsidP="00B74BA4">
      <w:pPr>
        <w:rPr>
          <w:noProof/>
        </w:rPr>
      </w:pPr>
    </w:p>
    <w:p w14:paraId="6F27D326" w14:textId="77777777" w:rsidR="00A17FB7" w:rsidRDefault="00A17FB7" w:rsidP="00B74BA4">
      <w:pPr>
        <w:rPr>
          <w:noProof/>
        </w:rPr>
      </w:pPr>
    </w:p>
    <w:p w14:paraId="51A88F8A" w14:textId="77777777" w:rsidR="00A17FB7" w:rsidRDefault="00A17FB7" w:rsidP="00B74BA4">
      <w:pPr>
        <w:rPr>
          <w:noProof/>
        </w:rPr>
      </w:pPr>
    </w:p>
    <w:p w14:paraId="307512B5" w14:textId="77777777" w:rsidR="00A17FB7" w:rsidRDefault="00A17FB7" w:rsidP="00B74BA4">
      <w:pPr>
        <w:rPr>
          <w:noProof/>
        </w:rPr>
      </w:pPr>
    </w:p>
    <w:p w14:paraId="4EB79CB1" w14:textId="77777777" w:rsidR="00A17FB7" w:rsidRDefault="00A17FB7" w:rsidP="00B74BA4">
      <w:pPr>
        <w:rPr>
          <w:noProof/>
        </w:rPr>
      </w:pPr>
    </w:p>
    <w:p w14:paraId="148A897F" w14:textId="77777777" w:rsidR="00A17FB7" w:rsidRDefault="00A17FB7" w:rsidP="00B74BA4">
      <w:pPr>
        <w:rPr>
          <w:noProof/>
        </w:rPr>
      </w:pPr>
    </w:p>
    <w:p w14:paraId="4E7F68DB" w14:textId="77777777" w:rsidR="00A17FB7" w:rsidRDefault="00A17FB7" w:rsidP="00B74BA4">
      <w:pPr>
        <w:rPr>
          <w:noProof/>
        </w:rPr>
      </w:pPr>
    </w:p>
    <w:p w14:paraId="0D4A51B2" w14:textId="77777777" w:rsidR="00A17FB7" w:rsidRDefault="00A17FB7" w:rsidP="00B74BA4">
      <w:pPr>
        <w:rPr>
          <w:noProof/>
        </w:rPr>
      </w:pPr>
    </w:p>
    <w:p w14:paraId="0ADE05BD" w14:textId="77777777" w:rsidR="00A17FB7" w:rsidRDefault="00A17FB7" w:rsidP="00B74BA4">
      <w:pPr>
        <w:rPr>
          <w:noProof/>
        </w:rPr>
      </w:pPr>
    </w:p>
    <w:p w14:paraId="3E501AD5" w14:textId="77777777" w:rsidR="00A17FB7" w:rsidRDefault="00A17FB7" w:rsidP="00B74BA4">
      <w:pPr>
        <w:rPr>
          <w:noProof/>
        </w:rPr>
      </w:pPr>
    </w:p>
    <w:p w14:paraId="170BF83E" w14:textId="77777777" w:rsidR="00A17FB7" w:rsidRDefault="00A17FB7" w:rsidP="00B74BA4">
      <w:pPr>
        <w:rPr>
          <w:noProof/>
        </w:rPr>
      </w:pPr>
    </w:p>
    <w:p w14:paraId="2FF344DE" w14:textId="77777777" w:rsidR="00A17FB7" w:rsidRDefault="00A17FB7" w:rsidP="00B74BA4">
      <w:pPr>
        <w:rPr>
          <w:noProof/>
        </w:rPr>
      </w:pPr>
    </w:p>
    <w:p w14:paraId="4B445CB7" w14:textId="77777777" w:rsidR="00A17FB7" w:rsidRDefault="00A17FB7" w:rsidP="00B74BA4">
      <w:pPr>
        <w:rPr>
          <w:noProof/>
        </w:rPr>
      </w:pPr>
    </w:p>
    <w:p w14:paraId="2923D50A" w14:textId="77777777" w:rsidR="00A17FB7" w:rsidRDefault="00A17FB7" w:rsidP="00B74BA4">
      <w:pPr>
        <w:rPr>
          <w:noProof/>
        </w:rPr>
      </w:pPr>
    </w:p>
    <w:p w14:paraId="392B90F4" w14:textId="77777777" w:rsidR="00A17FB7" w:rsidRDefault="00A17FB7" w:rsidP="00B74BA4">
      <w:pPr>
        <w:rPr>
          <w:noProof/>
        </w:rPr>
      </w:pPr>
    </w:p>
    <w:p w14:paraId="4E2D7409" w14:textId="77777777" w:rsidR="00A17FB7" w:rsidRDefault="00A17FB7" w:rsidP="00B74BA4">
      <w:pPr>
        <w:rPr>
          <w:noProof/>
        </w:rPr>
      </w:pPr>
    </w:p>
    <w:p w14:paraId="0955E55F" w14:textId="77777777" w:rsidR="00A17FB7" w:rsidRDefault="00A17FB7" w:rsidP="00B74BA4">
      <w:pPr>
        <w:rPr>
          <w:noProof/>
        </w:rPr>
      </w:pPr>
    </w:p>
    <w:p w14:paraId="0BF78718" w14:textId="7A630334" w:rsidR="00A17FB7" w:rsidRDefault="00A17FB7" w:rsidP="00B74BA4">
      <w:pPr>
        <w:rPr>
          <w:noProof/>
        </w:rPr>
      </w:pPr>
      <w:r>
        <w:rPr>
          <w:noProof/>
        </w:rPr>
        <w:t>A</w:t>
      </w:r>
    </w:p>
    <w:p w14:paraId="5EC72868" w14:textId="77777777" w:rsidR="00A17FB7" w:rsidRDefault="00A17FB7" w:rsidP="00B74BA4">
      <w:pPr>
        <w:rPr>
          <w:noProof/>
        </w:rPr>
      </w:pPr>
    </w:p>
    <w:p w14:paraId="740B179A" w14:textId="77777777" w:rsidR="00A17FB7" w:rsidRDefault="00A17FB7" w:rsidP="00B74BA4">
      <w:pPr>
        <w:rPr>
          <w:noProof/>
        </w:rPr>
      </w:pPr>
    </w:p>
    <w:p w14:paraId="483A721A" w14:textId="77777777" w:rsidR="00A17FB7" w:rsidRDefault="00A17FB7" w:rsidP="00B74BA4">
      <w:pPr>
        <w:rPr>
          <w:noProof/>
        </w:rPr>
      </w:pPr>
    </w:p>
    <w:p w14:paraId="543BE238" w14:textId="77777777" w:rsidR="00A17FB7" w:rsidRDefault="00A17FB7" w:rsidP="00B74BA4">
      <w:pPr>
        <w:rPr>
          <w:noProof/>
        </w:rPr>
      </w:pPr>
    </w:p>
    <w:p w14:paraId="126497A7" w14:textId="77777777" w:rsidR="00A17FB7" w:rsidRDefault="00A17FB7" w:rsidP="00B74BA4">
      <w:pPr>
        <w:rPr>
          <w:noProof/>
        </w:rPr>
      </w:pPr>
    </w:p>
    <w:p w14:paraId="6DCD2A23" w14:textId="77777777" w:rsidR="00A17FB7" w:rsidRDefault="00A17FB7" w:rsidP="00B74BA4">
      <w:pPr>
        <w:rPr>
          <w:noProof/>
        </w:rPr>
      </w:pPr>
    </w:p>
    <w:p w14:paraId="29FCEA78" w14:textId="77777777" w:rsidR="00A17FB7" w:rsidRDefault="00A17FB7" w:rsidP="00B74BA4">
      <w:pPr>
        <w:rPr>
          <w:noProof/>
        </w:rPr>
      </w:pPr>
    </w:p>
    <w:p w14:paraId="4A81C5D4" w14:textId="77777777" w:rsidR="00A17FB7" w:rsidRDefault="00A17FB7" w:rsidP="00B74BA4">
      <w:pPr>
        <w:rPr>
          <w:noProof/>
        </w:rPr>
      </w:pPr>
    </w:p>
    <w:p w14:paraId="663F52CB" w14:textId="77777777" w:rsidR="00A17FB7" w:rsidRDefault="00A17FB7" w:rsidP="00B74BA4">
      <w:pPr>
        <w:rPr>
          <w:noProof/>
        </w:rPr>
      </w:pPr>
    </w:p>
    <w:p w14:paraId="1E8B1A70" w14:textId="77777777" w:rsidR="00A17FB7" w:rsidRDefault="00A17FB7" w:rsidP="00B74BA4">
      <w:pPr>
        <w:rPr>
          <w:noProof/>
        </w:rPr>
      </w:pPr>
    </w:p>
    <w:p w14:paraId="6B5DB31D" w14:textId="77777777" w:rsidR="00A17FB7" w:rsidRDefault="00A17FB7" w:rsidP="00B74BA4">
      <w:pPr>
        <w:rPr>
          <w:noProof/>
        </w:rPr>
      </w:pPr>
    </w:p>
    <w:p w14:paraId="07BAC461" w14:textId="77777777" w:rsidR="00A17FB7" w:rsidRDefault="00A17FB7" w:rsidP="00B74BA4">
      <w:pPr>
        <w:rPr>
          <w:noProof/>
        </w:rPr>
      </w:pPr>
    </w:p>
    <w:p w14:paraId="30A2FEC4" w14:textId="77777777" w:rsidR="00A17FB7" w:rsidRDefault="00A17FB7" w:rsidP="00B74BA4">
      <w:pPr>
        <w:rPr>
          <w:noProof/>
        </w:rPr>
      </w:pPr>
    </w:p>
    <w:p w14:paraId="40C8AF4E" w14:textId="77777777" w:rsidR="00A17FB7" w:rsidRDefault="00A17FB7" w:rsidP="00B74BA4">
      <w:pPr>
        <w:rPr>
          <w:noProof/>
        </w:rPr>
      </w:pPr>
    </w:p>
    <w:p w14:paraId="2D94AC29" w14:textId="77777777" w:rsidR="00A17FB7" w:rsidRDefault="00A17FB7" w:rsidP="00B74BA4">
      <w:pPr>
        <w:rPr>
          <w:noProof/>
        </w:rPr>
      </w:pPr>
    </w:p>
    <w:p w14:paraId="22D95737" w14:textId="77777777" w:rsidR="00A17FB7" w:rsidRDefault="00A17FB7" w:rsidP="00B74BA4">
      <w:pPr>
        <w:rPr>
          <w:noProof/>
        </w:rPr>
      </w:pPr>
    </w:p>
    <w:p w14:paraId="4865F5EB" w14:textId="77777777" w:rsidR="00A17FB7" w:rsidRDefault="00A17FB7" w:rsidP="00B74BA4">
      <w:pPr>
        <w:rPr>
          <w:noProof/>
        </w:rPr>
      </w:pPr>
    </w:p>
    <w:p w14:paraId="05B2024B" w14:textId="7C1F9D99" w:rsidR="00A17FB7" w:rsidRDefault="00A17FB7" w:rsidP="00B74BA4">
      <w:pPr>
        <w:rPr>
          <w:noProof/>
        </w:rPr>
      </w:pPr>
      <w:r>
        <w:rPr>
          <w:noProof/>
        </w:rPr>
        <w:t>A</w:t>
      </w:r>
    </w:p>
    <w:p w14:paraId="66AD4FFA" w14:textId="77777777" w:rsidR="00A17FB7" w:rsidRDefault="00A17FB7" w:rsidP="00B74BA4">
      <w:pPr>
        <w:rPr>
          <w:noProof/>
        </w:rPr>
      </w:pPr>
    </w:p>
    <w:p w14:paraId="3BB9A7D6" w14:textId="77777777" w:rsidR="00A17FB7" w:rsidRDefault="00A17FB7" w:rsidP="00B74BA4">
      <w:pPr>
        <w:rPr>
          <w:noProof/>
        </w:rPr>
      </w:pPr>
    </w:p>
    <w:p w14:paraId="3517B046" w14:textId="77777777" w:rsidR="00A17FB7" w:rsidRDefault="00A17FB7" w:rsidP="00B74BA4">
      <w:pPr>
        <w:rPr>
          <w:noProof/>
        </w:rPr>
      </w:pPr>
    </w:p>
    <w:p w14:paraId="64AEE320" w14:textId="77777777" w:rsidR="00A17FB7" w:rsidRDefault="00A17FB7" w:rsidP="00B74BA4">
      <w:pPr>
        <w:rPr>
          <w:noProof/>
        </w:rPr>
      </w:pPr>
    </w:p>
    <w:p w14:paraId="1B5C3FD2" w14:textId="77777777" w:rsidR="00A17FB7" w:rsidRDefault="00A17FB7" w:rsidP="00B74BA4">
      <w:pPr>
        <w:rPr>
          <w:noProof/>
        </w:rPr>
      </w:pPr>
    </w:p>
    <w:p w14:paraId="22BB8205" w14:textId="77777777" w:rsidR="00A17FB7" w:rsidRDefault="00A17FB7" w:rsidP="00B74BA4">
      <w:pPr>
        <w:rPr>
          <w:noProof/>
        </w:rPr>
      </w:pPr>
    </w:p>
    <w:p w14:paraId="2264EF38" w14:textId="77777777" w:rsidR="00A17FB7" w:rsidRDefault="00A17FB7" w:rsidP="00B74BA4">
      <w:pPr>
        <w:rPr>
          <w:noProof/>
        </w:rPr>
      </w:pPr>
    </w:p>
    <w:p w14:paraId="6CA70CCA" w14:textId="77777777" w:rsidR="00A17FB7" w:rsidRDefault="00A17FB7" w:rsidP="00B74BA4">
      <w:pPr>
        <w:rPr>
          <w:noProof/>
        </w:rPr>
      </w:pPr>
    </w:p>
    <w:p w14:paraId="7DB062B7" w14:textId="77777777" w:rsidR="00A17FB7" w:rsidRDefault="00A17FB7" w:rsidP="00B74BA4">
      <w:pPr>
        <w:rPr>
          <w:noProof/>
        </w:rPr>
      </w:pPr>
    </w:p>
    <w:p w14:paraId="7DFA61CC" w14:textId="77777777" w:rsidR="00A17FB7" w:rsidRDefault="00A17FB7" w:rsidP="00B74BA4">
      <w:pPr>
        <w:rPr>
          <w:noProof/>
        </w:rPr>
      </w:pPr>
    </w:p>
    <w:p w14:paraId="15BA6B91" w14:textId="77777777" w:rsidR="00A17FB7" w:rsidRDefault="00A17FB7" w:rsidP="00B74BA4">
      <w:pPr>
        <w:rPr>
          <w:noProof/>
        </w:rPr>
      </w:pPr>
    </w:p>
    <w:p w14:paraId="1C4214EE" w14:textId="77777777" w:rsidR="00A17FB7" w:rsidRDefault="00A17FB7" w:rsidP="00B74BA4">
      <w:pPr>
        <w:rPr>
          <w:noProof/>
        </w:rPr>
      </w:pPr>
    </w:p>
    <w:p w14:paraId="131E6D59" w14:textId="77777777" w:rsidR="00A17FB7" w:rsidRDefault="00A17FB7" w:rsidP="00B74BA4">
      <w:pPr>
        <w:rPr>
          <w:noProof/>
        </w:rPr>
      </w:pPr>
    </w:p>
    <w:p w14:paraId="1D95CDE6" w14:textId="77777777" w:rsidR="00A17FB7" w:rsidRDefault="00A17FB7" w:rsidP="00B74BA4">
      <w:pPr>
        <w:rPr>
          <w:noProof/>
        </w:rPr>
      </w:pPr>
    </w:p>
    <w:p w14:paraId="4483564F" w14:textId="77777777" w:rsidR="00A17FB7" w:rsidRDefault="00A17FB7" w:rsidP="00B74BA4">
      <w:pPr>
        <w:rPr>
          <w:noProof/>
        </w:rPr>
      </w:pPr>
    </w:p>
    <w:p w14:paraId="0615B57E" w14:textId="77777777" w:rsidR="00A17FB7" w:rsidRDefault="00A17FB7" w:rsidP="00B74BA4">
      <w:pPr>
        <w:rPr>
          <w:noProof/>
        </w:rPr>
      </w:pPr>
    </w:p>
    <w:p w14:paraId="001FD27E" w14:textId="77777777" w:rsidR="00A17FB7" w:rsidRDefault="00A17FB7" w:rsidP="00B74BA4">
      <w:pPr>
        <w:rPr>
          <w:noProof/>
        </w:rPr>
      </w:pPr>
    </w:p>
    <w:p w14:paraId="6ACA6AE3" w14:textId="77777777" w:rsidR="00A17FB7" w:rsidRDefault="00A17FB7" w:rsidP="00B74BA4">
      <w:pPr>
        <w:rPr>
          <w:noProof/>
        </w:rPr>
      </w:pPr>
    </w:p>
    <w:p w14:paraId="522800B7" w14:textId="77777777" w:rsidR="00A17FB7" w:rsidRDefault="00A17FB7" w:rsidP="00B74BA4">
      <w:pPr>
        <w:rPr>
          <w:noProof/>
        </w:rPr>
      </w:pPr>
    </w:p>
    <w:p w14:paraId="7F272B32" w14:textId="77777777" w:rsidR="00A17FB7" w:rsidRDefault="00A17FB7" w:rsidP="00B74BA4">
      <w:pPr>
        <w:rPr>
          <w:noProof/>
        </w:rPr>
      </w:pPr>
    </w:p>
    <w:p w14:paraId="50E5FAB9" w14:textId="77777777" w:rsidR="00A17FB7" w:rsidRDefault="00A17FB7" w:rsidP="00B74BA4">
      <w:pPr>
        <w:rPr>
          <w:noProof/>
        </w:rPr>
      </w:pPr>
    </w:p>
    <w:p w14:paraId="54ACD8EA" w14:textId="115F00D5" w:rsidR="00A17FB7" w:rsidRDefault="00A17FB7" w:rsidP="00B74BA4">
      <w:pPr>
        <w:rPr>
          <w:noProof/>
        </w:rPr>
      </w:pPr>
      <w:r>
        <w:rPr>
          <w:noProof/>
        </w:rPr>
        <w:t>A</w:t>
      </w:r>
    </w:p>
    <w:p w14:paraId="490E7D98" w14:textId="77777777" w:rsidR="00A17FB7" w:rsidRDefault="00A17FB7" w:rsidP="00B74BA4">
      <w:pPr>
        <w:rPr>
          <w:noProof/>
        </w:rPr>
      </w:pPr>
    </w:p>
    <w:p w14:paraId="6295F066" w14:textId="77777777" w:rsidR="00A17FB7" w:rsidRDefault="00A17FB7" w:rsidP="00B74BA4">
      <w:pPr>
        <w:rPr>
          <w:noProof/>
        </w:rPr>
      </w:pPr>
    </w:p>
    <w:p w14:paraId="4D7394CF" w14:textId="77777777" w:rsidR="00A17FB7" w:rsidRDefault="00A17FB7" w:rsidP="00B74BA4">
      <w:pPr>
        <w:rPr>
          <w:noProof/>
        </w:rPr>
      </w:pPr>
    </w:p>
    <w:p w14:paraId="0D2707CA" w14:textId="77777777" w:rsidR="00A17FB7" w:rsidRDefault="00A17FB7" w:rsidP="00B74BA4">
      <w:pPr>
        <w:rPr>
          <w:noProof/>
        </w:rPr>
      </w:pPr>
    </w:p>
    <w:p w14:paraId="3A9F7B9B" w14:textId="77777777" w:rsidR="00A17FB7" w:rsidRDefault="00A17FB7" w:rsidP="00B74BA4">
      <w:pPr>
        <w:rPr>
          <w:noProof/>
        </w:rPr>
      </w:pPr>
    </w:p>
    <w:p w14:paraId="5DB348E3" w14:textId="77777777" w:rsidR="00A17FB7" w:rsidRDefault="00A17FB7" w:rsidP="00B74BA4">
      <w:pPr>
        <w:rPr>
          <w:noProof/>
        </w:rPr>
      </w:pPr>
    </w:p>
    <w:p w14:paraId="182C56EC" w14:textId="77777777" w:rsidR="00A17FB7" w:rsidRDefault="00A17FB7" w:rsidP="00B74BA4">
      <w:pPr>
        <w:rPr>
          <w:noProof/>
        </w:rPr>
      </w:pPr>
    </w:p>
    <w:p w14:paraId="7F391275" w14:textId="77777777" w:rsidR="00A17FB7" w:rsidRDefault="00A17FB7" w:rsidP="00B74BA4">
      <w:pPr>
        <w:rPr>
          <w:noProof/>
        </w:rPr>
      </w:pPr>
    </w:p>
    <w:p w14:paraId="708B86E1" w14:textId="77777777" w:rsidR="00A17FB7" w:rsidRDefault="00A17FB7" w:rsidP="00B74BA4">
      <w:pPr>
        <w:rPr>
          <w:noProof/>
        </w:rPr>
      </w:pPr>
    </w:p>
    <w:p w14:paraId="41A2D955" w14:textId="77777777" w:rsidR="00A17FB7" w:rsidRDefault="00A17FB7" w:rsidP="00B74BA4">
      <w:pPr>
        <w:rPr>
          <w:noProof/>
        </w:rPr>
      </w:pPr>
    </w:p>
    <w:p w14:paraId="6A44DDF4" w14:textId="77777777" w:rsidR="00A17FB7" w:rsidRDefault="00A17FB7" w:rsidP="00B74BA4">
      <w:pPr>
        <w:rPr>
          <w:noProof/>
        </w:rPr>
      </w:pPr>
    </w:p>
    <w:p w14:paraId="7E288EE9" w14:textId="77777777" w:rsidR="00A17FB7" w:rsidRDefault="00A17FB7" w:rsidP="00B74BA4">
      <w:pPr>
        <w:rPr>
          <w:noProof/>
        </w:rPr>
      </w:pPr>
    </w:p>
    <w:p w14:paraId="0732EB46" w14:textId="77777777" w:rsidR="00A17FB7" w:rsidRDefault="00A17FB7" w:rsidP="00B74BA4">
      <w:pPr>
        <w:rPr>
          <w:noProof/>
        </w:rPr>
      </w:pPr>
    </w:p>
    <w:p w14:paraId="79467127" w14:textId="77777777" w:rsidR="00A17FB7" w:rsidRDefault="00A17FB7" w:rsidP="00B74BA4">
      <w:pPr>
        <w:rPr>
          <w:noProof/>
        </w:rPr>
      </w:pPr>
    </w:p>
    <w:p w14:paraId="4706F084" w14:textId="77777777" w:rsidR="00A17FB7" w:rsidRDefault="00A17FB7" w:rsidP="00B74BA4">
      <w:pPr>
        <w:rPr>
          <w:noProof/>
        </w:rPr>
      </w:pPr>
    </w:p>
    <w:p w14:paraId="411E0F76" w14:textId="77777777" w:rsidR="00A17FB7" w:rsidRDefault="00A17FB7" w:rsidP="00B74BA4">
      <w:pPr>
        <w:rPr>
          <w:noProof/>
        </w:rPr>
      </w:pPr>
    </w:p>
    <w:p w14:paraId="01249488" w14:textId="77777777" w:rsidR="00A17FB7" w:rsidRDefault="00A17FB7" w:rsidP="00B74BA4">
      <w:pPr>
        <w:rPr>
          <w:noProof/>
        </w:rPr>
      </w:pPr>
    </w:p>
    <w:p w14:paraId="32C260CB" w14:textId="77777777" w:rsidR="00A17FB7" w:rsidRDefault="00A17FB7" w:rsidP="00B74BA4">
      <w:pPr>
        <w:rPr>
          <w:noProof/>
        </w:rPr>
      </w:pPr>
    </w:p>
    <w:p w14:paraId="5EA59F0C" w14:textId="77777777" w:rsidR="00A17FB7" w:rsidRDefault="00A17FB7" w:rsidP="00B74BA4">
      <w:pPr>
        <w:rPr>
          <w:noProof/>
        </w:rPr>
      </w:pPr>
    </w:p>
    <w:p w14:paraId="543B1267" w14:textId="77777777" w:rsidR="00A17FB7" w:rsidRDefault="00A17FB7" w:rsidP="00B74BA4">
      <w:pPr>
        <w:rPr>
          <w:noProof/>
        </w:rPr>
      </w:pPr>
    </w:p>
    <w:p w14:paraId="57CC6F62" w14:textId="77777777" w:rsidR="00A17FB7" w:rsidRDefault="00A17FB7" w:rsidP="00B74BA4">
      <w:pPr>
        <w:rPr>
          <w:noProof/>
        </w:rPr>
      </w:pPr>
    </w:p>
    <w:p w14:paraId="3B2992DC" w14:textId="77777777" w:rsidR="00A17FB7" w:rsidRDefault="00A17FB7" w:rsidP="00B74BA4">
      <w:pPr>
        <w:rPr>
          <w:noProof/>
        </w:rPr>
      </w:pPr>
    </w:p>
    <w:p w14:paraId="57687A5C" w14:textId="7BEA470E" w:rsidR="00A17FB7" w:rsidRDefault="00A17FB7" w:rsidP="00B74BA4">
      <w:pPr>
        <w:rPr>
          <w:noProof/>
        </w:rPr>
      </w:pPr>
      <w:r>
        <w:rPr>
          <w:noProof/>
        </w:rPr>
        <w:t>A</w:t>
      </w:r>
    </w:p>
    <w:p w14:paraId="17207E2D" w14:textId="77777777" w:rsidR="00A17FB7" w:rsidRDefault="00A17FB7" w:rsidP="00B74BA4">
      <w:pPr>
        <w:rPr>
          <w:noProof/>
        </w:rPr>
      </w:pPr>
    </w:p>
    <w:p w14:paraId="6473818F" w14:textId="77777777" w:rsidR="00A17FB7" w:rsidRDefault="00A17FB7" w:rsidP="00B74BA4">
      <w:pPr>
        <w:rPr>
          <w:noProof/>
        </w:rPr>
      </w:pPr>
    </w:p>
    <w:p w14:paraId="76A50B09" w14:textId="77777777" w:rsidR="00A17FB7" w:rsidRDefault="00A17FB7" w:rsidP="00B74BA4">
      <w:pPr>
        <w:rPr>
          <w:noProof/>
        </w:rPr>
      </w:pPr>
    </w:p>
    <w:p w14:paraId="452ED7EA" w14:textId="77777777" w:rsidR="00A17FB7" w:rsidRDefault="00A17FB7" w:rsidP="00B74BA4">
      <w:pPr>
        <w:rPr>
          <w:noProof/>
        </w:rPr>
      </w:pPr>
    </w:p>
    <w:p w14:paraId="68EFBAB3" w14:textId="77777777" w:rsidR="00A17FB7" w:rsidRDefault="00A17FB7" w:rsidP="00B74BA4">
      <w:pPr>
        <w:rPr>
          <w:noProof/>
        </w:rPr>
      </w:pPr>
    </w:p>
    <w:p w14:paraId="04B2E4EB" w14:textId="77777777" w:rsidR="00A17FB7" w:rsidRDefault="00A17FB7" w:rsidP="00B74BA4">
      <w:pPr>
        <w:rPr>
          <w:noProof/>
        </w:rPr>
      </w:pPr>
    </w:p>
    <w:p w14:paraId="747C9AA2" w14:textId="77777777" w:rsidR="00A17FB7" w:rsidRDefault="00A17FB7" w:rsidP="00B74BA4">
      <w:pPr>
        <w:rPr>
          <w:noProof/>
        </w:rPr>
      </w:pPr>
    </w:p>
    <w:p w14:paraId="59C47E98" w14:textId="77777777" w:rsidR="00A17FB7" w:rsidRDefault="00A17FB7" w:rsidP="00B74BA4">
      <w:pPr>
        <w:rPr>
          <w:noProof/>
        </w:rPr>
      </w:pPr>
    </w:p>
    <w:p w14:paraId="4F55FA92" w14:textId="77777777" w:rsidR="00A17FB7" w:rsidRDefault="00A17FB7" w:rsidP="00B74BA4">
      <w:pPr>
        <w:rPr>
          <w:noProof/>
        </w:rPr>
      </w:pPr>
    </w:p>
    <w:p w14:paraId="66C0B953" w14:textId="77777777" w:rsidR="00A17FB7" w:rsidRDefault="00A17FB7" w:rsidP="00B74BA4">
      <w:pPr>
        <w:rPr>
          <w:noProof/>
        </w:rPr>
      </w:pPr>
    </w:p>
    <w:p w14:paraId="342C84C5" w14:textId="77777777" w:rsidR="00A17FB7" w:rsidRDefault="00A17FB7" w:rsidP="00B74BA4">
      <w:pPr>
        <w:rPr>
          <w:noProof/>
        </w:rPr>
      </w:pPr>
    </w:p>
    <w:p w14:paraId="12AF5DB7" w14:textId="77777777" w:rsidR="00A17FB7" w:rsidRDefault="00A17FB7" w:rsidP="00B74BA4">
      <w:pPr>
        <w:rPr>
          <w:noProof/>
        </w:rPr>
      </w:pPr>
    </w:p>
    <w:p w14:paraId="778924B4" w14:textId="77777777" w:rsidR="00A17FB7" w:rsidRDefault="00A17FB7" w:rsidP="00B74BA4">
      <w:pPr>
        <w:rPr>
          <w:noProof/>
        </w:rPr>
      </w:pPr>
    </w:p>
    <w:p w14:paraId="5AD27524" w14:textId="77777777" w:rsidR="00A17FB7" w:rsidRDefault="00A17FB7" w:rsidP="00B74BA4">
      <w:pPr>
        <w:rPr>
          <w:noProof/>
        </w:rPr>
      </w:pPr>
    </w:p>
    <w:p w14:paraId="22DF724F" w14:textId="77777777" w:rsidR="00A17FB7" w:rsidRDefault="00A17FB7" w:rsidP="00B74BA4">
      <w:pPr>
        <w:rPr>
          <w:noProof/>
        </w:rPr>
      </w:pPr>
    </w:p>
    <w:p w14:paraId="0197EB8B" w14:textId="77777777" w:rsidR="00A17FB7" w:rsidRDefault="00A17FB7" w:rsidP="00B74BA4">
      <w:pPr>
        <w:rPr>
          <w:noProof/>
        </w:rPr>
      </w:pPr>
    </w:p>
    <w:p w14:paraId="304D17D1" w14:textId="77777777" w:rsidR="00A17FB7" w:rsidRDefault="00A17FB7" w:rsidP="00B74BA4">
      <w:pPr>
        <w:rPr>
          <w:noProof/>
        </w:rPr>
      </w:pPr>
    </w:p>
    <w:p w14:paraId="08A0F8CD" w14:textId="77777777" w:rsidR="00A17FB7" w:rsidRDefault="00A17FB7" w:rsidP="00B74BA4">
      <w:pPr>
        <w:rPr>
          <w:noProof/>
        </w:rPr>
      </w:pPr>
    </w:p>
    <w:p w14:paraId="10FAB6F6" w14:textId="77777777" w:rsidR="00A17FB7" w:rsidRDefault="00A17FB7" w:rsidP="00B74BA4">
      <w:pPr>
        <w:rPr>
          <w:noProof/>
        </w:rPr>
      </w:pPr>
    </w:p>
    <w:p w14:paraId="1099F110" w14:textId="77777777" w:rsidR="00A17FB7" w:rsidRDefault="00A17FB7" w:rsidP="00B74BA4">
      <w:pPr>
        <w:rPr>
          <w:noProof/>
        </w:rPr>
      </w:pPr>
    </w:p>
    <w:p w14:paraId="2ED856BE" w14:textId="77777777" w:rsidR="00A17FB7" w:rsidRDefault="00A17FB7" w:rsidP="00B74BA4">
      <w:pPr>
        <w:rPr>
          <w:noProof/>
        </w:rPr>
      </w:pPr>
    </w:p>
    <w:p w14:paraId="42325CED" w14:textId="77777777" w:rsidR="00A17FB7" w:rsidRDefault="00A17FB7" w:rsidP="00B74BA4">
      <w:pPr>
        <w:rPr>
          <w:noProof/>
        </w:rPr>
      </w:pPr>
    </w:p>
    <w:p w14:paraId="75518A7E" w14:textId="77777777" w:rsidR="00A17FB7" w:rsidRDefault="00A17FB7" w:rsidP="00B74BA4">
      <w:pPr>
        <w:rPr>
          <w:noProof/>
        </w:rPr>
      </w:pPr>
    </w:p>
    <w:p w14:paraId="7833D2A2" w14:textId="7313E84E" w:rsidR="00A17FB7" w:rsidRDefault="00A17FB7" w:rsidP="00B74BA4">
      <w:pPr>
        <w:rPr>
          <w:noProof/>
        </w:rPr>
      </w:pPr>
      <w:r>
        <w:rPr>
          <w:noProof/>
        </w:rPr>
        <w:t>A</w:t>
      </w:r>
    </w:p>
    <w:p w14:paraId="298254B8" w14:textId="77777777" w:rsidR="00A17FB7" w:rsidRDefault="00A17FB7" w:rsidP="00B74BA4">
      <w:pPr>
        <w:rPr>
          <w:noProof/>
        </w:rPr>
      </w:pPr>
    </w:p>
    <w:p w14:paraId="4134028A" w14:textId="77777777" w:rsidR="00A17FB7" w:rsidRDefault="00A17FB7" w:rsidP="00B74BA4">
      <w:pPr>
        <w:rPr>
          <w:noProof/>
        </w:rPr>
      </w:pPr>
    </w:p>
    <w:p w14:paraId="052CE578" w14:textId="77777777" w:rsidR="00A17FB7" w:rsidRDefault="00A17FB7" w:rsidP="00B74BA4">
      <w:pPr>
        <w:rPr>
          <w:noProof/>
        </w:rPr>
      </w:pPr>
    </w:p>
    <w:p w14:paraId="14F2CA86" w14:textId="77777777" w:rsidR="00A17FB7" w:rsidRDefault="00A17FB7" w:rsidP="00B74BA4">
      <w:pPr>
        <w:rPr>
          <w:noProof/>
        </w:rPr>
      </w:pPr>
    </w:p>
    <w:p w14:paraId="3E49A14A" w14:textId="77777777" w:rsidR="00A17FB7" w:rsidRDefault="00A17FB7" w:rsidP="00B74BA4">
      <w:pPr>
        <w:rPr>
          <w:noProof/>
        </w:rPr>
      </w:pPr>
    </w:p>
    <w:p w14:paraId="640479EB" w14:textId="77777777" w:rsidR="00A17FB7" w:rsidRDefault="00A17FB7" w:rsidP="00B74BA4">
      <w:pPr>
        <w:rPr>
          <w:noProof/>
        </w:rPr>
      </w:pPr>
    </w:p>
    <w:p w14:paraId="3E0807D4" w14:textId="77777777" w:rsidR="00A17FB7" w:rsidRDefault="00A17FB7" w:rsidP="00B74BA4">
      <w:pPr>
        <w:rPr>
          <w:noProof/>
        </w:rPr>
      </w:pPr>
    </w:p>
    <w:p w14:paraId="71CE8511" w14:textId="77777777" w:rsidR="00A17FB7" w:rsidRDefault="00A17FB7" w:rsidP="00B74BA4">
      <w:pPr>
        <w:rPr>
          <w:noProof/>
        </w:rPr>
      </w:pPr>
    </w:p>
    <w:p w14:paraId="4C8D47CF" w14:textId="77777777" w:rsidR="00A17FB7" w:rsidRDefault="00A17FB7" w:rsidP="00B74BA4">
      <w:pPr>
        <w:rPr>
          <w:noProof/>
        </w:rPr>
      </w:pPr>
    </w:p>
    <w:p w14:paraId="611F1465" w14:textId="77777777" w:rsidR="00A17FB7" w:rsidRDefault="00A17FB7" w:rsidP="00B74BA4">
      <w:pPr>
        <w:rPr>
          <w:noProof/>
        </w:rPr>
      </w:pPr>
    </w:p>
    <w:p w14:paraId="3CAD3E42" w14:textId="77777777" w:rsidR="00A17FB7" w:rsidRDefault="00A17FB7" w:rsidP="00B74BA4">
      <w:pPr>
        <w:rPr>
          <w:noProof/>
        </w:rPr>
      </w:pPr>
    </w:p>
    <w:p w14:paraId="1D853D4A" w14:textId="77777777" w:rsidR="00A17FB7" w:rsidRDefault="00A17FB7" w:rsidP="00B74BA4">
      <w:pPr>
        <w:rPr>
          <w:noProof/>
        </w:rPr>
      </w:pPr>
    </w:p>
    <w:p w14:paraId="0D9111DC" w14:textId="77777777" w:rsidR="00A17FB7" w:rsidRDefault="00A17FB7" w:rsidP="00B74BA4">
      <w:pPr>
        <w:rPr>
          <w:noProof/>
        </w:rPr>
      </w:pPr>
    </w:p>
    <w:p w14:paraId="3112B808" w14:textId="77777777" w:rsidR="00A17FB7" w:rsidRDefault="00A17FB7" w:rsidP="00B74BA4">
      <w:pPr>
        <w:rPr>
          <w:noProof/>
        </w:rPr>
      </w:pPr>
    </w:p>
    <w:p w14:paraId="23184D48" w14:textId="77777777" w:rsidR="00A17FB7" w:rsidRDefault="00A17FB7" w:rsidP="00B74BA4">
      <w:pPr>
        <w:rPr>
          <w:noProof/>
        </w:rPr>
      </w:pPr>
    </w:p>
    <w:p w14:paraId="63707C45" w14:textId="77777777" w:rsidR="00A17FB7" w:rsidRDefault="00A17FB7" w:rsidP="00B74BA4">
      <w:pPr>
        <w:rPr>
          <w:noProof/>
        </w:rPr>
      </w:pPr>
    </w:p>
    <w:p w14:paraId="07A795CD" w14:textId="77777777" w:rsidR="00A17FB7" w:rsidRDefault="00A17FB7" w:rsidP="00B74BA4">
      <w:pPr>
        <w:rPr>
          <w:noProof/>
        </w:rPr>
      </w:pPr>
    </w:p>
    <w:p w14:paraId="51CD1F31" w14:textId="77777777" w:rsidR="00A17FB7" w:rsidRDefault="00A17FB7" w:rsidP="00B74BA4">
      <w:pPr>
        <w:rPr>
          <w:noProof/>
        </w:rPr>
      </w:pPr>
    </w:p>
    <w:p w14:paraId="3BB748FE" w14:textId="77777777" w:rsidR="00A17FB7" w:rsidRDefault="00A17FB7" w:rsidP="00B74BA4">
      <w:pPr>
        <w:rPr>
          <w:noProof/>
        </w:rPr>
      </w:pPr>
    </w:p>
    <w:p w14:paraId="750E4335" w14:textId="77777777" w:rsidR="00A17FB7" w:rsidRDefault="00A17FB7" w:rsidP="00B74BA4">
      <w:pPr>
        <w:rPr>
          <w:noProof/>
        </w:rPr>
      </w:pPr>
    </w:p>
    <w:p w14:paraId="76FEF242" w14:textId="77777777" w:rsidR="00A17FB7" w:rsidRDefault="00A17FB7" w:rsidP="00B74BA4">
      <w:pPr>
        <w:rPr>
          <w:noProof/>
        </w:rPr>
      </w:pPr>
    </w:p>
    <w:p w14:paraId="09D3D1E9" w14:textId="77777777" w:rsidR="00A17FB7" w:rsidRDefault="00A17FB7" w:rsidP="00B74BA4">
      <w:pPr>
        <w:rPr>
          <w:noProof/>
        </w:rPr>
      </w:pPr>
    </w:p>
    <w:p w14:paraId="16B57BAF" w14:textId="77777777" w:rsidR="00A17FB7" w:rsidRDefault="00A17FB7" w:rsidP="00B74BA4">
      <w:pPr>
        <w:rPr>
          <w:noProof/>
        </w:rPr>
      </w:pPr>
    </w:p>
    <w:p w14:paraId="55B8C45E" w14:textId="77777777" w:rsidR="00A17FB7" w:rsidRDefault="00A17FB7" w:rsidP="00B74BA4">
      <w:pPr>
        <w:rPr>
          <w:noProof/>
        </w:rPr>
      </w:pPr>
    </w:p>
    <w:p w14:paraId="663892B6" w14:textId="10725BCD" w:rsidR="00A17FB7" w:rsidRDefault="00A17FB7" w:rsidP="00B74BA4">
      <w:pPr>
        <w:rPr>
          <w:noProof/>
        </w:rPr>
      </w:pPr>
      <w:r>
        <w:rPr>
          <w:noProof/>
        </w:rPr>
        <w:t>A</w:t>
      </w:r>
    </w:p>
    <w:p w14:paraId="0B5DA3E2" w14:textId="77777777" w:rsidR="00A17FB7" w:rsidRDefault="00A17FB7" w:rsidP="00B74BA4">
      <w:pPr>
        <w:rPr>
          <w:noProof/>
        </w:rPr>
      </w:pPr>
    </w:p>
    <w:p w14:paraId="29A8F8BE" w14:textId="77777777" w:rsidR="00A17FB7" w:rsidRDefault="00A17FB7" w:rsidP="00B74BA4">
      <w:pPr>
        <w:rPr>
          <w:noProof/>
        </w:rPr>
      </w:pPr>
    </w:p>
    <w:p w14:paraId="1481DB9A" w14:textId="77777777" w:rsidR="00A17FB7" w:rsidRDefault="00A17FB7" w:rsidP="00B74BA4">
      <w:pPr>
        <w:rPr>
          <w:noProof/>
        </w:rPr>
      </w:pPr>
    </w:p>
    <w:p w14:paraId="279D18A1" w14:textId="77777777" w:rsidR="00A17FB7" w:rsidRDefault="00A17FB7" w:rsidP="00B74BA4">
      <w:pPr>
        <w:rPr>
          <w:noProof/>
        </w:rPr>
      </w:pPr>
    </w:p>
    <w:p w14:paraId="6D0E07BA" w14:textId="77777777" w:rsidR="00A17FB7" w:rsidRDefault="00A17FB7" w:rsidP="00B74BA4">
      <w:pPr>
        <w:rPr>
          <w:noProof/>
        </w:rPr>
      </w:pPr>
    </w:p>
    <w:p w14:paraId="3B32A35F" w14:textId="77777777" w:rsidR="00A17FB7" w:rsidRDefault="00A17FB7" w:rsidP="00B74BA4">
      <w:pPr>
        <w:rPr>
          <w:noProof/>
        </w:rPr>
      </w:pPr>
    </w:p>
    <w:p w14:paraId="7242F364" w14:textId="77777777" w:rsidR="00A17FB7" w:rsidRDefault="00A17FB7" w:rsidP="00B74BA4">
      <w:pPr>
        <w:rPr>
          <w:noProof/>
        </w:rPr>
      </w:pPr>
    </w:p>
    <w:p w14:paraId="0C8BEB81" w14:textId="77777777" w:rsidR="00A17FB7" w:rsidRDefault="00A17FB7" w:rsidP="00B74BA4">
      <w:pPr>
        <w:rPr>
          <w:noProof/>
        </w:rPr>
      </w:pPr>
    </w:p>
    <w:p w14:paraId="33415B07" w14:textId="77777777" w:rsidR="00A17FB7" w:rsidRDefault="00A17FB7" w:rsidP="00B74BA4">
      <w:pPr>
        <w:rPr>
          <w:noProof/>
        </w:rPr>
      </w:pPr>
    </w:p>
    <w:p w14:paraId="60C059CF" w14:textId="77777777" w:rsidR="00A17FB7" w:rsidRDefault="00A17FB7" w:rsidP="00B74BA4">
      <w:pPr>
        <w:rPr>
          <w:noProof/>
        </w:rPr>
      </w:pPr>
    </w:p>
    <w:p w14:paraId="5FEC919C" w14:textId="77777777" w:rsidR="00A17FB7" w:rsidRDefault="00A17FB7" w:rsidP="00B74BA4">
      <w:pPr>
        <w:rPr>
          <w:noProof/>
        </w:rPr>
      </w:pPr>
    </w:p>
    <w:p w14:paraId="00A487C3" w14:textId="77777777" w:rsidR="00A17FB7" w:rsidRDefault="00A17FB7" w:rsidP="00B74BA4">
      <w:pPr>
        <w:rPr>
          <w:noProof/>
        </w:rPr>
      </w:pPr>
    </w:p>
    <w:p w14:paraId="65E99C70" w14:textId="77777777" w:rsidR="00A17FB7" w:rsidRDefault="00A17FB7" w:rsidP="00B74BA4">
      <w:pPr>
        <w:rPr>
          <w:noProof/>
        </w:rPr>
      </w:pPr>
    </w:p>
    <w:p w14:paraId="410BC337" w14:textId="77777777" w:rsidR="00A17FB7" w:rsidRDefault="00A17FB7" w:rsidP="00B74BA4">
      <w:pPr>
        <w:rPr>
          <w:noProof/>
        </w:rPr>
      </w:pPr>
    </w:p>
    <w:p w14:paraId="52DA0FCB" w14:textId="77777777" w:rsidR="00A17FB7" w:rsidRDefault="00A17FB7" w:rsidP="00B74BA4">
      <w:pPr>
        <w:rPr>
          <w:noProof/>
        </w:rPr>
      </w:pPr>
    </w:p>
    <w:p w14:paraId="249DFEEC" w14:textId="77777777" w:rsidR="00A17FB7" w:rsidRDefault="00A17FB7" w:rsidP="00B74BA4">
      <w:pPr>
        <w:rPr>
          <w:noProof/>
        </w:rPr>
      </w:pPr>
    </w:p>
    <w:p w14:paraId="04EE40EE" w14:textId="77777777" w:rsidR="00A17FB7" w:rsidRDefault="00A17FB7" w:rsidP="00B74BA4">
      <w:pPr>
        <w:rPr>
          <w:noProof/>
        </w:rPr>
      </w:pPr>
    </w:p>
    <w:p w14:paraId="2F0044EE" w14:textId="77777777" w:rsidR="00A17FB7" w:rsidRDefault="00A17FB7" w:rsidP="00B74BA4">
      <w:pPr>
        <w:rPr>
          <w:noProof/>
        </w:rPr>
      </w:pPr>
    </w:p>
    <w:p w14:paraId="00642592" w14:textId="77777777" w:rsidR="00A17FB7" w:rsidRDefault="00A17FB7" w:rsidP="00B74BA4">
      <w:pPr>
        <w:rPr>
          <w:noProof/>
        </w:rPr>
      </w:pPr>
    </w:p>
    <w:p w14:paraId="6E758ED6" w14:textId="77777777" w:rsidR="00A17FB7" w:rsidRDefault="00A17FB7" w:rsidP="00B74BA4">
      <w:pPr>
        <w:rPr>
          <w:noProof/>
        </w:rPr>
      </w:pPr>
    </w:p>
    <w:p w14:paraId="1E02A5A7" w14:textId="77777777" w:rsidR="00A17FB7" w:rsidRDefault="00A17FB7" w:rsidP="00B74BA4">
      <w:pPr>
        <w:rPr>
          <w:noProof/>
        </w:rPr>
      </w:pPr>
    </w:p>
    <w:p w14:paraId="2FA9633A" w14:textId="77777777" w:rsidR="00A17FB7" w:rsidRDefault="00A17FB7" w:rsidP="00B74BA4">
      <w:pPr>
        <w:rPr>
          <w:noProof/>
        </w:rPr>
      </w:pPr>
    </w:p>
    <w:p w14:paraId="7AFC402B" w14:textId="77777777" w:rsidR="00A17FB7" w:rsidRDefault="00A17FB7" w:rsidP="00B74BA4">
      <w:pPr>
        <w:rPr>
          <w:noProof/>
        </w:rPr>
      </w:pPr>
    </w:p>
    <w:p w14:paraId="5D7C3267" w14:textId="77777777" w:rsidR="00A17FB7" w:rsidRDefault="00A17FB7" w:rsidP="00B74BA4">
      <w:pPr>
        <w:rPr>
          <w:noProof/>
        </w:rPr>
      </w:pPr>
    </w:p>
    <w:p w14:paraId="0F7D7BAC" w14:textId="77777777" w:rsidR="00A17FB7" w:rsidRDefault="00A17FB7" w:rsidP="00B74BA4">
      <w:pPr>
        <w:rPr>
          <w:noProof/>
        </w:rPr>
      </w:pPr>
    </w:p>
    <w:p w14:paraId="43E2FB19" w14:textId="77777777" w:rsidR="00A17FB7" w:rsidRDefault="00A17FB7" w:rsidP="00B74BA4">
      <w:pPr>
        <w:rPr>
          <w:noProof/>
        </w:rPr>
      </w:pPr>
    </w:p>
    <w:p w14:paraId="0A0BB468" w14:textId="77777777" w:rsidR="00A17FB7" w:rsidRDefault="00A17FB7" w:rsidP="00B74BA4">
      <w:pPr>
        <w:rPr>
          <w:noProof/>
        </w:rPr>
      </w:pPr>
    </w:p>
    <w:p w14:paraId="77E06A52" w14:textId="7221ACBA" w:rsidR="00A17FB7" w:rsidRDefault="00A17FB7" w:rsidP="00B74BA4">
      <w:pPr>
        <w:rPr>
          <w:noProof/>
        </w:rPr>
      </w:pPr>
      <w:r>
        <w:rPr>
          <w:noProof/>
        </w:rPr>
        <w:t>A</w:t>
      </w:r>
    </w:p>
    <w:p w14:paraId="4FBA268F" w14:textId="77777777" w:rsidR="00A17FB7" w:rsidRDefault="00A17FB7" w:rsidP="00B74BA4">
      <w:pPr>
        <w:rPr>
          <w:noProof/>
        </w:rPr>
      </w:pPr>
    </w:p>
    <w:p w14:paraId="568C6C79" w14:textId="77777777" w:rsidR="00A17FB7" w:rsidRDefault="00A17FB7" w:rsidP="00B74BA4">
      <w:pPr>
        <w:rPr>
          <w:noProof/>
        </w:rPr>
      </w:pPr>
    </w:p>
    <w:p w14:paraId="41FC06AC" w14:textId="77777777" w:rsidR="00A17FB7" w:rsidRDefault="00A17FB7" w:rsidP="00B74BA4">
      <w:pPr>
        <w:rPr>
          <w:noProof/>
        </w:rPr>
      </w:pPr>
    </w:p>
    <w:p w14:paraId="0A8C9638" w14:textId="77777777" w:rsidR="00A17FB7" w:rsidRDefault="00A17FB7" w:rsidP="00B74BA4">
      <w:pPr>
        <w:rPr>
          <w:noProof/>
        </w:rPr>
      </w:pPr>
    </w:p>
    <w:p w14:paraId="11B85B72" w14:textId="77777777" w:rsidR="00A17FB7" w:rsidRDefault="00A17FB7" w:rsidP="00B74BA4">
      <w:pPr>
        <w:rPr>
          <w:noProof/>
        </w:rPr>
      </w:pPr>
    </w:p>
    <w:p w14:paraId="4B2ED109" w14:textId="77777777" w:rsidR="00A17FB7" w:rsidRDefault="00A17FB7" w:rsidP="00B74BA4">
      <w:pPr>
        <w:rPr>
          <w:noProof/>
        </w:rPr>
      </w:pPr>
    </w:p>
    <w:p w14:paraId="0FA73D32" w14:textId="77777777" w:rsidR="00A17FB7" w:rsidRDefault="00A17FB7" w:rsidP="00B74BA4">
      <w:pPr>
        <w:rPr>
          <w:noProof/>
        </w:rPr>
      </w:pPr>
    </w:p>
    <w:p w14:paraId="36585468" w14:textId="77777777" w:rsidR="00A17FB7" w:rsidRDefault="00A17FB7" w:rsidP="00B74BA4">
      <w:pPr>
        <w:rPr>
          <w:noProof/>
        </w:rPr>
      </w:pPr>
    </w:p>
    <w:p w14:paraId="38290544" w14:textId="77777777" w:rsidR="00A17FB7" w:rsidRDefault="00A17FB7" w:rsidP="00B74BA4">
      <w:pPr>
        <w:rPr>
          <w:noProof/>
        </w:rPr>
      </w:pPr>
    </w:p>
    <w:p w14:paraId="77AECE83" w14:textId="77777777" w:rsidR="00A17FB7" w:rsidRDefault="00A17FB7" w:rsidP="00B74BA4">
      <w:pPr>
        <w:rPr>
          <w:noProof/>
        </w:rPr>
      </w:pPr>
    </w:p>
    <w:p w14:paraId="0680B5A7" w14:textId="77777777" w:rsidR="00A17FB7" w:rsidRDefault="00A17FB7" w:rsidP="00B74BA4">
      <w:pPr>
        <w:rPr>
          <w:noProof/>
        </w:rPr>
      </w:pPr>
    </w:p>
    <w:p w14:paraId="3BF578EB" w14:textId="77777777" w:rsidR="00A17FB7" w:rsidRDefault="00A17FB7" w:rsidP="00B74BA4">
      <w:pPr>
        <w:rPr>
          <w:noProof/>
        </w:rPr>
      </w:pPr>
    </w:p>
    <w:p w14:paraId="7139873F" w14:textId="77777777" w:rsidR="00A17FB7" w:rsidRDefault="00A17FB7" w:rsidP="00B74BA4">
      <w:pPr>
        <w:rPr>
          <w:noProof/>
        </w:rPr>
      </w:pPr>
    </w:p>
    <w:p w14:paraId="5D384285" w14:textId="77777777" w:rsidR="00A17FB7" w:rsidRDefault="00A17FB7" w:rsidP="00B74BA4">
      <w:pPr>
        <w:rPr>
          <w:noProof/>
        </w:rPr>
      </w:pPr>
    </w:p>
    <w:p w14:paraId="4D93D30E" w14:textId="77777777" w:rsidR="00A17FB7" w:rsidRDefault="00A17FB7" w:rsidP="00B74BA4">
      <w:pPr>
        <w:rPr>
          <w:noProof/>
        </w:rPr>
      </w:pPr>
    </w:p>
    <w:p w14:paraId="1F005AAE" w14:textId="77777777" w:rsidR="00A17FB7" w:rsidRDefault="00A17FB7" w:rsidP="00B74BA4">
      <w:pPr>
        <w:rPr>
          <w:noProof/>
        </w:rPr>
      </w:pPr>
    </w:p>
    <w:p w14:paraId="7A81DC49" w14:textId="77777777" w:rsidR="00A17FB7" w:rsidRDefault="00A17FB7" w:rsidP="00B74BA4">
      <w:pPr>
        <w:rPr>
          <w:noProof/>
        </w:rPr>
      </w:pPr>
    </w:p>
    <w:p w14:paraId="336F3BDF" w14:textId="63B9A359" w:rsidR="00A17FB7" w:rsidRDefault="00A17FB7" w:rsidP="00B74BA4">
      <w:pPr>
        <w:rPr>
          <w:noProof/>
        </w:rPr>
      </w:pPr>
      <w:r>
        <w:rPr>
          <w:noProof/>
        </w:rPr>
        <w:t>A</w:t>
      </w:r>
    </w:p>
    <w:p w14:paraId="038F48EB" w14:textId="77777777" w:rsidR="00A17FB7" w:rsidRDefault="00A17FB7" w:rsidP="00B74BA4">
      <w:pPr>
        <w:rPr>
          <w:noProof/>
        </w:rPr>
      </w:pPr>
    </w:p>
    <w:p w14:paraId="4FD43D60" w14:textId="77777777" w:rsidR="00A17FB7" w:rsidRDefault="00A17FB7" w:rsidP="00B74BA4">
      <w:pPr>
        <w:rPr>
          <w:noProof/>
        </w:rPr>
      </w:pPr>
    </w:p>
    <w:p w14:paraId="646203F5" w14:textId="77777777" w:rsidR="00A17FB7" w:rsidRDefault="00A17FB7" w:rsidP="00B74BA4">
      <w:pPr>
        <w:rPr>
          <w:noProof/>
        </w:rPr>
      </w:pPr>
    </w:p>
    <w:p w14:paraId="425AD3E6" w14:textId="77777777" w:rsidR="00A17FB7" w:rsidRDefault="00A17FB7" w:rsidP="00B74BA4">
      <w:pPr>
        <w:rPr>
          <w:noProof/>
        </w:rPr>
      </w:pPr>
    </w:p>
    <w:p w14:paraId="1540CE2D" w14:textId="77777777" w:rsidR="00A17FB7" w:rsidRDefault="00A17FB7" w:rsidP="00B74BA4">
      <w:pPr>
        <w:rPr>
          <w:noProof/>
        </w:rPr>
      </w:pPr>
    </w:p>
    <w:p w14:paraId="10CE9ABD" w14:textId="77777777" w:rsidR="00A17FB7" w:rsidRDefault="00A17FB7" w:rsidP="00B74BA4">
      <w:pPr>
        <w:rPr>
          <w:noProof/>
        </w:rPr>
      </w:pPr>
    </w:p>
    <w:p w14:paraId="2F532D90" w14:textId="77777777" w:rsidR="00A17FB7" w:rsidRDefault="00A17FB7" w:rsidP="00B74BA4">
      <w:pPr>
        <w:rPr>
          <w:noProof/>
        </w:rPr>
      </w:pPr>
    </w:p>
    <w:p w14:paraId="3253E42D" w14:textId="77777777" w:rsidR="00A17FB7" w:rsidRDefault="00A17FB7" w:rsidP="00B74BA4">
      <w:pPr>
        <w:rPr>
          <w:noProof/>
        </w:rPr>
      </w:pPr>
    </w:p>
    <w:p w14:paraId="64F4ED26" w14:textId="77777777" w:rsidR="00A17FB7" w:rsidRDefault="00A17FB7" w:rsidP="00B74BA4">
      <w:pPr>
        <w:rPr>
          <w:noProof/>
        </w:rPr>
      </w:pPr>
    </w:p>
    <w:p w14:paraId="1D1E505B" w14:textId="77777777" w:rsidR="00A17FB7" w:rsidRDefault="00A17FB7" w:rsidP="00B74BA4">
      <w:pPr>
        <w:rPr>
          <w:noProof/>
        </w:rPr>
      </w:pPr>
    </w:p>
    <w:p w14:paraId="4C1F52C0" w14:textId="77777777" w:rsidR="00A17FB7" w:rsidRDefault="00A17FB7" w:rsidP="00B74BA4">
      <w:pPr>
        <w:rPr>
          <w:noProof/>
        </w:rPr>
      </w:pPr>
    </w:p>
    <w:p w14:paraId="37D864B8" w14:textId="77777777" w:rsidR="00A17FB7" w:rsidRDefault="00A17FB7" w:rsidP="00B74BA4">
      <w:pPr>
        <w:rPr>
          <w:noProof/>
        </w:rPr>
      </w:pPr>
    </w:p>
    <w:p w14:paraId="2F484EDE" w14:textId="77777777" w:rsidR="00A17FB7" w:rsidRDefault="00A17FB7" w:rsidP="00B74BA4">
      <w:pPr>
        <w:rPr>
          <w:noProof/>
        </w:rPr>
      </w:pPr>
    </w:p>
    <w:p w14:paraId="06A9F158" w14:textId="77777777" w:rsidR="00A17FB7" w:rsidRDefault="00A17FB7" w:rsidP="00B74BA4">
      <w:pPr>
        <w:rPr>
          <w:noProof/>
        </w:rPr>
      </w:pPr>
    </w:p>
    <w:p w14:paraId="4DBD89A3" w14:textId="77777777" w:rsidR="00A17FB7" w:rsidRDefault="00A17FB7" w:rsidP="00B74BA4">
      <w:pPr>
        <w:rPr>
          <w:noProof/>
        </w:rPr>
      </w:pPr>
    </w:p>
    <w:p w14:paraId="2E0B12EA" w14:textId="77777777" w:rsidR="00A17FB7" w:rsidRDefault="00A17FB7" w:rsidP="00B74BA4">
      <w:pPr>
        <w:rPr>
          <w:noProof/>
        </w:rPr>
      </w:pPr>
    </w:p>
    <w:p w14:paraId="59CAF4D0" w14:textId="77777777" w:rsidR="00A17FB7" w:rsidRDefault="00A17FB7" w:rsidP="00B74BA4">
      <w:pPr>
        <w:rPr>
          <w:noProof/>
        </w:rPr>
      </w:pPr>
    </w:p>
    <w:p w14:paraId="66DC9480" w14:textId="77777777" w:rsidR="00A17FB7" w:rsidRDefault="00A17FB7" w:rsidP="00B74BA4">
      <w:pPr>
        <w:rPr>
          <w:noProof/>
        </w:rPr>
      </w:pPr>
    </w:p>
    <w:p w14:paraId="418E9E30" w14:textId="496B4AB5" w:rsidR="00A17FB7" w:rsidRDefault="00A17FB7" w:rsidP="00B74BA4">
      <w:pPr>
        <w:rPr>
          <w:noProof/>
        </w:rPr>
      </w:pPr>
      <w:r>
        <w:rPr>
          <w:noProof/>
        </w:rPr>
        <w:t>A</w:t>
      </w:r>
    </w:p>
    <w:p w14:paraId="5BFE584F" w14:textId="77777777" w:rsidR="00A17FB7" w:rsidRDefault="00A17FB7" w:rsidP="00B74BA4">
      <w:pPr>
        <w:rPr>
          <w:noProof/>
        </w:rPr>
      </w:pPr>
    </w:p>
    <w:p w14:paraId="7772D3EA" w14:textId="77777777" w:rsidR="00A17FB7" w:rsidRDefault="00A17FB7" w:rsidP="00B74BA4">
      <w:pPr>
        <w:rPr>
          <w:noProof/>
        </w:rPr>
      </w:pPr>
    </w:p>
    <w:p w14:paraId="19E022B7" w14:textId="77777777" w:rsidR="00A17FB7" w:rsidRDefault="00A17FB7" w:rsidP="00B74BA4">
      <w:pPr>
        <w:rPr>
          <w:noProof/>
        </w:rPr>
      </w:pPr>
    </w:p>
    <w:p w14:paraId="166D926D" w14:textId="77777777" w:rsidR="00A17FB7" w:rsidRDefault="00A17FB7" w:rsidP="00B74BA4">
      <w:pPr>
        <w:rPr>
          <w:noProof/>
        </w:rPr>
      </w:pPr>
    </w:p>
    <w:p w14:paraId="36754707" w14:textId="77777777" w:rsidR="00A17FB7" w:rsidRDefault="00A17FB7" w:rsidP="00B74BA4">
      <w:pPr>
        <w:rPr>
          <w:noProof/>
        </w:rPr>
      </w:pPr>
    </w:p>
    <w:p w14:paraId="4DC385AE" w14:textId="77777777" w:rsidR="00A17FB7" w:rsidRDefault="00A17FB7" w:rsidP="00B74BA4">
      <w:pPr>
        <w:rPr>
          <w:noProof/>
        </w:rPr>
      </w:pPr>
    </w:p>
    <w:p w14:paraId="64908DD0" w14:textId="77777777" w:rsidR="00A17FB7" w:rsidRDefault="00A17FB7" w:rsidP="00B74BA4">
      <w:pPr>
        <w:rPr>
          <w:noProof/>
        </w:rPr>
      </w:pPr>
    </w:p>
    <w:p w14:paraId="64DCD6AA" w14:textId="77777777" w:rsidR="00A17FB7" w:rsidRDefault="00A17FB7" w:rsidP="00B74BA4">
      <w:pPr>
        <w:rPr>
          <w:noProof/>
        </w:rPr>
      </w:pPr>
    </w:p>
    <w:p w14:paraId="0FC0B55E" w14:textId="77777777" w:rsidR="00A17FB7" w:rsidRDefault="00A17FB7" w:rsidP="00B74BA4">
      <w:pPr>
        <w:rPr>
          <w:noProof/>
        </w:rPr>
      </w:pPr>
    </w:p>
    <w:p w14:paraId="1C7F8F7B" w14:textId="77777777" w:rsidR="00A17FB7" w:rsidRDefault="00A17FB7" w:rsidP="00B74BA4">
      <w:pPr>
        <w:rPr>
          <w:noProof/>
        </w:rPr>
      </w:pPr>
    </w:p>
    <w:p w14:paraId="5461BDF5" w14:textId="77777777" w:rsidR="00A17FB7" w:rsidRDefault="00A17FB7" w:rsidP="00B74BA4">
      <w:pPr>
        <w:rPr>
          <w:noProof/>
        </w:rPr>
      </w:pPr>
    </w:p>
    <w:p w14:paraId="47F6B58C" w14:textId="77777777" w:rsidR="00A17FB7" w:rsidRDefault="00A17FB7" w:rsidP="00B74BA4">
      <w:pPr>
        <w:rPr>
          <w:noProof/>
        </w:rPr>
      </w:pPr>
    </w:p>
    <w:p w14:paraId="2DDF6770" w14:textId="5A8D8ECD" w:rsidR="00A17FB7" w:rsidRDefault="00A17FB7" w:rsidP="00B74BA4">
      <w:pPr>
        <w:rPr>
          <w:noProof/>
        </w:rPr>
      </w:pPr>
      <w:r>
        <w:rPr>
          <w:noProof/>
        </w:rPr>
        <w:t>A</w:t>
      </w:r>
    </w:p>
    <w:p w14:paraId="7CBD6753" w14:textId="77777777" w:rsidR="00A17FB7" w:rsidRDefault="00A17FB7" w:rsidP="00B74BA4">
      <w:pPr>
        <w:rPr>
          <w:noProof/>
        </w:rPr>
      </w:pPr>
    </w:p>
    <w:p w14:paraId="7DAA8135" w14:textId="77777777" w:rsidR="00A17FB7" w:rsidRDefault="00A17FB7" w:rsidP="00B74BA4">
      <w:pPr>
        <w:rPr>
          <w:noProof/>
        </w:rPr>
      </w:pPr>
    </w:p>
    <w:p w14:paraId="56D324BD" w14:textId="77777777" w:rsidR="00A17FB7" w:rsidRDefault="00A17FB7" w:rsidP="00B74BA4">
      <w:pPr>
        <w:rPr>
          <w:noProof/>
        </w:rPr>
      </w:pPr>
    </w:p>
    <w:p w14:paraId="7F5CDBA4" w14:textId="77777777" w:rsidR="00A17FB7" w:rsidRDefault="00A17FB7" w:rsidP="00B74BA4">
      <w:pPr>
        <w:rPr>
          <w:noProof/>
        </w:rPr>
      </w:pPr>
    </w:p>
    <w:p w14:paraId="7F8D5524" w14:textId="77777777" w:rsidR="00A17FB7" w:rsidRDefault="00A17FB7" w:rsidP="00B74BA4">
      <w:pPr>
        <w:rPr>
          <w:noProof/>
        </w:rPr>
      </w:pPr>
    </w:p>
    <w:p w14:paraId="11948B54" w14:textId="77777777" w:rsidR="00A17FB7" w:rsidRDefault="00A17FB7" w:rsidP="00B74BA4">
      <w:pPr>
        <w:rPr>
          <w:noProof/>
        </w:rPr>
      </w:pPr>
    </w:p>
    <w:p w14:paraId="6064965C" w14:textId="77777777" w:rsidR="00A17FB7" w:rsidRDefault="00A17FB7" w:rsidP="00B74BA4">
      <w:pPr>
        <w:rPr>
          <w:noProof/>
        </w:rPr>
      </w:pPr>
    </w:p>
    <w:p w14:paraId="45688518" w14:textId="77777777" w:rsidR="00A17FB7" w:rsidRDefault="00A17FB7" w:rsidP="00B74BA4">
      <w:pPr>
        <w:rPr>
          <w:noProof/>
        </w:rPr>
      </w:pPr>
    </w:p>
    <w:p w14:paraId="47D87922" w14:textId="77777777" w:rsidR="00A17FB7" w:rsidRDefault="00A17FB7" w:rsidP="00B74BA4">
      <w:pPr>
        <w:rPr>
          <w:noProof/>
        </w:rPr>
      </w:pPr>
    </w:p>
    <w:p w14:paraId="1EAB33A0" w14:textId="77777777" w:rsidR="00A17FB7" w:rsidRDefault="00A17FB7" w:rsidP="00B74BA4">
      <w:pPr>
        <w:rPr>
          <w:noProof/>
        </w:rPr>
      </w:pPr>
    </w:p>
    <w:p w14:paraId="73419B0F" w14:textId="77777777" w:rsidR="00A17FB7" w:rsidRDefault="00A17FB7" w:rsidP="00B74BA4">
      <w:pPr>
        <w:rPr>
          <w:noProof/>
        </w:rPr>
      </w:pPr>
    </w:p>
    <w:p w14:paraId="420D5BAE" w14:textId="77777777" w:rsidR="00A17FB7" w:rsidRDefault="00A17FB7" w:rsidP="00B74BA4">
      <w:pPr>
        <w:rPr>
          <w:noProof/>
        </w:rPr>
      </w:pPr>
    </w:p>
    <w:p w14:paraId="5BB63FC8" w14:textId="77777777" w:rsidR="00A17FB7" w:rsidRDefault="00A17FB7" w:rsidP="00B74BA4">
      <w:pPr>
        <w:rPr>
          <w:noProof/>
        </w:rPr>
      </w:pPr>
    </w:p>
    <w:p w14:paraId="68E407B9" w14:textId="77777777" w:rsidR="00A17FB7" w:rsidRDefault="00A17FB7" w:rsidP="00B74BA4">
      <w:pPr>
        <w:rPr>
          <w:noProof/>
        </w:rPr>
      </w:pPr>
    </w:p>
    <w:p w14:paraId="6F089F0B" w14:textId="77777777" w:rsidR="00A17FB7" w:rsidRDefault="00A17FB7" w:rsidP="00B74BA4">
      <w:pPr>
        <w:rPr>
          <w:noProof/>
        </w:rPr>
      </w:pPr>
    </w:p>
    <w:p w14:paraId="43F9CBE7" w14:textId="77777777" w:rsidR="00A17FB7" w:rsidRDefault="00A17FB7" w:rsidP="00B74BA4">
      <w:pPr>
        <w:rPr>
          <w:noProof/>
        </w:rPr>
      </w:pPr>
    </w:p>
    <w:p w14:paraId="438ABF3F" w14:textId="77777777" w:rsidR="00A17FB7" w:rsidRDefault="00A17FB7" w:rsidP="00B74BA4">
      <w:pPr>
        <w:rPr>
          <w:noProof/>
        </w:rPr>
      </w:pPr>
    </w:p>
    <w:p w14:paraId="3A195FC4" w14:textId="77777777" w:rsidR="00A17FB7" w:rsidRDefault="00A17FB7" w:rsidP="00B74BA4">
      <w:pPr>
        <w:rPr>
          <w:noProof/>
        </w:rPr>
      </w:pPr>
    </w:p>
    <w:p w14:paraId="799050A7" w14:textId="77777777" w:rsidR="00A17FB7" w:rsidRDefault="00A17FB7" w:rsidP="00B74BA4">
      <w:pPr>
        <w:rPr>
          <w:noProof/>
        </w:rPr>
      </w:pPr>
    </w:p>
    <w:p w14:paraId="4B666D91" w14:textId="77777777" w:rsidR="00A17FB7" w:rsidRDefault="00A17FB7" w:rsidP="00B74BA4">
      <w:pPr>
        <w:rPr>
          <w:noProof/>
        </w:rPr>
      </w:pPr>
    </w:p>
    <w:p w14:paraId="3EC64487" w14:textId="76528AF8" w:rsidR="00A17FB7" w:rsidRDefault="00A17FB7" w:rsidP="00B74BA4">
      <w:pPr>
        <w:rPr>
          <w:noProof/>
        </w:rPr>
      </w:pPr>
      <w:r>
        <w:rPr>
          <w:noProof/>
        </w:rPr>
        <w:lastRenderedPageBreak/>
        <w:t>A</w:t>
      </w:r>
    </w:p>
    <w:p w14:paraId="522B46AF" w14:textId="77777777" w:rsidR="00A17FB7" w:rsidRDefault="00A17FB7" w:rsidP="00B74BA4">
      <w:pPr>
        <w:rPr>
          <w:noProof/>
        </w:rPr>
      </w:pPr>
    </w:p>
    <w:p w14:paraId="3A469C7B" w14:textId="77777777" w:rsidR="00A17FB7" w:rsidRDefault="00A17FB7" w:rsidP="00B74BA4">
      <w:pPr>
        <w:rPr>
          <w:noProof/>
        </w:rPr>
      </w:pPr>
    </w:p>
    <w:p w14:paraId="5D639189" w14:textId="77777777" w:rsidR="00A17FB7" w:rsidRDefault="00A17FB7" w:rsidP="00B74BA4">
      <w:pPr>
        <w:rPr>
          <w:noProof/>
        </w:rPr>
      </w:pPr>
    </w:p>
    <w:p w14:paraId="71FAC4C7" w14:textId="77777777" w:rsidR="00A17FB7" w:rsidRDefault="00A17FB7" w:rsidP="00B74BA4">
      <w:pPr>
        <w:rPr>
          <w:noProof/>
        </w:rPr>
      </w:pPr>
    </w:p>
    <w:p w14:paraId="2E448C69" w14:textId="77777777" w:rsidR="00A17FB7" w:rsidRDefault="00A17FB7" w:rsidP="00B74BA4">
      <w:pPr>
        <w:rPr>
          <w:noProof/>
        </w:rPr>
      </w:pPr>
    </w:p>
    <w:p w14:paraId="125CEAB3" w14:textId="77777777" w:rsidR="00A17FB7" w:rsidRDefault="00A17FB7" w:rsidP="00B74BA4">
      <w:pPr>
        <w:rPr>
          <w:noProof/>
        </w:rPr>
      </w:pPr>
    </w:p>
    <w:p w14:paraId="7399460E" w14:textId="77777777" w:rsidR="00A17FB7" w:rsidRDefault="00A17FB7" w:rsidP="00B74BA4">
      <w:pPr>
        <w:rPr>
          <w:noProof/>
        </w:rPr>
      </w:pPr>
    </w:p>
    <w:p w14:paraId="4FA9BDBC" w14:textId="77777777" w:rsidR="00A17FB7" w:rsidRDefault="00A17FB7" w:rsidP="00B74BA4">
      <w:pPr>
        <w:rPr>
          <w:noProof/>
        </w:rPr>
      </w:pPr>
    </w:p>
    <w:p w14:paraId="712FB1ED" w14:textId="77777777" w:rsidR="00A17FB7" w:rsidRDefault="00A17FB7" w:rsidP="00B74BA4">
      <w:pPr>
        <w:rPr>
          <w:noProof/>
        </w:rPr>
      </w:pPr>
    </w:p>
    <w:p w14:paraId="4F7B4AA8" w14:textId="77777777" w:rsidR="00A17FB7" w:rsidRDefault="00A17FB7" w:rsidP="00B74BA4">
      <w:pPr>
        <w:rPr>
          <w:noProof/>
        </w:rPr>
      </w:pPr>
    </w:p>
    <w:p w14:paraId="41B314C7" w14:textId="77777777" w:rsidR="00A17FB7" w:rsidRDefault="00A17FB7" w:rsidP="00B74BA4">
      <w:pPr>
        <w:rPr>
          <w:noProof/>
        </w:rPr>
      </w:pPr>
    </w:p>
    <w:p w14:paraId="052E88E6" w14:textId="77777777" w:rsidR="00A17FB7" w:rsidRDefault="00A17FB7" w:rsidP="00B74BA4">
      <w:pPr>
        <w:rPr>
          <w:noProof/>
        </w:rPr>
      </w:pPr>
    </w:p>
    <w:p w14:paraId="617A74F2" w14:textId="77777777" w:rsidR="00A17FB7" w:rsidRDefault="00A17FB7" w:rsidP="00B74BA4">
      <w:pPr>
        <w:rPr>
          <w:noProof/>
        </w:rPr>
      </w:pPr>
    </w:p>
    <w:p w14:paraId="442F2E3E" w14:textId="77777777" w:rsidR="00A17FB7" w:rsidRDefault="00A17FB7" w:rsidP="00B74BA4">
      <w:pPr>
        <w:rPr>
          <w:noProof/>
        </w:rPr>
      </w:pPr>
    </w:p>
    <w:p w14:paraId="6903B009" w14:textId="77777777" w:rsidR="00A17FB7" w:rsidRDefault="00A17FB7" w:rsidP="00B74BA4">
      <w:pPr>
        <w:rPr>
          <w:noProof/>
        </w:rPr>
      </w:pPr>
    </w:p>
    <w:p w14:paraId="0BD0EA9C" w14:textId="77777777" w:rsidR="00A17FB7" w:rsidRDefault="00A17FB7" w:rsidP="00B74BA4">
      <w:pPr>
        <w:rPr>
          <w:noProof/>
        </w:rPr>
      </w:pPr>
    </w:p>
    <w:p w14:paraId="6B79A6C7" w14:textId="77777777" w:rsidR="00A17FB7" w:rsidRDefault="00A17FB7" w:rsidP="00B74BA4">
      <w:pPr>
        <w:rPr>
          <w:noProof/>
        </w:rPr>
      </w:pPr>
    </w:p>
    <w:p w14:paraId="5D6D8207" w14:textId="77777777" w:rsidR="00A17FB7" w:rsidRDefault="00A17FB7" w:rsidP="00B74BA4">
      <w:pPr>
        <w:rPr>
          <w:noProof/>
        </w:rPr>
      </w:pPr>
    </w:p>
    <w:p w14:paraId="3388A705" w14:textId="77777777" w:rsidR="00A17FB7" w:rsidRDefault="00A17FB7" w:rsidP="00B74BA4">
      <w:pPr>
        <w:rPr>
          <w:noProof/>
        </w:rPr>
      </w:pPr>
    </w:p>
    <w:p w14:paraId="676E06AC" w14:textId="77777777" w:rsidR="00A17FB7" w:rsidRDefault="00A17FB7" w:rsidP="00B74BA4">
      <w:pPr>
        <w:rPr>
          <w:noProof/>
        </w:rPr>
      </w:pPr>
    </w:p>
    <w:p w14:paraId="236EF5BE" w14:textId="13582F50" w:rsidR="00A17FB7" w:rsidRDefault="00A17FB7" w:rsidP="00B74BA4">
      <w:pPr>
        <w:rPr>
          <w:noProof/>
        </w:rPr>
      </w:pPr>
      <w:r>
        <w:rPr>
          <w:noProof/>
        </w:rPr>
        <w:t>A</w:t>
      </w:r>
    </w:p>
    <w:p w14:paraId="31028377" w14:textId="77777777" w:rsidR="00A17FB7" w:rsidRDefault="00A17FB7" w:rsidP="00B74BA4">
      <w:pPr>
        <w:rPr>
          <w:noProof/>
        </w:rPr>
      </w:pPr>
    </w:p>
    <w:p w14:paraId="7A122C53" w14:textId="77777777" w:rsidR="00A17FB7" w:rsidRDefault="00A17FB7" w:rsidP="00B74BA4">
      <w:pPr>
        <w:rPr>
          <w:noProof/>
        </w:rPr>
      </w:pPr>
    </w:p>
    <w:p w14:paraId="525F3DDE" w14:textId="77777777" w:rsidR="00A17FB7" w:rsidRDefault="00A17FB7" w:rsidP="00B74BA4">
      <w:pPr>
        <w:rPr>
          <w:noProof/>
        </w:rPr>
      </w:pPr>
    </w:p>
    <w:p w14:paraId="565D52F7" w14:textId="77777777" w:rsidR="00A17FB7" w:rsidRDefault="00A17FB7" w:rsidP="00B74BA4">
      <w:pPr>
        <w:rPr>
          <w:noProof/>
        </w:rPr>
      </w:pPr>
    </w:p>
    <w:p w14:paraId="46C6333C" w14:textId="77777777" w:rsidR="00A17FB7" w:rsidRDefault="00A17FB7" w:rsidP="00B74BA4">
      <w:pPr>
        <w:rPr>
          <w:noProof/>
        </w:rPr>
      </w:pPr>
    </w:p>
    <w:p w14:paraId="23E9F1E1" w14:textId="77777777" w:rsidR="00A17FB7" w:rsidRDefault="00A17FB7" w:rsidP="00B74BA4">
      <w:pPr>
        <w:rPr>
          <w:noProof/>
        </w:rPr>
      </w:pPr>
    </w:p>
    <w:p w14:paraId="18917A98" w14:textId="77777777" w:rsidR="00A17FB7" w:rsidRDefault="00A17FB7" w:rsidP="00B74BA4">
      <w:pPr>
        <w:rPr>
          <w:noProof/>
        </w:rPr>
      </w:pPr>
    </w:p>
    <w:p w14:paraId="733DB127" w14:textId="77777777" w:rsidR="00A17FB7" w:rsidRDefault="00A17FB7" w:rsidP="00B74BA4">
      <w:pPr>
        <w:rPr>
          <w:noProof/>
        </w:rPr>
      </w:pPr>
    </w:p>
    <w:p w14:paraId="4F748979" w14:textId="77777777" w:rsidR="00A17FB7" w:rsidRDefault="00A17FB7" w:rsidP="00B74BA4">
      <w:pPr>
        <w:rPr>
          <w:noProof/>
        </w:rPr>
      </w:pPr>
    </w:p>
    <w:p w14:paraId="31FCBC27" w14:textId="77777777" w:rsidR="00A17FB7" w:rsidRDefault="00A17FB7" w:rsidP="00B74BA4">
      <w:pPr>
        <w:rPr>
          <w:noProof/>
        </w:rPr>
      </w:pPr>
    </w:p>
    <w:p w14:paraId="4F7CDB8C" w14:textId="77777777" w:rsidR="00A17FB7" w:rsidRDefault="00A17FB7" w:rsidP="00B74BA4">
      <w:pPr>
        <w:rPr>
          <w:noProof/>
        </w:rPr>
      </w:pPr>
    </w:p>
    <w:p w14:paraId="78DFAD57" w14:textId="77777777" w:rsidR="00A17FB7" w:rsidRDefault="00A17FB7" w:rsidP="00B74BA4">
      <w:pPr>
        <w:rPr>
          <w:noProof/>
        </w:rPr>
      </w:pPr>
    </w:p>
    <w:p w14:paraId="6EADCC9A" w14:textId="77777777" w:rsidR="00A17FB7" w:rsidRDefault="00A17FB7" w:rsidP="00B74BA4">
      <w:pPr>
        <w:rPr>
          <w:noProof/>
        </w:rPr>
      </w:pPr>
    </w:p>
    <w:p w14:paraId="3903B87C" w14:textId="77777777" w:rsidR="00A17FB7" w:rsidRDefault="00A17FB7" w:rsidP="00B74BA4">
      <w:pPr>
        <w:rPr>
          <w:noProof/>
        </w:rPr>
      </w:pPr>
    </w:p>
    <w:p w14:paraId="6A806655" w14:textId="02A1A1CB" w:rsidR="00A17FB7" w:rsidRDefault="00A17FB7" w:rsidP="00B74BA4">
      <w:pPr>
        <w:rPr>
          <w:noProof/>
        </w:rPr>
      </w:pPr>
      <w:r>
        <w:rPr>
          <w:noProof/>
        </w:rPr>
        <w:t>A</w:t>
      </w:r>
    </w:p>
    <w:p w14:paraId="235E35C0" w14:textId="77777777" w:rsidR="00A17FB7" w:rsidRDefault="00A17FB7" w:rsidP="00B74BA4">
      <w:pPr>
        <w:rPr>
          <w:noProof/>
        </w:rPr>
      </w:pPr>
    </w:p>
    <w:p w14:paraId="622F9EA0" w14:textId="77777777" w:rsidR="00A17FB7" w:rsidRDefault="00A17FB7" w:rsidP="00B74BA4">
      <w:pPr>
        <w:rPr>
          <w:noProof/>
        </w:rPr>
      </w:pPr>
    </w:p>
    <w:p w14:paraId="104C6623" w14:textId="77777777" w:rsidR="00A17FB7" w:rsidRDefault="00A17FB7" w:rsidP="00B74BA4">
      <w:pPr>
        <w:rPr>
          <w:noProof/>
        </w:rPr>
      </w:pPr>
    </w:p>
    <w:p w14:paraId="6A5BAC1D" w14:textId="77777777" w:rsidR="00A17FB7" w:rsidRDefault="00A17FB7" w:rsidP="00B74BA4">
      <w:pPr>
        <w:rPr>
          <w:noProof/>
        </w:rPr>
      </w:pPr>
    </w:p>
    <w:p w14:paraId="0534A297" w14:textId="77777777" w:rsidR="00A17FB7" w:rsidRDefault="00A17FB7" w:rsidP="00B74BA4">
      <w:pPr>
        <w:rPr>
          <w:noProof/>
        </w:rPr>
      </w:pPr>
    </w:p>
    <w:p w14:paraId="04267222" w14:textId="77777777" w:rsidR="00A17FB7" w:rsidRDefault="00A17FB7" w:rsidP="00B74BA4">
      <w:pPr>
        <w:rPr>
          <w:noProof/>
        </w:rPr>
      </w:pPr>
    </w:p>
    <w:p w14:paraId="48A8A5F8" w14:textId="77777777" w:rsidR="00A17FB7" w:rsidRDefault="00A17FB7" w:rsidP="00B74BA4">
      <w:pPr>
        <w:rPr>
          <w:noProof/>
        </w:rPr>
      </w:pPr>
    </w:p>
    <w:p w14:paraId="1397D486" w14:textId="77777777" w:rsidR="00A17FB7" w:rsidRDefault="00A17FB7" w:rsidP="00B74BA4">
      <w:pPr>
        <w:rPr>
          <w:noProof/>
        </w:rPr>
      </w:pPr>
    </w:p>
    <w:p w14:paraId="79B84873" w14:textId="77777777" w:rsidR="00A17FB7" w:rsidRDefault="00A17FB7" w:rsidP="00B74BA4">
      <w:pPr>
        <w:rPr>
          <w:noProof/>
        </w:rPr>
      </w:pPr>
    </w:p>
    <w:p w14:paraId="480D8E69" w14:textId="77777777" w:rsidR="00A17FB7" w:rsidRDefault="00A17FB7" w:rsidP="00B74BA4">
      <w:pPr>
        <w:rPr>
          <w:noProof/>
        </w:rPr>
      </w:pPr>
    </w:p>
    <w:p w14:paraId="3B18BE1B" w14:textId="77777777" w:rsidR="00A17FB7" w:rsidRDefault="00A17FB7" w:rsidP="00B74BA4">
      <w:pPr>
        <w:rPr>
          <w:noProof/>
        </w:rPr>
      </w:pPr>
    </w:p>
    <w:p w14:paraId="5CC98A32" w14:textId="77777777" w:rsidR="00A17FB7" w:rsidRDefault="00A17FB7" w:rsidP="00B74BA4">
      <w:pPr>
        <w:rPr>
          <w:noProof/>
        </w:rPr>
      </w:pPr>
    </w:p>
    <w:p w14:paraId="11416E4E" w14:textId="77777777" w:rsidR="00A17FB7" w:rsidRDefault="00A17FB7" w:rsidP="00B74BA4">
      <w:pPr>
        <w:rPr>
          <w:noProof/>
        </w:rPr>
      </w:pPr>
    </w:p>
    <w:p w14:paraId="01600EEF" w14:textId="77777777" w:rsidR="00A17FB7" w:rsidRDefault="00A17FB7" w:rsidP="00B74BA4">
      <w:pPr>
        <w:rPr>
          <w:noProof/>
        </w:rPr>
      </w:pPr>
    </w:p>
    <w:p w14:paraId="1E200405" w14:textId="77777777" w:rsidR="00A17FB7" w:rsidRDefault="00A17FB7" w:rsidP="00B74BA4">
      <w:pPr>
        <w:rPr>
          <w:noProof/>
        </w:rPr>
      </w:pPr>
    </w:p>
    <w:p w14:paraId="3926003D" w14:textId="77777777" w:rsidR="00A17FB7" w:rsidRDefault="00A17FB7" w:rsidP="00B74BA4">
      <w:pPr>
        <w:rPr>
          <w:noProof/>
        </w:rPr>
      </w:pPr>
    </w:p>
    <w:p w14:paraId="23071280" w14:textId="77777777" w:rsidR="00A17FB7" w:rsidRDefault="00A17FB7" w:rsidP="00B74BA4">
      <w:pPr>
        <w:rPr>
          <w:noProof/>
        </w:rPr>
      </w:pPr>
    </w:p>
    <w:p w14:paraId="5BFDD0B6" w14:textId="77777777" w:rsidR="00A17FB7" w:rsidRDefault="00A17FB7" w:rsidP="00B74BA4">
      <w:pPr>
        <w:rPr>
          <w:noProof/>
        </w:rPr>
      </w:pPr>
    </w:p>
    <w:p w14:paraId="3E618BB2" w14:textId="0112C08E" w:rsidR="00A17FB7" w:rsidRDefault="00A17FB7" w:rsidP="00B74BA4">
      <w:pPr>
        <w:rPr>
          <w:noProof/>
        </w:rPr>
      </w:pPr>
      <w:r>
        <w:rPr>
          <w:noProof/>
        </w:rPr>
        <w:t>A</w:t>
      </w:r>
    </w:p>
    <w:p w14:paraId="6BE3A69D" w14:textId="77777777" w:rsidR="00A17FB7" w:rsidRDefault="00A17FB7" w:rsidP="00B74BA4">
      <w:pPr>
        <w:rPr>
          <w:noProof/>
        </w:rPr>
      </w:pPr>
    </w:p>
    <w:p w14:paraId="6FC09664" w14:textId="77777777" w:rsidR="00A17FB7" w:rsidRDefault="00A17FB7" w:rsidP="00B74BA4">
      <w:pPr>
        <w:rPr>
          <w:noProof/>
        </w:rPr>
      </w:pPr>
    </w:p>
    <w:p w14:paraId="6FC7A642" w14:textId="77777777" w:rsidR="00A17FB7" w:rsidRDefault="00A17FB7" w:rsidP="00B74BA4">
      <w:pPr>
        <w:rPr>
          <w:noProof/>
        </w:rPr>
      </w:pPr>
    </w:p>
    <w:p w14:paraId="59A61663" w14:textId="77777777" w:rsidR="00A17FB7" w:rsidRDefault="00A17FB7" w:rsidP="00B74BA4">
      <w:pPr>
        <w:rPr>
          <w:noProof/>
        </w:rPr>
      </w:pPr>
    </w:p>
    <w:p w14:paraId="7EC20802" w14:textId="77777777" w:rsidR="00A17FB7" w:rsidRDefault="00A17FB7" w:rsidP="00B74BA4">
      <w:pPr>
        <w:rPr>
          <w:noProof/>
        </w:rPr>
      </w:pPr>
    </w:p>
    <w:p w14:paraId="2781B524" w14:textId="77777777" w:rsidR="00A17FB7" w:rsidRDefault="00A17FB7" w:rsidP="00B74BA4">
      <w:pPr>
        <w:rPr>
          <w:noProof/>
        </w:rPr>
      </w:pPr>
    </w:p>
    <w:p w14:paraId="77ADB55A" w14:textId="77777777" w:rsidR="00A17FB7" w:rsidRDefault="00A17FB7" w:rsidP="00B74BA4">
      <w:pPr>
        <w:rPr>
          <w:noProof/>
        </w:rPr>
      </w:pPr>
    </w:p>
    <w:p w14:paraId="21A244AB" w14:textId="77777777" w:rsidR="00A17FB7" w:rsidRDefault="00A17FB7" w:rsidP="00B74BA4">
      <w:pPr>
        <w:rPr>
          <w:noProof/>
        </w:rPr>
      </w:pPr>
    </w:p>
    <w:p w14:paraId="1B6D0E31" w14:textId="77777777" w:rsidR="00A17FB7" w:rsidRDefault="00A17FB7" w:rsidP="00B74BA4">
      <w:pPr>
        <w:rPr>
          <w:noProof/>
        </w:rPr>
      </w:pPr>
    </w:p>
    <w:p w14:paraId="6CDCE596" w14:textId="77777777" w:rsidR="00A17FB7" w:rsidRDefault="00A17FB7" w:rsidP="00B74BA4">
      <w:pPr>
        <w:rPr>
          <w:noProof/>
        </w:rPr>
      </w:pPr>
    </w:p>
    <w:p w14:paraId="23011059" w14:textId="77777777" w:rsidR="00A17FB7" w:rsidRDefault="00A17FB7" w:rsidP="00B74BA4">
      <w:pPr>
        <w:rPr>
          <w:noProof/>
        </w:rPr>
      </w:pPr>
    </w:p>
    <w:p w14:paraId="0A1A7825" w14:textId="77777777" w:rsidR="00A17FB7" w:rsidRDefault="00A17FB7" w:rsidP="00B74BA4">
      <w:pPr>
        <w:rPr>
          <w:noProof/>
        </w:rPr>
      </w:pPr>
    </w:p>
    <w:p w14:paraId="2787457E" w14:textId="77777777" w:rsidR="00A17FB7" w:rsidRDefault="00A17FB7" w:rsidP="00B74BA4">
      <w:pPr>
        <w:rPr>
          <w:noProof/>
        </w:rPr>
      </w:pPr>
    </w:p>
    <w:p w14:paraId="0BD8C8A0" w14:textId="77777777" w:rsidR="00A17FB7" w:rsidRDefault="00A17FB7" w:rsidP="00B74BA4">
      <w:pPr>
        <w:rPr>
          <w:noProof/>
        </w:rPr>
      </w:pPr>
    </w:p>
    <w:p w14:paraId="7D0FA370" w14:textId="77777777" w:rsidR="00A17FB7" w:rsidRDefault="00A17FB7" w:rsidP="00B74BA4">
      <w:pPr>
        <w:rPr>
          <w:noProof/>
        </w:rPr>
      </w:pPr>
    </w:p>
    <w:p w14:paraId="38FB6ED6" w14:textId="77777777" w:rsidR="00A17FB7" w:rsidRDefault="00A17FB7" w:rsidP="00B74BA4">
      <w:pPr>
        <w:rPr>
          <w:noProof/>
        </w:rPr>
      </w:pPr>
    </w:p>
    <w:p w14:paraId="1412CD05" w14:textId="77777777" w:rsidR="00A17FB7" w:rsidRDefault="00A17FB7" w:rsidP="00B74BA4">
      <w:pPr>
        <w:rPr>
          <w:noProof/>
        </w:rPr>
      </w:pPr>
    </w:p>
    <w:p w14:paraId="07E34B7F" w14:textId="77777777" w:rsidR="00A17FB7" w:rsidRDefault="00A17FB7" w:rsidP="00B74BA4">
      <w:pPr>
        <w:rPr>
          <w:noProof/>
        </w:rPr>
      </w:pPr>
    </w:p>
    <w:p w14:paraId="1F989257" w14:textId="77777777" w:rsidR="00A17FB7" w:rsidRDefault="00A17FB7" w:rsidP="00B74BA4">
      <w:pPr>
        <w:rPr>
          <w:noProof/>
        </w:rPr>
      </w:pPr>
    </w:p>
    <w:p w14:paraId="27EC4CB5" w14:textId="77777777" w:rsidR="00A17FB7" w:rsidRDefault="00A17FB7" w:rsidP="00B74BA4">
      <w:pPr>
        <w:rPr>
          <w:noProof/>
        </w:rPr>
      </w:pPr>
    </w:p>
    <w:p w14:paraId="62CAD8DF" w14:textId="26DA98DF" w:rsidR="00A17FB7" w:rsidRDefault="00A17FB7" w:rsidP="00B74BA4">
      <w:pPr>
        <w:rPr>
          <w:noProof/>
        </w:rPr>
      </w:pPr>
      <w:r>
        <w:rPr>
          <w:noProof/>
        </w:rPr>
        <w:t>A</w:t>
      </w:r>
    </w:p>
    <w:p w14:paraId="29FBE318" w14:textId="77777777" w:rsidR="00A17FB7" w:rsidRDefault="00A17FB7" w:rsidP="00B74BA4">
      <w:pPr>
        <w:rPr>
          <w:noProof/>
        </w:rPr>
      </w:pPr>
    </w:p>
    <w:p w14:paraId="2166F17A" w14:textId="77777777" w:rsidR="00A17FB7" w:rsidRDefault="00A17FB7" w:rsidP="00B74BA4">
      <w:pPr>
        <w:rPr>
          <w:noProof/>
        </w:rPr>
      </w:pPr>
    </w:p>
    <w:p w14:paraId="1B909C31" w14:textId="77777777" w:rsidR="00A17FB7" w:rsidRDefault="00A17FB7" w:rsidP="00B74BA4">
      <w:pPr>
        <w:rPr>
          <w:noProof/>
        </w:rPr>
      </w:pPr>
    </w:p>
    <w:p w14:paraId="39589234" w14:textId="77777777" w:rsidR="00A17FB7" w:rsidRDefault="00A17FB7" w:rsidP="00B74BA4">
      <w:pPr>
        <w:rPr>
          <w:noProof/>
        </w:rPr>
      </w:pPr>
    </w:p>
    <w:p w14:paraId="597A976F" w14:textId="77777777" w:rsidR="00A17FB7" w:rsidRDefault="00A17FB7" w:rsidP="00B74BA4">
      <w:pPr>
        <w:rPr>
          <w:noProof/>
        </w:rPr>
      </w:pPr>
    </w:p>
    <w:p w14:paraId="41CCEDD8" w14:textId="77777777" w:rsidR="00A17FB7" w:rsidRDefault="00A17FB7" w:rsidP="00B74BA4">
      <w:pPr>
        <w:rPr>
          <w:noProof/>
        </w:rPr>
      </w:pPr>
    </w:p>
    <w:p w14:paraId="76762F3C" w14:textId="77777777" w:rsidR="00A17FB7" w:rsidRDefault="00A17FB7" w:rsidP="00B74BA4">
      <w:pPr>
        <w:rPr>
          <w:noProof/>
        </w:rPr>
      </w:pPr>
    </w:p>
    <w:p w14:paraId="0739A169" w14:textId="77777777" w:rsidR="00A17FB7" w:rsidRDefault="00A17FB7" w:rsidP="00B74BA4">
      <w:pPr>
        <w:rPr>
          <w:noProof/>
        </w:rPr>
      </w:pPr>
    </w:p>
    <w:p w14:paraId="03D30427" w14:textId="77777777" w:rsidR="00A17FB7" w:rsidRDefault="00A17FB7" w:rsidP="00B74BA4">
      <w:pPr>
        <w:rPr>
          <w:noProof/>
        </w:rPr>
      </w:pPr>
    </w:p>
    <w:p w14:paraId="798D7E72" w14:textId="77777777" w:rsidR="00A17FB7" w:rsidRDefault="00A17FB7" w:rsidP="00B74BA4">
      <w:pPr>
        <w:rPr>
          <w:noProof/>
        </w:rPr>
      </w:pPr>
    </w:p>
    <w:p w14:paraId="51C74B51" w14:textId="77777777" w:rsidR="00A17FB7" w:rsidRDefault="00A17FB7" w:rsidP="00B74BA4">
      <w:pPr>
        <w:rPr>
          <w:noProof/>
        </w:rPr>
      </w:pPr>
    </w:p>
    <w:p w14:paraId="78914BD8" w14:textId="77777777" w:rsidR="00A17FB7" w:rsidRDefault="00A17FB7" w:rsidP="00B74BA4">
      <w:pPr>
        <w:rPr>
          <w:noProof/>
        </w:rPr>
      </w:pPr>
    </w:p>
    <w:p w14:paraId="160C2F12" w14:textId="77777777" w:rsidR="00A17FB7" w:rsidRDefault="00A17FB7" w:rsidP="00B74BA4">
      <w:pPr>
        <w:rPr>
          <w:noProof/>
        </w:rPr>
      </w:pPr>
    </w:p>
    <w:p w14:paraId="18C557DA" w14:textId="77777777" w:rsidR="00A17FB7" w:rsidRDefault="00A17FB7" w:rsidP="00B74BA4">
      <w:pPr>
        <w:rPr>
          <w:noProof/>
        </w:rPr>
      </w:pPr>
    </w:p>
    <w:p w14:paraId="446E8566" w14:textId="77777777" w:rsidR="00A17FB7" w:rsidRDefault="00A17FB7" w:rsidP="00B74BA4">
      <w:pPr>
        <w:rPr>
          <w:noProof/>
        </w:rPr>
      </w:pPr>
    </w:p>
    <w:p w14:paraId="2CCA4821" w14:textId="77777777" w:rsidR="00A17FB7" w:rsidRDefault="00A17FB7" w:rsidP="00B74BA4">
      <w:pPr>
        <w:rPr>
          <w:noProof/>
        </w:rPr>
      </w:pPr>
    </w:p>
    <w:p w14:paraId="49B817A0" w14:textId="77777777" w:rsidR="00A17FB7" w:rsidRDefault="00A17FB7" w:rsidP="00B74BA4">
      <w:pPr>
        <w:rPr>
          <w:noProof/>
        </w:rPr>
      </w:pPr>
    </w:p>
    <w:p w14:paraId="631043E6" w14:textId="77777777" w:rsidR="00A17FB7" w:rsidRDefault="00A17FB7" w:rsidP="00B74BA4">
      <w:pPr>
        <w:rPr>
          <w:noProof/>
        </w:rPr>
      </w:pPr>
    </w:p>
    <w:p w14:paraId="4BE94A2F" w14:textId="77777777" w:rsidR="00A17FB7" w:rsidRDefault="00A17FB7" w:rsidP="00B74BA4">
      <w:pPr>
        <w:rPr>
          <w:noProof/>
        </w:rPr>
      </w:pPr>
    </w:p>
    <w:p w14:paraId="72D5133F" w14:textId="56A053F2" w:rsidR="00A17FB7" w:rsidRDefault="00A17FB7" w:rsidP="00B74BA4">
      <w:pPr>
        <w:rPr>
          <w:noProof/>
        </w:rPr>
      </w:pPr>
      <w:r>
        <w:rPr>
          <w:noProof/>
        </w:rPr>
        <w:t>A</w:t>
      </w:r>
    </w:p>
    <w:p w14:paraId="300CB41B" w14:textId="77777777" w:rsidR="00A17FB7" w:rsidRPr="00B74BA4" w:rsidRDefault="00A17FB7" w:rsidP="00B74BA4"/>
    <w:sectPr w:rsidR="00A17FB7" w:rsidRPr="00B74BA4" w:rsidSect="001B1DF8">
      <w:headerReference w:type="even" r:id="rId33"/>
      <w:headerReference w:type="default" r:id="rId34"/>
      <w:pgSz w:w="16838" w:h="11906" w:orient="landscape" w:code="9"/>
      <w:pgMar w:top="360" w:right="360" w:bottom="360" w:left="36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7FF63" w14:textId="77777777" w:rsidR="00E42C3B" w:rsidRDefault="00E42C3B" w:rsidP="00FD4BCB">
      <w:pPr>
        <w:spacing w:before="0" w:after="0"/>
      </w:pPr>
      <w:r>
        <w:separator/>
      </w:r>
    </w:p>
  </w:endnote>
  <w:endnote w:type="continuationSeparator" w:id="0">
    <w:p w14:paraId="28446BE9" w14:textId="77777777" w:rsidR="00E42C3B" w:rsidRDefault="00E42C3B" w:rsidP="00FD4BC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0"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1A007" w14:textId="77777777" w:rsidR="00E42C3B" w:rsidRDefault="00E42C3B" w:rsidP="00FD4BCB">
      <w:pPr>
        <w:spacing w:before="0" w:after="0"/>
      </w:pPr>
      <w:r>
        <w:separator/>
      </w:r>
    </w:p>
  </w:footnote>
  <w:footnote w:type="continuationSeparator" w:id="0">
    <w:p w14:paraId="0AB97414" w14:textId="77777777" w:rsidR="00E42C3B" w:rsidRDefault="00E42C3B" w:rsidP="00FD4BC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7784E" w14:textId="77777777" w:rsidR="00FD4BCB" w:rsidRDefault="00FD4BCB">
    <w:pPr>
      <w:pStyle w:val="Encabezado"/>
    </w:pPr>
    <w:r>
      <w:rPr>
        <w:noProof/>
        <w:lang w:bidi="es-ES"/>
      </w:rPr>
      <mc:AlternateContent>
        <mc:Choice Requires="wpg">
          <w:drawing>
            <wp:anchor distT="0" distB="0" distL="114300" distR="114300" simplePos="0" relativeHeight="251661312" behindDoc="0" locked="0" layoutInCell="1" allowOverlap="1" wp14:anchorId="03527023" wp14:editId="0CA49B00">
              <wp:simplePos x="0" y="0"/>
              <wp:positionH relativeFrom="page">
                <wp:align>center</wp:align>
              </wp:positionH>
              <wp:positionV relativeFrom="page">
                <wp:align>center</wp:align>
              </wp:positionV>
              <wp:extent cx="9656108" cy="7315200"/>
              <wp:effectExtent l="19050" t="0" r="2540" b="0"/>
              <wp:wrapNone/>
              <wp:docPr id="3" name="Grupo 3" descr="Imágenes de fondo interiores y diseños de énfasis en forma de círculos con y sin relleno"/>
              <wp:cNvGraphicFramePr/>
              <a:graphic xmlns:a="http://schemas.openxmlformats.org/drawingml/2006/main">
                <a:graphicData uri="http://schemas.microsoft.com/office/word/2010/wordprocessingGroup">
                  <wpg:wgp>
                    <wpg:cNvGrpSpPr/>
                    <wpg:grpSpPr>
                      <a:xfrm>
                        <a:off x="0" y="0"/>
                        <a:ext cx="9656108" cy="7315200"/>
                        <a:chOff x="0" y="0"/>
                        <a:chExt cx="9656108" cy="7315200"/>
                      </a:xfrm>
                    </wpg:grpSpPr>
                    <wps:wsp>
                      <wps:cNvPr id="64" name="Elipse 64"/>
                      <wps:cNvSpPr/>
                      <wps:spPr>
                        <a:xfrm>
                          <a:off x="9515475" y="3590925"/>
                          <a:ext cx="125506" cy="125506"/>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ángulo 83"/>
                      <wps:cNvSpPr/>
                      <wps:spPr>
                        <a:xfrm>
                          <a:off x="3248025" y="0"/>
                          <a:ext cx="3191436" cy="7315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upo 11"/>
                      <wpg:cNvGrpSpPr/>
                      <wpg:grpSpPr>
                        <a:xfrm>
                          <a:off x="0" y="4114800"/>
                          <a:ext cx="6400800" cy="3190240"/>
                          <a:chOff x="0" y="0"/>
                          <a:chExt cx="6843395" cy="3316381"/>
                        </a:xfrm>
                      </wpg:grpSpPr>
                      <wps:wsp>
                        <wps:cNvPr id="10" name="Forma libre 27"/>
                        <wps:cNvSpPr/>
                        <wps:spPr>
                          <a:xfrm>
                            <a:off x="0" y="0"/>
                            <a:ext cx="6843395" cy="3306445"/>
                          </a:xfrm>
                          <a:custGeom>
                            <a:avLst/>
                            <a:gdLst>
                              <a:gd name="connsiteX0" fmla="*/ 3194887 w 6389774"/>
                              <a:gd name="connsiteY0" fmla="*/ 0 h 3088004"/>
                              <a:gd name="connsiteX1" fmla="*/ 6388386 w 6389774"/>
                              <a:gd name="connsiteY1" fmla="*/ 3033109 h 3088004"/>
                              <a:gd name="connsiteX2" fmla="*/ 6389774 w 6389774"/>
                              <a:gd name="connsiteY2" fmla="*/ 3088004 h 3088004"/>
                              <a:gd name="connsiteX3" fmla="*/ 0 w 6389774"/>
                              <a:gd name="connsiteY3" fmla="*/ 3088004 h 3088004"/>
                              <a:gd name="connsiteX4" fmla="*/ 1388 w 6389774"/>
                              <a:gd name="connsiteY4" fmla="*/ 3033109 h 3088004"/>
                              <a:gd name="connsiteX5" fmla="*/ 3194887 w 6389774"/>
                              <a:gd name="connsiteY5" fmla="*/ 0 h 3088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389774" h="3088004">
                                <a:moveTo>
                                  <a:pt x="3194887" y="0"/>
                                </a:moveTo>
                                <a:cubicBezTo>
                                  <a:pt x="4905718" y="0"/>
                                  <a:pt x="6302743" y="1343562"/>
                                  <a:pt x="6388386" y="3033109"/>
                                </a:cubicBezTo>
                                <a:lnTo>
                                  <a:pt x="6389774" y="3088004"/>
                                </a:lnTo>
                                <a:lnTo>
                                  <a:pt x="0" y="3088004"/>
                                </a:lnTo>
                                <a:lnTo>
                                  <a:pt x="1388" y="3033109"/>
                                </a:lnTo>
                                <a:cubicBezTo>
                                  <a:pt x="87031" y="1343562"/>
                                  <a:pt x="1484056" y="0"/>
                                  <a:pt x="3194887" y="0"/>
                                </a:cubicBezTo>
                                <a:close/>
                              </a:path>
                            </a:pathLst>
                          </a:cu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Forma libre 27" descr="desarrolladores de software " title="desarrolladores de software "/>
                        <wps:cNvSpPr/>
                        <wps:spPr>
                          <a:xfrm>
                            <a:off x="125506" y="125506"/>
                            <a:ext cx="6603365" cy="3190875"/>
                          </a:xfrm>
                          <a:custGeom>
                            <a:avLst/>
                            <a:gdLst>
                              <a:gd name="connsiteX0" fmla="*/ 3194887 w 6389774"/>
                              <a:gd name="connsiteY0" fmla="*/ 0 h 3088004"/>
                              <a:gd name="connsiteX1" fmla="*/ 6388386 w 6389774"/>
                              <a:gd name="connsiteY1" fmla="*/ 3033109 h 3088004"/>
                              <a:gd name="connsiteX2" fmla="*/ 6389774 w 6389774"/>
                              <a:gd name="connsiteY2" fmla="*/ 3088004 h 3088004"/>
                              <a:gd name="connsiteX3" fmla="*/ 0 w 6389774"/>
                              <a:gd name="connsiteY3" fmla="*/ 3088004 h 3088004"/>
                              <a:gd name="connsiteX4" fmla="*/ 1388 w 6389774"/>
                              <a:gd name="connsiteY4" fmla="*/ 3033109 h 3088004"/>
                              <a:gd name="connsiteX5" fmla="*/ 3194887 w 6389774"/>
                              <a:gd name="connsiteY5" fmla="*/ 0 h 3088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389774" h="3088004">
                                <a:moveTo>
                                  <a:pt x="3194887" y="0"/>
                                </a:moveTo>
                                <a:cubicBezTo>
                                  <a:pt x="4905718" y="0"/>
                                  <a:pt x="6302743" y="1343562"/>
                                  <a:pt x="6388386" y="3033109"/>
                                </a:cubicBezTo>
                                <a:lnTo>
                                  <a:pt x="6389774" y="3088004"/>
                                </a:lnTo>
                                <a:lnTo>
                                  <a:pt x="0" y="3088004"/>
                                </a:lnTo>
                                <a:lnTo>
                                  <a:pt x="1388" y="3033109"/>
                                </a:lnTo>
                                <a:cubicBezTo>
                                  <a:pt x="87031" y="1343562"/>
                                  <a:pt x="1484056" y="0"/>
                                  <a:pt x="3194887" y="0"/>
                                </a:cubicBezTo>
                                <a:close/>
                              </a:path>
                            </a:pathLst>
                          </a:custGeom>
                          <a:blipFill>
                            <a:blip r:embed="rId1">
                              <a:extLst>
                                <a:ext uri="{BEBA8EAE-BF5A-486C-A8C5-ECC9F3942E4B}">
                                  <a14:imgProps xmlns:a14="http://schemas.microsoft.com/office/drawing/2010/main">
                                    <a14:imgLayer r:embed="rId2">
                                      <a14:imgEffect>
                                        <a14:saturation sat="0"/>
                                      </a14:imgEffect>
                                    </a14:imgLayer>
                                  </a14:imgProps>
                                </a:ext>
                              </a:extLst>
                            </a:blip>
                            <a:srcRect/>
                            <a:stretch>
                              <a:fillRect t="-6854" r="-27011" b="-45386"/>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 name="Grupo 7"/>
                      <wpg:cNvGrpSpPr/>
                      <wpg:grpSpPr>
                        <a:xfrm>
                          <a:off x="6419850" y="0"/>
                          <a:ext cx="3236258" cy="2689225"/>
                          <a:chOff x="-39676" y="0"/>
                          <a:chExt cx="3580847" cy="3129281"/>
                        </a:xfrm>
                      </wpg:grpSpPr>
                      <wps:wsp>
                        <wps:cNvPr id="19" name="Forma libre 18">
                          <a:extLst>
                            <a:ext uri="{FF2B5EF4-FFF2-40B4-BE49-F238E27FC236}">
                              <a16:creationId xmlns:a16="http://schemas.microsoft.com/office/drawing/2014/main" id="{8EF58086-AF76-5C46-BA57-D217677958F4}"/>
                            </a:ext>
                          </a:extLst>
                        </wps:cNvPr>
                        <wps:cNvSpPr/>
                        <wps:spPr>
                          <a:xfrm>
                            <a:off x="-39676" y="1"/>
                            <a:ext cx="3526453" cy="3129280"/>
                          </a:xfrm>
                          <a:custGeom>
                            <a:avLst/>
                            <a:gdLst>
                              <a:gd name="connsiteX0" fmla="*/ 0 w 3196659"/>
                              <a:gd name="connsiteY0" fmla="*/ 0 h 2743200"/>
                              <a:gd name="connsiteX1" fmla="*/ 3196659 w 3196659"/>
                              <a:gd name="connsiteY1" fmla="*/ 0 h 2743200"/>
                              <a:gd name="connsiteX2" fmla="*/ 3196659 w 3196659"/>
                              <a:gd name="connsiteY2" fmla="*/ 2714147 h 2743200"/>
                              <a:gd name="connsiteX3" fmla="*/ 3101594 w 3196659"/>
                              <a:gd name="connsiteY3" fmla="*/ 2728656 h 2743200"/>
                              <a:gd name="connsiteX4" fmla="*/ 2813563 w 3196659"/>
                              <a:gd name="connsiteY4" fmla="*/ 2743200 h 2743200"/>
                              <a:gd name="connsiteX5" fmla="*/ 2813523 w 3196659"/>
                              <a:gd name="connsiteY5" fmla="*/ 2743200 h 2743200"/>
                              <a:gd name="connsiteX6" fmla="*/ 2525492 w 3196659"/>
                              <a:gd name="connsiteY6" fmla="*/ 2728656 h 2743200"/>
                              <a:gd name="connsiteX7" fmla="*/ 10804 w 3196659"/>
                              <a:gd name="connsiteY7" fmla="*/ 213968 h 2743200"/>
                              <a:gd name="connsiteX8" fmla="*/ 0 w 3196659"/>
                              <a:gd name="connsiteY8" fmla="*/ 0 h 2743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96659" h="2743200">
                                <a:moveTo>
                                  <a:pt x="0" y="0"/>
                                </a:moveTo>
                                <a:lnTo>
                                  <a:pt x="3196659" y="0"/>
                                </a:lnTo>
                                <a:lnTo>
                                  <a:pt x="3196659" y="2714147"/>
                                </a:lnTo>
                                <a:lnTo>
                                  <a:pt x="3101594" y="2728656"/>
                                </a:lnTo>
                                <a:lnTo>
                                  <a:pt x="2813563" y="2743200"/>
                                </a:lnTo>
                                <a:lnTo>
                                  <a:pt x="2813523" y="2743200"/>
                                </a:lnTo>
                                <a:lnTo>
                                  <a:pt x="2525492" y="2728656"/>
                                </a:lnTo>
                                <a:cubicBezTo>
                                  <a:pt x="1199569" y="2594001"/>
                                  <a:pt x="145459" y="1539892"/>
                                  <a:pt x="10804" y="213968"/>
                                </a:cubicBezTo>
                                <a:lnTo>
                                  <a:pt x="0" y="0"/>
                                </a:lnTo>
                                <a:close/>
                              </a:path>
                            </a:pathLst>
                          </a:cu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Forma libre 18" descr="desarrollador de software" title="desarrollador de software"/>
                        <wps:cNvSpPr/>
                        <wps:spPr>
                          <a:xfrm>
                            <a:off x="125506" y="0"/>
                            <a:ext cx="3415665" cy="2986088"/>
                          </a:xfrm>
                          <a:custGeom>
                            <a:avLst/>
                            <a:gdLst>
                              <a:gd name="connsiteX0" fmla="*/ 0 w 3196659"/>
                              <a:gd name="connsiteY0" fmla="*/ 0 h 2743200"/>
                              <a:gd name="connsiteX1" fmla="*/ 3196659 w 3196659"/>
                              <a:gd name="connsiteY1" fmla="*/ 0 h 2743200"/>
                              <a:gd name="connsiteX2" fmla="*/ 3196659 w 3196659"/>
                              <a:gd name="connsiteY2" fmla="*/ 2714147 h 2743200"/>
                              <a:gd name="connsiteX3" fmla="*/ 3101594 w 3196659"/>
                              <a:gd name="connsiteY3" fmla="*/ 2728656 h 2743200"/>
                              <a:gd name="connsiteX4" fmla="*/ 2813563 w 3196659"/>
                              <a:gd name="connsiteY4" fmla="*/ 2743200 h 2743200"/>
                              <a:gd name="connsiteX5" fmla="*/ 2813523 w 3196659"/>
                              <a:gd name="connsiteY5" fmla="*/ 2743200 h 2743200"/>
                              <a:gd name="connsiteX6" fmla="*/ 2525492 w 3196659"/>
                              <a:gd name="connsiteY6" fmla="*/ 2728656 h 2743200"/>
                              <a:gd name="connsiteX7" fmla="*/ 10804 w 3196659"/>
                              <a:gd name="connsiteY7" fmla="*/ 213968 h 2743200"/>
                              <a:gd name="connsiteX8" fmla="*/ 0 w 3196659"/>
                              <a:gd name="connsiteY8" fmla="*/ 0 h 2743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196659" h="2743200">
                                <a:moveTo>
                                  <a:pt x="0" y="0"/>
                                </a:moveTo>
                                <a:lnTo>
                                  <a:pt x="3196659" y="0"/>
                                </a:lnTo>
                                <a:lnTo>
                                  <a:pt x="3196659" y="2714147"/>
                                </a:lnTo>
                                <a:lnTo>
                                  <a:pt x="3101594" y="2728656"/>
                                </a:lnTo>
                                <a:lnTo>
                                  <a:pt x="2813563" y="2743200"/>
                                </a:lnTo>
                                <a:lnTo>
                                  <a:pt x="2813523" y="2743200"/>
                                </a:lnTo>
                                <a:lnTo>
                                  <a:pt x="2525492" y="2728656"/>
                                </a:lnTo>
                                <a:cubicBezTo>
                                  <a:pt x="1199569" y="2594001"/>
                                  <a:pt x="145459" y="1539892"/>
                                  <a:pt x="10804" y="213968"/>
                                </a:cubicBezTo>
                                <a:lnTo>
                                  <a:pt x="0" y="0"/>
                                </a:lnTo>
                                <a:close/>
                              </a:path>
                            </a:pathLst>
                          </a:custGeom>
                          <a:blipFill>
                            <a:blip r:embed="rId3">
                              <a:extLst>
                                <a:ext uri="{BEBA8EAE-BF5A-486C-A8C5-ECC9F3942E4B}">
                                  <a14:imgProps xmlns:a14="http://schemas.microsoft.com/office/drawing/2010/main">
                                    <a14:imgLayer r:embed="rId4">
                                      <a14:imgEffect>
                                        <a14:saturation sat="0"/>
                                      </a14:imgEffect>
                                    </a14:imgLayer>
                                  </a14:imgProps>
                                </a:ext>
                              </a:extLst>
                            </a:blip>
                            <a:srcRect/>
                            <a:stretch>
                              <a:fillRect l="-4837" t="-7772" r="-58399"/>
                            </a:stretch>
                          </a:blip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51B769" w14:textId="77777777" w:rsidR="00FD4BCB" w:rsidRDefault="00FD4BCB" w:rsidP="00FD4BCB">
                              <w:pPr>
                                <w:jc w:val="center"/>
                              </w:pPr>
                              <w:r>
                                <w:rPr>
                                  <w:lang w:bidi="es-ES"/>
                                </w:rPr>
                                <w:br/>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7" name="Elipse 57"/>
                      <wps:cNvSpPr/>
                      <wps:spPr>
                        <a:xfrm>
                          <a:off x="409575" y="4171950"/>
                          <a:ext cx="358140" cy="358140"/>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Elipse 58"/>
                      <wps:cNvSpPr/>
                      <wps:spPr>
                        <a:xfrm>
                          <a:off x="762000" y="4000500"/>
                          <a:ext cx="1703070" cy="1703070"/>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Elipse 60"/>
                      <wps:cNvSpPr/>
                      <wps:spPr>
                        <a:xfrm>
                          <a:off x="4324350" y="3990975"/>
                          <a:ext cx="125506" cy="125506"/>
                        </a:xfrm>
                        <a:prstGeom prst="ellipse">
                          <a:avLst/>
                        </a:prstGeom>
                        <a:solidFill>
                          <a:schemeClr val="accent6"/>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Elipse 61"/>
                      <wps:cNvSpPr/>
                      <wps:spPr>
                        <a:xfrm>
                          <a:off x="3390900" y="4191000"/>
                          <a:ext cx="2952750" cy="2952750"/>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Elipse 62"/>
                      <wps:cNvSpPr/>
                      <wps:spPr>
                        <a:xfrm>
                          <a:off x="6848475" y="1990725"/>
                          <a:ext cx="358140" cy="358140"/>
                        </a:xfrm>
                        <a:prstGeom prst="ellipse">
                          <a:avLst/>
                        </a:prstGeom>
                        <a:solidFill>
                          <a:schemeClr val="accent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ipse 65"/>
                      <wps:cNvSpPr/>
                      <wps:spPr>
                        <a:xfrm>
                          <a:off x="7572375" y="2514600"/>
                          <a:ext cx="213360" cy="213360"/>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Elipse 66"/>
                      <wps:cNvSpPr/>
                      <wps:spPr>
                        <a:xfrm>
                          <a:off x="6562725" y="1343025"/>
                          <a:ext cx="1341120" cy="1341120"/>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96000</wp14:pctWidth>
              </wp14:sizeRelH>
              <wp14:sizeRelV relativeFrom="page">
                <wp14:pctHeight>94200</wp14:pctHeight>
              </wp14:sizeRelV>
            </wp:anchor>
          </w:drawing>
        </mc:Choice>
        <mc:Fallback>
          <w:pict>
            <v:group w14:anchorId="03527023" id="Grupo 3" o:spid="_x0000_s1216" alt="Imágenes de fondo interiores y diseños de énfasis en forma de círculos con y sin relleno" style="position:absolute;margin-left:0;margin-top:0;width:760.3pt;height:8in;z-index:251661312;mso-width-percent:960;mso-height-percent:942;mso-position-horizontal:center;mso-position-horizontal-relative:page;mso-position-vertical:center;mso-position-vertical-relative:page;mso-width-percent:960;mso-height-percent:942" coordsize="96561,73152"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">
              <v:oval id="Elipse 64" o:spid="_x0000_s1217" style="position:absolute;left:95154;top:35909;width:1255;height:1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" fillcolor="#2f3342 [3206]" stroked="f" strokeweight="1pt">
                <v:stroke joinstyle="miter"/>
              </v:oval>
              <v:rect id="Rectángulo 83" o:spid="_x0000_s1218" style="position:absolute;left:32480;width:31914;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" fillcolor="#44546a [3215]" stroked="f" strokeweight="1pt"/>
              <v:group id="Grupo 11" o:spid="_x0000_s1219" style="position:absolute;top:41148;width:64008;height:31902" coordsize="68433,3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Forma libre 27" o:spid="_x0000_s1220" style="position:absolute;width:68433;height:33064;visibility:visible;mso-wrap-style:square;v-text-anchor:middle" coordsize="6389774,308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" path="m3194887,c4905718,,6302743,1343562,6388386,3033109r1388,54895l,3088004r1388,-54895c87031,1343562,1484056,,3194887,xe" filled="f" strokecolor="#05d74d [3205]" strokeweight="1pt">
                  <v:stroke joinstyle="miter"/>
                  <v:path arrowok="t" o:connecttype="custom" o:connectlocs="3421698,0;6841908,3247667;6843395,3306445;0,3306445;1487,3247667;3421698,0" o:connectangles="0,0,0,0,0,0"/>
                </v:shape>
                <v:shape id="Forma libre 27" o:spid="_x0000_s1221" alt="desarrolladores de software " style="position:absolute;left:1255;top:1255;width:66033;height:31908;visibility:visible;mso-wrap-style:square;v-text-anchor:middle" coordsize="6389774,308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" path="m3194887,c4905718,,6302743,1343562,6388386,3033109r1388,54895l,3088004r1388,-54895c87031,1343562,1484056,,3194887,xe" stroked="f" strokeweight="1pt">
                  <v:fill r:id="rId5" o:title="desarrolladores de software " recolor="t" rotate="t" type="frame"/>
                  <v:stroke joinstyle="miter"/>
                  <v:path arrowok="t" o:connecttype="custom" o:connectlocs="3301682,0;6601931,3134151;6603365,3190875;0,3190875;1434,3134151;3301682,0" o:connectangles="0,0,0,0,0,0"/>
                </v:shape>
              </v:group>
              <v:group id="Grupo 7" o:spid="_x0000_s1222" style="position:absolute;left:64198;width:32363;height:26892" coordorigin="-396" coordsize="35808,31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orma libre 18" o:spid="_x0000_s1223" style="position:absolute;left:-396;width:35263;height:31292;visibility:visible;mso-wrap-style:square;v-text-anchor:middle" coordsize="3196659,27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" path="m,l3196659,r,2714147l3101594,2728656r-288031,14544l2813523,2743200r-288031,-14544c1199569,2594001,145459,1539892,10804,213968l,xe" filled="f" strokecolor="#05d74d [3205]" strokeweight="1pt">
                  <v:stroke joinstyle="miter"/>
                  <v:path arrowok="t" o:connecttype="custom" o:connectlocs="0,0;3526453,0;3526453,3096138;3421580,3112689;3103834,3129280;3103789,3129280;2786043,3112689;11919,244082;0,0" o:connectangles="0,0,0,0,0,0,0,0,0"/>
                </v:shape>
                <v:shape id="Forma libre 18" o:spid="_x0000_s1224" alt="desarrollador de software" style="position:absolute;left:1255;width:34156;height:29860;visibility:visible;mso-wrap-style:square;v-text-anchor:middle" coordsize="3196659,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" adj="-11796480,,5400" path="m,l3196659,r,2714147l3101594,2728656r-288031,14544l2813523,2743200r-288031,-14544c1199569,2594001,145459,1539892,10804,213968l,xe" stroked="f" strokeweight="3pt">
                  <v:fill r:id="rId6" o:title="desarrollador de software" recolor="t" rotate="t" type="frame"/>
                  <v:stroke joinstyle="miter"/>
                  <v:formulas/>
                  <v:path arrowok="t" o:connecttype="custom" o:connectlocs="0,0;3415665,0;3415665,2954463;3314087,2970256;3006323,2986088;3006280,2986088;2698516,2970256;11544,232913;0,0" o:connectangles="0,0,0,0,0,0,0,0,0" textboxrect="0,0,3196659,2743200"/>
                  <v:textbox>
                    <w:txbxContent>
                      <w:p w14:paraId="7551B769" w14:textId="77777777" w:rsidR="00FD4BCB" w:rsidRDefault="00FD4BCB" w:rsidP="00FD4BCB">
                        <w:pPr>
                          <w:jc w:val="center"/>
                        </w:pPr>
                        <w:r>
                          <w:rPr>
                            <w:lang w:bidi="es-ES"/>
                          </w:rPr>
                          <w:br/>
                        </w:r>
                      </w:p>
                    </w:txbxContent>
                  </v:textbox>
                </v:shape>
              </v:group>
              <v:oval id="Elipse 57" o:spid="_x0000_s1225" style="position:absolute;left:4095;top:41719;width:3582;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" fillcolor="#2f3342 [3206]" stroked="f" strokeweight="1pt">
                <v:stroke joinstyle="miter"/>
              </v:oval>
              <v:oval id="Elipse 58" o:spid="_x0000_s1226" style="position:absolute;left:7620;top:40005;width:17030;height:17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" filled="f" strokecolor="#c0f400 [3204]" strokeweight="1pt">
                <v:stroke joinstyle="miter"/>
              </v:oval>
              <v:oval id="Elipse 60" o:spid="_x0000_s1227" style="position:absolute;left:43243;top:39909;width:1255;height:1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" fillcolor="#70ad47 [3209]" stroked="f" strokeweight="1pt">
                <v:stroke joinstyle="miter"/>
              </v:oval>
              <v:oval id="Elipse 61" o:spid="_x0000_s1228" style="position:absolute;left:33909;top:41910;width:29527;height:29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" filled="f" strokecolor="#c0f400 [3204]" strokeweight="1pt">
                <v:stroke joinstyle="miter"/>
              </v:oval>
              <v:oval id="Elipse 62" o:spid="_x0000_s1229" style="position:absolute;left:68484;top:19907;width:3582;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" fillcolor="#c0f400 [3204]" stroked="f" strokeweight="1pt">
                <v:stroke joinstyle="miter"/>
              </v:oval>
              <v:oval id="Elipse 65" o:spid="_x0000_s1230" style="position:absolute;left:75723;top:25146;width:2134;height:2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" fillcolor="#44546a [3215]" stroked="f" strokeweight="1pt">
                <v:stroke joinstyle="miter"/>
              </v:oval>
              <v:oval id="Elipse 66" o:spid="_x0000_s1231" style="position:absolute;left:65627;top:13430;width:13411;height:13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" filled="f" strokecolor="#c0f400 [3204]" strokeweight="1pt">
                <v:stroke joinstyle="miter"/>
              </v:oval>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51155" w14:textId="77777777" w:rsidR="00FD4BCB" w:rsidRDefault="00FD4BCB">
    <w:pPr>
      <w:pStyle w:val="Encabezado"/>
    </w:pPr>
    <w:r>
      <w:rPr>
        <w:noProof/>
        <w:lang w:bidi="es-ES"/>
      </w:rPr>
      <mc:AlternateContent>
        <mc:Choice Requires="wpg">
          <w:drawing>
            <wp:anchor distT="0" distB="0" distL="114300" distR="114300" simplePos="0" relativeHeight="251659264" behindDoc="0" locked="0" layoutInCell="1" allowOverlap="1" wp14:anchorId="21DB0FE4" wp14:editId="6BFD73D6">
              <wp:simplePos x="0" y="0"/>
              <wp:positionH relativeFrom="page">
                <wp:posOffset>712381</wp:posOffset>
              </wp:positionH>
              <wp:positionV relativeFrom="page">
                <wp:posOffset>202019</wp:posOffset>
              </wp:positionV>
              <wp:extent cx="9196494" cy="7361144"/>
              <wp:effectExtent l="0" t="0" r="24130" b="22225"/>
              <wp:wrapNone/>
              <wp:docPr id="1" name="Grupo 1" descr="Imágenes de fondo exteriores y diseños de énfasis en forma de círculos con y sin relleno"/>
              <wp:cNvGraphicFramePr/>
              <a:graphic xmlns:a="http://schemas.openxmlformats.org/drawingml/2006/main">
                <a:graphicData uri="http://schemas.microsoft.com/office/word/2010/wordprocessingGroup">
                  <wpg:wgp>
                    <wpg:cNvGrpSpPr/>
                    <wpg:grpSpPr>
                      <a:xfrm>
                        <a:off x="0" y="0"/>
                        <a:ext cx="9196494" cy="7361144"/>
                        <a:chOff x="-254880" y="0"/>
                        <a:chExt cx="9184981" cy="7361144"/>
                      </a:xfrm>
                    </wpg:grpSpPr>
                    <wps:wsp>
                      <wps:cNvPr id="570" name="Rectángulo 570"/>
                      <wps:cNvSpPr/>
                      <wps:spPr>
                        <a:xfrm>
                          <a:off x="2676032" y="0"/>
                          <a:ext cx="3362527" cy="73152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 name="Grupo 6"/>
                      <wpg:cNvGrpSpPr/>
                      <wpg:grpSpPr>
                        <a:xfrm>
                          <a:off x="2808460" y="5772150"/>
                          <a:ext cx="3200400" cy="1536476"/>
                          <a:chOff x="-104760" y="0"/>
                          <a:chExt cx="3157220" cy="1536476"/>
                        </a:xfrm>
                      </wpg:grpSpPr>
                      <wps:wsp>
                        <wps:cNvPr id="39" name="Forma libre 27"/>
                        <wps:cNvSpPr/>
                        <wps:spPr>
                          <a:xfrm>
                            <a:off x="-104760" y="0"/>
                            <a:ext cx="3157220" cy="1525270"/>
                          </a:xfrm>
                          <a:custGeom>
                            <a:avLst/>
                            <a:gdLst>
                              <a:gd name="connsiteX0" fmla="*/ 3194887 w 6389774"/>
                              <a:gd name="connsiteY0" fmla="*/ 0 h 3088004"/>
                              <a:gd name="connsiteX1" fmla="*/ 6388386 w 6389774"/>
                              <a:gd name="connsiteY1" fmla="*/ 3033109 h 3088004"/>
                              <a:gd name="connsiteX2" fmla="*/ 6389774 w 6389774"/>
                              <a:gd name="connsiteY2" fmla="*/ 3088004 h 3088004"/>
                              <a:gd name="connsiteX3" fmla="*/ 0 w 6389774"/>
                              <a:gd name="connsiteY3" fmla="*/ 3088004 h 3088004"/>
                              <a:gd name="connsiteX4" fmla="*/ 1388 w 6389774"/>
                              <a:gd name="connsiteY4" fmla="*/ 3033109 h 3088004"/>
                              <a:gd name="connsiteX5" fmla="*/ 3194887 w 6389774"/>
                              <a:gd name="connsiteY5" fmla="*/ 0 h 3088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389774" h="3088004">
                                <a:moveTo>
                                  <a:pt x="3194887" y="0"/>
                                </a:moveTo>
                                <a:cubicBezTo>
                                  <a:pt x="4905718" y="0"/>
                                  <a:pt x="6302743" y="1343562"/>
                                  <a:pt x="6388386" y="3033109"/>
                                </a:cubicBezTo>
                                <a:lnTo>
                                  <a:pt x="6389774" y="3088004"/>
                                </a:lnTo>
                                <a:lnTo>
                                  <a:pt x="0" y="3088004"/>
                                </a:lnTo>
                                <a:lnTo>
                                  <a:pt x="1388" y="3033109"/>
                                </a:lnTo>
                                <a:cubicBezTo>
                                  <a:pt x="87031" y="1343562"/>
                                  <a:pt x="1484056" y="0"/>
                                  <a:pt x="3194887" y="0"/>
                                </a:cubicBezTo>
                                <a:close/>
                              </a:path>
                            </a:pathLst>
                          </a:custGeom>
                          <a:noFill/>
                          <a:ln w="1270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orma libre 27" descr="Primer plano de la oficina de una empresa de software " title="empresa de software"/>
                        <wps:cNvSpPr/>
                        <wps:spPr>
                          <a:xfrm>
                            <a:off x="20746" y="125506"/>
                            <a:ext cx="2920365" cy="1410970"/>
                          </a:xfrm>
                          <a:custGeom>
                            <a:avLst/>
                            <a:gdLst>
                              <a:gd name="connsiteX0" fmla="*/ 3194887 w 6389774"/>
                              <a:gd name="connsiteY0" fmla="*/ 0 h 3088004"/>
                              <a:gd name="connsiteX1" fmla="*/ 6388386 w 6389774"/>
                              <a:gd name="connsiteY1" fmla="*/ 3033109 h 3088004"/>
                              <a:gd name="connsiteX2" fmla="*/ 6389774 w 6389774"/>
                              <a:gd name="connsiteY2" fmla="*/ 3088004 h 3088004"/>
                              <a:gd name="connsiteX3" fmla="*/ 0 w 6389774"/>
                              <a:gd name="connsiteY3" fmla="*/ 3088004 h 3088004"/>
                              <a:gd name="connsiteX4" fmla="*/ 1388 w 6389774"/>
                              <a:gd name="connsiteY4" fmla="*/ 3033109 h 3088004"/>
                              <a:gd name="connsiteX5" fmla="*/ 3194887 w 6389774"/>
                              <a:gd name="connsiteY5" fmla="*/ 0 h 3088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389774" h="3088004">
                                <a:moveTo>
                                  <a:pt x="3194887" y="0"/>
                                </a:moveTo>
                                <a:cubicBezTo>
                                  <a:pt x="4905718" y="0"/>
                                  <a:pt x="6302743" y="1343562"/>
                                  <a:pt x="6388386" y="3033109"/>
                                </a:cubicBezTo>
                                <a:lnTo>
                                  <a:pt x="6389774" y="3088004"/>
                                </a:lnTo>
                                <a:lnTo>
                                  <a:pt x="0" y="3088004"/>
                                </a:lnTo>
                                <a:lnTo>
                                  <a:pt x="1388" y="3033109"/>
                                </a:lnTo>
                                <a:cubicBezTo>
                                  <a:pt x="87031" y="1343562"/>
                                  <a:pt x="1484056" y="0"/>
                                  <a:pt x="3194887" y="0"/>
                                </a:cubicBezTo>
                                <a:close/>
                              </a:path>
                            </a:pathLst>
                          </a:custGeom>
                          <a:blipFill dpi="0" rotWithShape="1">
                            <a:blip r:embed="rId1">
                              <a:extLst>
                                <a:ext uri="{BEBA8EAE-BF5A-486C-A8C5-ECC9F3942E4B}">
                                  <a14:imgProps xmlns:a14="http://schemas.microsoft.com/office/drawing/2010/main">
                                    <a14:imgLayer r:embed="rId2">
                                      <a14:imgEffect>
                                        <a14:saturation sat="0"/>
                                      </a14:imgEffect>
                                    </a14:imgLayer>
                                  </a14:imgProps>
                                </a:ext>
                              </a:extLst>
                            </a:blip>
                            <a:srcRect/>
                            <a:stretch>
                              <a:fillRect t="-30503" b="-30503"/>
                            </a:stretch>
                          </a:blipFill>
                          <a:ln w="381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 name="Elipse 13"/>
                      <wps:cNvSpPr/>
                      <wps:spPr>
                        <a:xfrm>
                          <a:off x="3037053" y="247650"/>
                          <a:ext cx="2626360" cy="2626360"/>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9" name="Grupo 79" descr="gráficos de círculos" title="gráficos de círculos"/>
                      <wpg:cNvGrpSpPr/>
                      <wpg:grpSpPr>
                        <a:xfrm>
                          <a:off x="6353175" y="2905125"/>
                          <a:ext cx="2576926" cy="3994892"/>
                          <a:chOff x="0" y="0"/>
                          <a:chExt cx="3101975" cy="4808855"/>
                        </a:xfrm>
                      </wpg:grpSpPr>
                      <wps:wsp>
                        <wps:cNvPr id="20" name="Elipse 20"/>
                        <wps:cNvSpPr/>
                        <wps:spPr>
                          <a:xfrm>
                            <a:off x="0" y="243840"/>
                            <a:ext cx="3101340" cy="3101340"/>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Elipse 21"/>
                        <wps:cNvSpPr/>
                        <wps:spPr>
                          <a:xfrm>
                            <a:off x="2331720" y="4038600"/>
                            <a:ext cx="770255" cy="770255"/>
                          </a:xfrm>
                          <a:prstGeom prst="ellipse">
                            <a:avLst/>
                          </a:prstGeom>
                          <a:solidFill>
                            <a:schemeClr val="accent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457200" y="45720"/>
                            <a:ext cx="412339" cy="412339"/>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descr="desarrolladores de software" title="desarrolladores de software"/>
                        <wps:cNvSpPr/>
                        <wps:spPr>
                          <a:xfrm>
                            <a:off x="106680" y="350520"/>
                            <a:ext cx="2886710" cy="2886710"/>
                          </a:xfrm>
                          <a:prstGeom prst="ellipse">
                            <a:avLst/>
                          </a:prstGeom>
                          <a:blipFill dpi="0" rotWithShape="1">
                            <a:blip r:embed="rId3">
                              <a:extLst>
                                <a:ext uri="{BEBA8EAE-BF5A-486C-A8C5-ECC9F3942E4B}">
                                  <a14:imgProps xmlns:a14="http://schemas.microsoft.com/office/drawing/2010/main">
                                    <a14:imgLayer r:embed="rId4">
                                      <a14:imgEffect>
                                        <a14:saturation sat="0"/>
                                      </a14:imgEffect>
                                    </a14:imgLayer>
                                  </a14:imgProps>
                                </a:ext>
                              </a:extLst>
                            </a:blip>
                            <a:srcRect/>
                            <a:stretch>
                              <a:fillRect l="-27326" r="-10522"/>
                            </a:stretch>
                          </a:blipFill>
                          <a:ln>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2BBE2D2" w14:textId="77777777" w:rsidR="00FD4BCB" w:rsidRDefault="00FD4BCB" w:rsidP="00FD4B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Elipse 24"/>
                        <wps:cNvSpPr/>
                        <wps:spPr>
                          <a:xfrm>
                            <a:off x="2468880" y="3535680"/>
                            <a:ext cx="125095" cy="12509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Elipse 31"/>
                        <wps:cNvSpPr/>
                        <wps:spPr>
                          <a:xfrm>
                            <a:off x="732002" y="3477107"/>
                            <a:ext cx="1207345" cy="1207389"/>
                          </a:xfrm>
                          <a:prstGeom prst="ellipse">
                            <a:avLst/>
                          </a:prstGeom>
                          <a:noFill/>
                          <a:ln>
                            <a:solidFill>
                              <a:schemeClr val="accent2"/>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Elipse 32"/>
                        <wps:cNvSpPr/>
                        <wps:spPr>
                          <a:xfrm>
                            <a:off x="949374" y="3680931"/>
                            <a:ext cx="780313" cy="780435"/>
                          </a:xfrm>
                          <a:prstGeom prst="ellipse">
                            <a:avLst/>
                          </a:prstGeom>
                          <a:solidFill>
                            <a:schemeClr val="tx2"/>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Elipse 33"/>
                        <wps:cNvSpPr/>
                        <wps:spPr>
                          <a:xfrm>
                            <a:off x="1264920" y="2407920"/>
                            <a:ext cx="1757045" cy="1757045"/>
                          </a:xfrm>
                          <a:prstGeom prst="ellipse">
                            <a:avLst/>
                          </a:prstGeom>
                          <a:noFill/>
                          <a:ln>
                            <a:solidFill>
                              <a:schemeClr val="accent5"/>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Elipse 34"/>
                        <wps:cNvSpPr/>
                        <wps:spPr>
                          <a:xfrm>
                            <a:off x="2026920" y="0"/>
                            <a:ext cx="1035685" cy="1035685"/>
                          </a:xfrm>
                          <a:prstGeom prst="ellipse">
                            <a:avLst/>
                          </a:prstGeom>
                          <a:noFill/>
                          <a:ln>
                            <a:solidFill>
                              <a:schemeClr val="accent6"/>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Elipse 37"/>
                      <wps:cNvSpPr/>
                      <wps:spPr>
                        <a:xfrm>
                          <a:off x="5067300" y="3143250"/>
                          <a:ext cx="412115" cy="412115"/>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Elipse 38"/>
                      <wps:cNvSpPr/>
                      <wps:spPr>
                        <a:xfrm>
                          <a:off x="3686175" y="5676900"/>
                          <a:ext cx="125506" cy="125506"/>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3551403" y="114300"/>
                          <a:ext cx="358588" cy="358588"/>
                        </a:xfrm>
                        <a:prstGeom prst="ellipse">
                          <a:avLst/>
                        </a:prstGeom>
                        <a:solidFill>
                          <a:schemeClr val="accent5"/>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Elipse 46"/>
                      <wps:cNvSpPr/>
                      <wps:spPr>
                        <a:xfrm>
                          <a:off x="-254880" y="5619750"/>
                          <a:ext cx="358588" cy="358588"/>
                        </a:xfrm>
                        <a:prstGeom prst="ellipse">
                          <a:avLst/>
                        </a:prstGeom>
                        <a:solidFill>
                          <a:schemeClr val="accent1"/>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430928" y="5657850"/>
                          <a:ext cx="1703294" cy="1703294"/>
                        </a:xfrm>
                        <a:prstGeom prst="ellipse">
                          <a:avLst/>
                        </a:prstGeom>
                        <a:noFill/>
                        <a:ln>
                          <a:solidFill>
                            <a:schemeClr val="accent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Elipse 50"/>
                      <wps:cNvSpPr/>
                      <wps:spPr>
                        <a:xfrm>
                          <a:off x="2181225" y="7143750"/>
                          <a:ext cx="125506" cy="125506"/>
                        </a:xfrm>
                        <a:prstGeom prst="ellipse">
                          <a:avLst/>
                        </a:prstGeom>
                        <a:solidFill>
                          <a:schemeClr val="accent3"/>
                        </a:solidFill>
                        <a:ln>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ángulo 78"/>
                      <wps:cNvSpPr/>
                      <wps:spPr>
                        <a:xfrm>
                          <a:off x="6829425" y="485775"/>
                          <a:ext cx="1645920" cy="1645920"/>
                        </a:xfrm>
                        <a:prstGeom prst="rect">
                          <a:avLst/>
                        </a:prstGeom>
                        <a:noFill/>
                        <a:ln w="6350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73E2A3" w14:textId="77777777" w:rsidR="00FD4BCB" w:rsidRPr="00E73235" w:rsidRDefault="00FD4BCB" w:rsidP="00FD4BCB">
                            <w:pPr>
                              <w:jc w:val="center"/>
                              <w:rPr>
                                <w:color w:val="44546A" w:themeColor="text2"/>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94700</wp14:pctHeight>
              </wp14:sizeRelV>
            </wp:anchor>
          </w:drawing>
        </mc:Choice>
        <mc:Fallback>
          <w:pict>
            <v:group w14:anchorId="21DB0FE4" id="Grupo 1" o:spid="_x0000_s1232" alt="Imágenes de fondo exteriores y diseños de énfasis en forma de círculos con y sin relleno" style="position:absolute;margin-left:56.1pt;margin-top:15.9pt;width:724.15pt;height:579.6pt;z-index:251659264;mso-height-percent:947;mso-position-horizontal-relative:page;mso-position-vertical-relative:page;mso-height-percent:947" coordorigin="-2548" coordsize="91849,7361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">
              <v:rect id="Rectángulo 570" o:spid="_x0000_s1233" style="position:absolute;left:26760;width:33625;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" fillcolor="#44546a [3215]" stroked="f" strokeweight="1pt"/>
              <v:group id="Grupo 6" o:spid="_x0000_s1234" style="position:absolute;left:28084;top:57721;width:32004;height:15365" coordorigin="-1047" coordsize="31572,1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orma libre 27" o:spid="_x0000_s1235" style="position:absolute;left:-1047;width:31571;height:15252;visibility:visible;mso-wrap-style:square;v-text-anchor:middle" coordsize="6389774,308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" path="m3194887,c4905718,,6302743,1343562,6388386,3033109r1388,54895l,3088004r1388,-54895c87031,1343562,1484056,,3194887,xe" filled="f" strokecolor="#05d74d [3205]" strokeweight="1pt">
                  <v:stroke joinstyle="miter"/>
                  <v:path arrowok="t" o:connecttype="custom" o:connectlocs="1578610,0;3156534,1498155;3157220,1525270;0,1525270;686,1498155;1578610,0" o:connectangles="0,0,0,0,0,0"/>
                </v:shape>
                <v:shape id="Forma libre 27" o:spid="_x0000_s1236" alt="Primer plano de la oficina de una empresa de software " style="position:absolute;left:207;top:1255;width:29204;height:14109;visibility:visible;mso-wrap-style:square;v-text-anchor:middle" coordsize="6389774,3088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" path="m3194887,c4905718,,6302743,1343562,6388386,3033109r1388,54895l,3088004r1388,-54895c87031,1343562,1484056,,3194887,xe" stroked="f" strokeweight="3pt">
                  <v:fill r:id="rId5" o:title="Primer plano de la oficina de una empresa de software " recolor="t" rotate="t" type="frame"/>
                  <v:stroke joinstyle="miter"/>
                  <v:path arrowok="t" o:connecttype="custom" o:connectlocs="1460183,0;2919731,1385887;2920365,1410970;0,1410970;634,1385887;1460183,0" o:connectangles="0,0,0,0,0,0"/>
                </v:shape>
              </v:group>
              <v:oval id="Elipse 13" o:spid="_x0000_s1237" style="position:absolute;left:30370;top:2476;width:26264;height:26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" filled="f" strokecolor="#c0f400 [3204]" strokeweight="1pt">
                <v:stroke joinstyle="miter"/>
              </v:oval>
              <v:group id="Grupo 79" o:spid="_x0000_s1238" alt="gráficos de círculos" style="position:absolute;left:63531;top:29051;width:25770;height:39949" coordsize="31019,4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oval id="Elipse 20" o:spid="_x0000_s1239" style="position:absolute;top:2438;width:31013;height:31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" filled="f" strokecolor="#c0f400 [3204]" strokeweight="1pt">
                  <v:stroke joinstyle="miter"/>
                </v:oval>
                <v:oval id="Elipse 21" o:spid="_x0000_s1240" style="position:absolute;left:23317;top:40386;width:7702;height: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" fillcolor="#c0f400 [3204]" stroked="f" strokeweight="1pt">
                  <v:stroke joinstyle="miter"/>
                </v:oval>
                <v:oval id="Elipse 22" o:spid="_x0000_s1241" style="position:absolute;left:4572;top:457;width:4123;height:4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" fillcolor="#2f3342 [3206]" stroked="f" strokeweight="1pt">
                  <v:stroke joinstyle="miter"/>
                </v:oval>
                <v:oval id="Elipse 23" o:spid="_x0000_s1242" alt="desarrolladores de software" style="position:absolute;left:1066;top:3505;width:28867;height:28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" stroked="f" strokeweight="1pt">
                  <v:fill r:id="rId6" o:title="desarrolladores de software" recolor="t" rotate="t" type="frame"/>
                  <v:stroke joinstyle="miter"/>
                  <v:textbox>
                    <w:txbxContent>
                      <w:p w14:paraId="32BBE2D2" w14:textId="77777777" w:rsidR="00FD4BCB" w:rsidRDefault="00FD4BCB" w:rsidP="00FD4BCB">
                        <w:pPr>
                          <w:jc w:val="center"/>
                        </w:pPr>
                      </w:p>
                    </w:txbxContent>
                  </v:textbox>
                </v:oval>
                <v:oval id="Elipse 24" o:spid="_x0000_s1243" style="position:absolute;left:24688;top:35356;width:1251;height:1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" fillcolor="#2f3342 [3206]" stroked="f" strokeweight="1pt">
                  <v:stroke joinstyle="miter"/>
                </v:oval>
                <v:oval id="Elipse 31" o:spid="_x0000_s1244" style="position:absolute;left:7320;top:34771;width:12073;height:12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" filled="f" strokecolor="#05d74d [3205]" strokeweight="1pt">
                  <v:stroke joinstyle="miter"/>
                </v:oval>
                <v:oval id="Elipse 32" o:spid="_x0000_s1245" style="position:absolute;left:9493;top:36809;width:7803;height:7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" fillcolor="#44546a [3215]" stroked="f" strokeweight="1pt">
                  <v:stroke joinstyle="miter"/>
                </v:oval>
                <v:oval id="Elipse 33" o:spid="_x0000_s1246" style="position:absolute;left:12649;top:24079;width:17570;height:17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" filled="f" strokecolor="#05ee55 [3208]" strokeweight="1pt">
                  <v:stroke joinstyle="miter"/>
                </v:oval>
                <v:oval id="Elipse 34" o:spid="_x0000_s1247" style="position:absolute;left:20269;width:10357;height:1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" filled="f" strokecolor="#70ad47 [3209]" strokeweight="1pt">
                  <v:stroke joinstyle="miter"/>
                </v:oval>
              </v:group>
              <v:oval id="Elipse 37" o:spid="_x0000_s1248" style="position:absolute;left:50673;top:31432;width:4121;height:41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" fillcolor="#2f3342 [3206]" stroked="f" strokeweight="1pt">
                <v:stroke joinstyle="miter"/>
              </v:oval>
              <v:oval id="Elipse 38" o:spid="_x0000_s1249" style="position:absolute;left:36861;top:56769;width:1255;height:1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" fillcolor="#2f3342 [3206]" stroked="f" strokeweight="1pt">
                <v:stroke joinstyle="miter"/>
              </v:oval>
              <v:oval id="Elipse 40" o:spid="_x0000_s1250" style="position:absolute;left:35514;top:1143;width:3585;height: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" fillcolor="#05ee55 [3208]" stroked="f" strokeweight="1pt">
                <v:stroke joinstyle="miter"/>
              </v:oval>
              <v:oval id="Elipse 46" o:spid="_x0000_s1251" style="position:absolute;left:-2548;top:56197;width:3585;height:3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" fillcolor="#c0f400 [3204]" stroked="f" strokeweight="1pt">
                <v:stroke joinstyle="miter"/>
              </v:oval>
              <v:oval id="Elipse 49" o:spid="_x0000_s1252" style="position:absolute;left:4309;top:56578;width:17033;height:17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" filled="f" strokecolor="#c0f400 [3204]" strokeweight="1pt">
                <v:stroke joinstyle="miter"/>
              </v:oval>
              <v:oval id="Elipse 50" o:spid="_x0000_s1253" style="position:absolute;left:21812;top:71437;width:1255;height:1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" fillcolor="#2f3342 [3206]" stroked="f" strokeweight="1pt">
                <v:stroke joinstyle="miter"/>
              </v:oval>
              <v:rect id="Rectángulo 78" o:spid="_x0000_s1254" style="position:absolute;left:68294;top:4857;width:16459;height:16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" filled="f" strokecolor="#44546a [3215]" strokeweight="5pt">
                <v:textbox>
                  <w:txbxContent>
                    <w:p w14:paraId="3773E2A3" w14:textId="77777777" w:rsidR="00FD4BCB" w:rsidRPr="00E73235" w:rsidRDefault="00FD4BCB" w:rsidP="00FD4BCB">
                      <w:pPr>
                        <w:jc w:val="center"/>
                        <w:rPr>
                          <w:color w:val="44546A" w:themeColor="text2"/>
                          <w:sz w:val="48"/>
                        </w:rPr>
                      </w:pPr>
                    </w:p>
                  </w:txbxContent>
                </v:textbox>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352C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C7442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330E49"/>
    <w:multiLevelType w:val="multilevel"/>
    <w:tmpl w:val="52A4F67A"/>
    <w:numStyleLink w:val="Estilo1"/>
  </w:abstractNum>
  <w:abstractNum w:abstractNumId="3" w15:restartNumberingAfterBreak="0">
    <w:nsid w:val="346E2CFD"/>
    <w:multiLevelType w:val="hybridMultilevel"/>
    <w:tmpl w:val="52A4F6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D6D92"/>
    <w:multiLevelType w:val="multilevel"/>
    <w:tmpl w:val="52A4F67A"/>
    <w:styleLink w:val="Estilo1"/>
    <w:lvl w:ilvl="0">
      <w:start w:val="1"/>
      <w:numFmt w:val="bullet"/>
      <w:lvlText w:val=""/>
      <w:lvlJc w:val="left"/>
      <w:pPr>
        <w:ind w:left="720" w:hanging="360"/>
      </w:pPr>
      <w:rPr>
        <w:rFonts w:ascii="Wingdings" w:hAnsi="Wingdings" w:hint="default"/>
        <w:color w:val="44546A" w:themeColor="text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ED451E9"/>
    <w:multiLevelType w:val="hybridMultilevel"/>
    <w:tmpl w:val="2378F7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755397B"/>
    <w:multiLevelType w:val="hybridMultilevel"/>
    <w:tmpl w:val="8D849FB4"/>
    <w:lvl w:ilvl="0" w:tplc="4BC09390">
      <w:start w:val="1"/>
      <w:numFmt w:val="bullet"/>
      <w:lvlText w:val=""/>
      <w:lvlJc w:val="left"/>
      <w:pPr>
        <w:ind w:left="720" w:hanging="360"/>
      </w:pPr>
      <w:rPr>
        <w:rFonts w:ascii="Symbol" w:hAnsi="Symbol" w:hint="default"/>
        <w:color w:val="FF33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1D6E3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FDE3617"/>
    <w:multiLevelType w:val="hybridMultilevel"/>
    <w:tmpl w:val="BC3AB0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89727984">
    <w:abstractNumId w:val="1"/>
  </w:num>
  <w:num w:numId="2" w16cid:durableId="438527721">
    <w:abstractNumId w:val="0"/>
  </w:num>
  <w:num w:numId="3" w16cid:durableId="738819956">
    <w:abstractNumId w:val="7"/>
  </w:num>
  <w:num w:numId="4" w16cid:durableId="1924096427">
    <w:abstractNumId w:val="8"/>
  </w:num>
  <w:num w:numId="5" w16cid:durableId="621158633">
    <w:abstractNumId w:val="3"/>
  </w:num>
  <w:num w:numId="6" w16cid:durableId="369187178">
    <w:abstractNumId w:val="4"/>
  </w:num>
  <w:num w:numId="7" w16cid:durableId="1070539501">
    <w:abstractNumId w:val="2"/>
  </w:num>
  <w:num w:numId="8" w16cid:durableId="1537425634">
    <w:abstractNumId w:val="6"/>
  </w:num>
  <w:num w:numId="9" w16cid:durableId="15280579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622A"/>
    <w:rsid w:val="00004C89"/>
    <w:rsid w:val="00005967"/>
    <w:rsid w:val="0000611D"/>
    <w:rsid w:val="00007244"/>
    <w:rsid w:val="00022E71"/>
    <w:rsid w:val="00023293"/>
    <w:rsid w:val="00023DC2"/>
    <w:rsid w:val="000244BE"/>
    <w:rsid w:val="000310C9"/>
    <w:rsid w:val="0003751A"/>
    <w:rsid w:val="000412DF"/>
    <w:rsid w:val="00041932"/>
    <w:rsid w:val="000438C0"/>
    <w:rsid w:val="000470C3"/>
    <w:rsid w:val="00047CD3"/>
    <w:rsid w:val="0005081D"/>
    <w:rsid w:val="000542EA"/>
    <w:rsid w:val="00054691"/>
    <w:rsid w:val="00061977"/>
    <w:rsid w:val="00061B48"/>
    <w:rsid w:val="00062385"/>
    <w:rsid w:val="00062801"/>
    <w:rsid w:val="000671E3"/>
    <w:rsid w:val="000718A3"/>
    <w:rsid w:val="00076A1C"/>
    <w:rsid w:val="00077CEB"/>
    <w:rsid w:val="00082C5D"/>
    <w:rsid w:val="00083D26"/>
    <w:rsid w:val="00087206"/>
    <w:rsid w:val="0008782A"/>
    <w:rsid w:val="00090968"/>
    <w:rsid w:val="00095415"/>
    <w:rsid w:val="000A065A"/>
    <w:rsid w:val="000A407F"/>
    <w:rsid w:val="000A4AD4"/>
    <w:rsid w:val="000A66FC"/>
    <w:rsid w:val="000A7215"/>
    <w:rsid w:val="000A731C"/>
    <w:rsid w:val="000B0BE3"/>
    <w:rsid w:val="000B11B6"/>
    <w:rsid w:val="000B5CA7"/>
    <w:rsid w:val="000B67C5"/>
    <w:rsid w:val="000C1977"/>
    <w:rsid w:val="000D72FC"/>
    <w:rsid w:val="000E39A7"/>
    <w:rsid w:val="000F49F5"/>
    <w:rsid w:val="000F52BD"/>
    <w:rsid w:val="00112F7C"/>
    <w:rsid w:val="00114EDE"/>
    <w:rsid w:val="00120DEC"/>
    <w:rsid w:val="00126C13"/>
    <w:rsid w:val="0013369B"/>
    <w:rsid w:val="00143285"/>
    <w:rsid w:val="0014700A"/>
    <w:rsid w:val="001526FC"/>
    <w:rsid w:val="0015479A"/>
    <w:rsid w:val="00170C78"/>
    <w:rsid w:val="00190A52"/>
    <w:rsid w:val="00191E20"/>
    <w:rsid w:val="001A07CD"/>
    <w:rsid w:val="001A1906"/>
    <w:rsid w:val="001B1DF8"/>
    <w:rsid w:val="001B4EA3"/>
    <w:rsid w:val="001B622A"/>
    <w:rsid w:val="001B6C0D"/>
    <w:rsid w:val="001C21B1"/>
    <w:rsid w:val="001C7FA5"/>
    <w:rsid w:val="001D27A1"/>
    <w:rsid w:val="001D3DD0"/>
    <w:rsid w:val="001D6CC4"/>
    <w:rsid w:val="001E0B32"/>
    <w:rsid w:val="001E3553"/>
    <w:rsid w:val="001E71CD"/>
    <w:rsid w:val="001F2E2E"/>
    <w:rsid w:val="00202C7F"/>
    <w:rsid w:val="002071DB"/>
    <w:rsid w:val="00207C96"/>
    <w:rsid w:val="002237EA"/>
    <w:rsid w:val="0022382B"/>
    <w:rsid w:val="00230591"/>
    <w:rsid w:val="00234B01"/>
    <w:rsid w:val="0023556D"/>
    <w:rsid w:val="00237DB5"/>
    <w:rsid w:val="002401BC"/>
    <w:rsid w:val="00242A78"/>
    <w:rsid w:val="002454FE"/>
    <w:rsid w:val="002504FB"/>
    <w:rsid w:val="002517E2"/>
    <w:rsid w:val="00253DEE"/>
    <w:rsid w:val="00257932"/>
    <w:rsid w:val="002647A1"/>
    <w:rsid w:val="00275CE9"/>
    <w:rsid w:val="00276785"/>
    <w:rsid w:val="002802CE"/>
    <w:rsid w:val="002838F4"/>
    <w:rsid w:val="00286DC9"/>
    <w:rsid w:val="002904EE"/>
    <w:rsid w:val="00297CEB"/>
    <w:rsid w:val="002A49B5"/>
    <w:rsid w:val="002B499F"/>
    <w:rsid w:val="002B5B44"/>
    <w:rsid w:val="002B7E86"/>
    <w:rsid w:val="002C1970"/>
    <w:rsid w:val="002D4F77"/>
    <w:rsid w:val="002D7C58"/>
    <w:rsid w:val="002E125A"/>
    <w:rsid w:val="002E41C2"/>
    <w:rsid w:val="002E7386"/>
    <w:rsid w:val="002E73A8"/>
    <w:rsid w:val="002E78EC"/>
    <w:rsid w:val="002F0936"/>
    <w:rsid w:val="002F1024"/>
    <w:rsid w:val="002F32E7"/>
    <w:rsid w:val="002F4C1E"/>
    <w:rsid w:val="003007A7"/>
    <w:rsid w:val="003222DC"/>
    <w:rsid w:val="003257E1"/>
    <w:rsid w:val="00325DEC"/>
    <w:rsid w:val="003361A1"/>
    <w:rsid w:val="00344147"/>
    <w:rsid w:val="003611B8"/>
    <w:rsid w:val="00361C69"/>
    <w:rsid w:val="0037154D"/>
    <w:rsid w:val="00387C01"/>
    <w:rsid w:val="003A0E3F"/>
    <w:rsid w:val="003A4285"/>
    <w:rsid w:val="003A504D"/>
    <w:rsid w:val="003A592D"/>
    <w:rsid w:val="003B38AF"/>
    <w:rsid w:val="003B4D4A"/>
    <w:rsid w:val="003C0A2E"/>
    <w:rsid w:val="003C2DD5"/>
    <w:rsid w:val="003C3E14"/>
    <w:rsid w:val="003C412B"/>
    <w:rsid w:val="003C4A35"/>
    <w:rsid w:val="003D3938"/>
    <w:rsid w:val="003E0563"/>
    <w:rsid w:val="003E3505"/>
    <w:rsid w:val="003E4F36"/>
    <w:rsid w:val="003E7D46"/>
    <w:rsid w:val="003F133C"/>
    <w:rsid w:val="003F18A9"/>
    <w:rsid w:val="003F3A71"/>
    <w:rsid w:val="003F4FD8"/>
    <w:rsid w:val="004045E5"/>
    <w:rsid w:val="00405DD3"/>
    <w:rsid w:val="00421496"/>
    <w:rsid w:val="00423D21"/>
    <w:rsid w:val="00424C4F"/>
    <w:rsid w:val="00426C74"/>
    <w:rsid w:val="00434461"/>
    <w:rsid w:val="0044367C"/>
    <w:rsid w:val="00445BFD"/>
    <w:rsid w:val="00451D17"/>
    <w:rsid w:val="00453803"/>
    <w:rsid w:val="00476C2C"/>
    <w:rsid w:val="00477697"/>
    <w:rsid w:val="00480B56"/>
    <w:rsid w:val="0048552B"/>
    <w:rsid w:val="004933FE"/>
    <w:rsid w:val="00493574"/>
    <w:rsid w:val="00493EAE"/>
    <w:rsid w:val="00495788"/>
    <w:rsid w:val="00496E40"/>
    <w:rsid w:val="00497DC7"/>
    <w:rsid w:val="00497F97"/>
    <w:rsid w:val="004A6523"/>
    <w:rsid w:val="004B17C5"/>
    <w:rsid w:val="004C1C25"/>
    <w:rsid w:val="004D3E35"/>
    <w:rsid w:val="004D5562"/>
    <w:rsid w:val="004E0C19"/>
    <w:rsid w:val="004E3901"/>
    <w:rsid w:val="004F45C8"/>
    <w:rsid w:val="004F70D8"/>
    <w:rsid w:val="00500564"/>
    <w:rsid w:val="00501B03"/>
    <w:rsid w:val="00511242"/>
    <w:rsid w:val="005123E9"/>
    <w:rsid w:val="005130CB"/>
    <w:rsid w:val="005135D1"/>
    <w:rsid w:val="0052298A"/>
    <w:rsid w:val="00532A66"/>
    <w:rsid w:val="0054135C"/>
    <w:rsid w:val="00546F66"/>
    <w:rsid w:val="00582204"/>
    <w:rsid w:val="005850AD"/>
    <w:rsid w:val="0059405C"/>
    <w:rsid w:val="0059411B"/>
    <w:rsid w:val="00595EEB"/>
    <w:rsid w:val="00597A3E"/>
    <w:rsid w:val="005A0F53"/>
    <w:rsid w:val="005A56C2"/>
    <w:rsid w:val="005A67A7"/>
    <w:rsid w:val="005B007C"/>
    <w:rsid w:val="005B7AA4"/>
    <w:rsid w:val="005B7BE0"/>
    <w:rsid w:val="005D7C66"/>
    <w:rsid w:val="005E347B"/>
    <w:rsid w:val="005E5B15"/>
    <w:rsid w:val="005F57E9"/>
    <w:rsid w:val="005F6219"/>
    <w:rsid w:val="00600F84"/>
    <w:rsid w:val="006100F4"/>
    <w:rsid w:val="006119EF"/>
    <w:rsid w:val="00612921"/>
    <w:rsid w:val="00620976"/>
    <w:rsid w:val="0062123A"/>
    <w:rsid w:val="006269F5"/>
    <w:rsid w:val="00635C80"/>
    <w:rsid w:val="00640277"/>
    <w:rsid w:val="00655ACC"/>
    <w:rsid w:val="00656440"/>
    <w:rsid w:val="0065784C"/>
    <w:rsid w:val="006651DB"/>
    <w:rsid w:val="006654DD"/>
    <w:rsid w:val="006676A1"/>
    <w:rsid w:val="00670289"/>
    <w:rsid w:val="00671A88"/>
    <w:rsid w:val="006723ED"/>
    <w:rsid w:val="00673093"/>
    <w:rsid w:val="00673374"/>
    <w:rsid w:val="00674641"/>
    <w:rsid w:val="00683282"/>
    <w:rsid w:val="00690CD5"/>
    <w:rsid w:val="00690EB7"/>
    <w:rsid w:val="0069724C"/>
    <w:rsid w:val="006976C0"/>
    <w:rsid w:val="006A00AB"/>
    <w:rsid w:val="006B2C09"/>
    <w:rsid w:val="006E2D42"/>
    <w:rsid w:val="006E47ED"/>
    <w:rsid w:val="006F3323"/>
    <w:rsid w:val="00702222"/>
    <w:rsid w:val="007147B1"/>
    <w:rsid w:val="007232A9"/>
    <w:rsid w:val="007308A2"/>
    <w:rsid w:val="00730E9E"/>
    <w:rsid w:val="007320E0"/>
    <w:rsid w:val="00733159"/>
    <w:rsid w:val="0074206B"/>
    <w:rsid w:val="00743D8B"/>
    <w:rsid w:val="00747893"/>
    <w:rsid w:val="007532F7"/>
    <w:rsid w:val="00753677"/>
    <w:rsid w:val="007651A0"/>
    <w:rsid w:val="00765E36"/>
    <w:rsid w:val="00777776"/>
    <w:rsid w:val="00780BF8"/>
    <w:rsid w:val="007813DC"/>
    <w:rsid w:val="00786BC1"/>
    <w:rsid w:val="00796B1F"/>
    <w:rsid w:val="007A1394"/>
    <w:rsid w:val="007A3AB0"/>
    <w:rsid w:val="007A4048"/>
    <w:rsid w:val="007B54B4"/>
    <w:rsid w:val="007C6DDC"/>
    <w:rsid w:val="007D7F24"/>
    <w:rsid w:val="007E0F0F"/>
    <w:rsid w:val="007E2A54"/>
    <w:rsid w:val="007E7CB2"/>
    <w:rsid w:val="007F1453"/>
    <w:rsid w:val="007F1D18"/>
    <w:rsid w:val="007F1F28"/>
    <w:rsid w:val="007F525E"/>
    <w:rsid w:val="00802607"/>
    <w:rsid w:val="00806D18"/>
    <w:rsid w:val="008201F2"/>
    <w:rsid w:val="0083044C"/>
    <w:rsid w:val="00836E68"/>
    <w:rsid w:val="008426AB"/>
    <w:rsid w:val="0084757E"/>
    <w:rsid w:val="008501AB"/>
    <w:rsid w:val="0085182D"/>
    <w:rsid w:val="00851F09"/>
    <w:rsid w:val="00854D96"/>
    <w:rsid w:val="00856CFD"/>
    <w:rsid w:val="008636AE"/>
    <w:rsid w:val="00863AA7"/>
    <w:rsid w:val="008709F5"/>
    <w:rsid w:val="00872F6B"/>
    <w:rsid w:val="0087666E"/>
    <w:rsid w:val="00877A91"/>
    <w:rsid w:val="00885F26"/>
    <w:rsid w:val="00886616"/>
    <w:rsid w:val="00887133"/>
    <w:rsid w:val="008A1F7F"/>
    <w:rsid w:val="008B6E3D"/>
    <w:rsid w:val="008B721A"/>
    <w:rsid w:val="008B7FB0"/>
    <w:rsid w:val="008C0D4D"/>
    <w:rsid w:val="008C2676"/>
    <w:rsid w:val="008C3F32"/>
    <w:rsid w:val="008C4716"/>
    <w:rsid w:val="008D262C"/>
    <w:rsid w:val="008D3480"/>
    <w:rsid w:val="008D3BCF"/>
    <w:rsid w:val="008D3F10"/>
    <w:rsid w:val="008E3921"/>
    <w:rsid w:val="008F0262"/>
    <w:rsid w:val="00911148"/>
    <w:rsid w:val="00911B8C"/>
    <w:rsid w:val="009160D9"/>
    <w:rsid w:val="00916453"/>
    <w:rsid w:val="00925552"/>
    <w:rsid w:val="00925E55"/>
    <w:rsid w:val="00930191"/>
    <w:rsid w:val="0093607B"/>
    <w:rsid w:val="0094511B"/>
    <w:rsid w:val="009462B9"/>
    <w:rsid w:val="009469B5"/>
    <w:rsid w:val="00947471"/>
    <w:rsid w:val="009525C6"/>
    <w:rsid w:val="00955EF1"/>
    <w:rsid w:val="0096116C"/>
    <w:rsid w:val="009739F6"/>
    <w:rsid w:val="0097420F"/>
    <w:rsid w:val="00974C86"/>
    <w:rsid w:val="00980CAE"/>
    <w:rsid w:val="009849EE"/>
    <w:rsid w:val="0098509B"/>
    <w:rsid w:val="00987B70"/>
    <w:rsid w:val="00991A53"/>
    <w:rsid w:val="009A40C3"/>
    <w:rsid w:val="009B31D6"/>
    <w:rsid w:val="009B49D0"/>
    <w:rsid w:val="009D5D5B"/>
    <w:rsid w:val="009D7EFD"/>
    <w:rsid w:val="009F1473"/>
    <w:rsid w:val="00A05187"/>
    <w:rsid w:val="00A06466"/>
    <w:rsid w:val="00A06601"/>
    <w:rsid w:val="00A11F3A"/>
    <w:rsid w:val="00A130B4"/>
    <w:rsid w:val="00A17FB7"/>
    <w:rsid w:val="00A21D9A"/>
    <w:rsid w:val="00A21E4E"/>
    <w:rsid w:val="00A25258"/>
    <w:rsid w:val="00A27710"/>
    <w:rsid w:val="00A4188B"/>
    <w:rsid w:val="00A60160"/>
    <w:rsid w:val="00A71DA8"/>
    <w:rsid w:val="00A724B3"/>
    <w:rsid w:val="00A743F4"/>
    <w:rsid w:val="00A850A2"/>
    <w:rsid w:val="00A87639"/>
    <w:rsid w:val="00A9478C"/>
    <w:rsid w:val="00A954C1"/>
    <w:rsid w:val="00A97D40"/>
    <w:rsid w:val="00AB0534"/>
    <w:rsid w:val="00AE7DA9"/>
    <w:rsid w:val="00AF0940"/>
    <w:rsid w:val="00AF1290"/>
    <w:rsid w:val="00AF3A6B"/>
    <w:rsid w:val="00AF5FB0"/>
    <w:rsid w:val="00B01EAF"/>
    <w:rsid w:val="00B04630"/>
    <w:rsid w:val="00B10630"/>
    <w:rsid w:val="00B1538B"/>
    <w:rsid w:val="00B21FCB"/>
    <w:rsid w:val="00B23159"/>
    <w:rsid w:val="00B259F2"/>
    <w:rsid w:val="00B3201D"/>
    <w:rsid w:val="00B40B84"/>
    <w:rsid w:val="00B51855"/>
    <w:rsid w:val="00B54FA8"/>
    <w:rsid w:val="00B57D26"/>
    <w:rsid w:val="00B63BA2"/>
    <w:rsid w:val="00B66514"/>
    <w:rsid w:val="00B7004C"/>
    <w:rsid w:val="00B7364E"/>
    <w:rsid w:val="00B7474C"/>
    <w:rsid w:val="00B74BA4"/>
    <w:rsid w:val="00B751D5"/>
    <w:rsid w:val="00B80F46"/>
    <w:rsid w:val="00B90B1F"/>
    <w:rsid w:val="00B9359D"/>
    <w:rsid w:val="00B953C6"/>
    <w:rsid w:val="00BA3C8B"/>
    <w:rsid w:val="00BA3F66"/>
    <w:rsid w:val="00BA3FFC"/>
    <w:rsid w:val="00BB3E50"/>
    <w:rsid w:val="00BB7D10"/>
    <w:rsid w:val="00BC2EDE"/>
    <w:rsid w:val="00BC46C0"/>
    <w:rsid w:val="00BD3BEE"/>
    <w:rsid w:val="00BE1201"/>
    <w:rsid w:val="00BE15BA"/>
    <w:rsid w:val="00BE3584"/>
    <w:rsid w:val="00BE64B7"/>
    <w:rsid w:val="00BE6E05"/>
    <w:rsid w:val="00BF1AD9"/>
    <w:rsid w:val="00BF3658"/>
    <w:rsid w:val="00C03322"/>
    <w:rsid w:val="00C0423D"/>
    <w:rsid w:val="00C04F2A"/>
    <w:rsid w:val="00C110DB"/>
    <w:rsid w:val="00C2281B"/>
    <w:rsid w:val="00C24466"/>
    <w:rsid w:val="00C32835"/>
    <w:rsid w:val="00C410EE"/>
    <w:rsid w:val="00C45BFD"/>
    <w:rsid w:val="00C50B44"/>
    <w:rsid w:val="00C57307"/>
    <w:rsid w:val="00C6006D"/>
    <w:rsid w:val="00C62216"/>
    <w:rsid w:val="00C640CD"/>
    <w:rsid w:val="00C66911"/>
    <w:rsid w:val="00C671D3"/>
    <w:rsid w:val="00C75A3F"/>
    <w:rsid w:val="00C83EED"/>
    <w:rsid w:val="00C84228"/>
    <w:rsid w:val="00C87CD2"/>
    <w:rsid w:val="00C87E85"/>
    <w:rsid w:val="00C926F4"/>
    <w:rsid w:val="00CA3C90"/>
    <w:rsid w:val="00CB0D1D"/>
    <w:rsid w:val="00CB2786"/>
    <w:rsid w:val="00CB3922"/>
    <w:rsid w:val="00CC24B6"/>
    <w:rsid w:val="00CC6558"/>
    <w:rsid w:val="00CD196C"/>
    <w:rsid w:val="00CD424D"/>
    <w:rsid w:val="00CD5D33"/>
    <w:rsid w:val="00CE11A8"/>
    <w:rsid w:val="00CE1BFF"/>
    <w:rsid w:val="00CF10E8"/>
    <w:rsid w:val="00D0268F"/>
    <w:rsid w:val="00D056B2"/>
    <w:rsid w:val="00D0664A"/>
    <w:rsid w:val="00D0748E"/>
    <w:rsid w:val="00D21DA1"/>
    <w:rsid w:val="00D30807"/>
    <w:rsid w:val="00D30F1D"/>
    <w:rsid w:val="00D35457"/>
    <w:rsid w:val="00D375CA"/>
    <w:rsid w:val="00D4221C"/>
    <w:rsid w:val="00D44B9F"/>
    <w:rsid w:val="00D5082D"/>
    <w:rsid w:val="00D51D36"/>
    <w:rsid w:val="00D56578"/>
    <w:rsid w:val="00D64F6C"/>
    <w:rsid w:val="00D849A9"/>
    <w:rsid w:val="00D8744A"/>
    <w:rsid w:val="00D87FB7"/>
    <w:rsid w:val="00DA0DE0"/>
    <w:rsid w:val="00DA249C"/>
    <w:rsid w:val="00DC3C3B"/>
    <w:rsid w:val="00DC4947"/>
    <w:rsid w:val="00DC7B41"/>
    <w:rsid w:val="00DD21C8"/>
    <w:rsid w:val="00DD3745"/>
    <w:rsid w:val="00DE0376"/>
    <w:rsid w:val="00DE2BCC"/>
    <w:rsid w:val="00DF0DBE"/>
    <w:rsid w:val="00DF1DE7"/>
    <w:rsid w:val="00DF5482"/>
    <w:rsid w:val="00DF5D45"/>
    <w:rsid w:val="00E03DCA"/>
    <w:rsid w:val="00E0645C"/>
    <w:rsid w:val="00E208C8"/>
    <w:rsid w:val="00E36BA4"/>
    <w:rsid w:val="00E37338"/>
    <w:rsid w:val="00E400A0"/>
    <w:rsid w:val="00E41759"/>
    <w:rsid w:val="00E41A97"/>
    <w:rsid w:val="00E42C3B"/>
    <w:rsid w:val="00E436DF"/>
    <w:rsid w:val="00E55D74"/>
    <w:rsid w:val="00E707BF"/>
    <w:rsid w:val="00E71D45"/>
    <w:rsid w:val="00E73235"/>
    <w:rsid w:val="00E756D2"/>
    <w:rsid w:val="00E76902"/>
    <w:rsid w:val="00E76EAD"/>
    <w:rsid w:val="00E81234"/>
    <w:rsid w:val="00E849E4"/>
    <w:rsid w:val="00E85496"/>
    <w:rsid w:val="00E856C4"/>
    <w:rsid w:val="00E969A6"/>
    <w:rsid w:val="00EA120D"/>
    <w:rsid w:val="00EA13F3"/>
    <w:rsid w:val="00EA49C3"/>
    <w:rsid w:val="00EB20D6"/>
    <w:rsid w:val="00EB2794"/>
    <w:rsid w:val="00EB328D"/>
    <w:rsid w:val="00EB76C9"/>
    <w:rsid w:val="00EC0F1F"/>
    <w:rsid w:val="00EC16AC"/>
    <w:rsid w:val="00ED4A56"/>
    <w:rsid w:val="00EE7F7E"/>
    <w:rsid w:val="00EF15A6"/>
    <w:rsid w:val="00EF541D"/>
    <w:rsid w:val="00F0681A"/>
    <w:rsid w:val="00F06936"/>
    <w:rsid w:val="00F0768D"/>
    <w:rsid w:val="00F235BD"/>
    <w:rsid w:val="00F242B3"/>
    <w:rsid w:val="00F245EE"/>
    <w:rsid w:val="00F30107"/>
    <w:rsid w:val="00F40AD1"/>
    <w:rsid w:val="00F444ED"/>
    <w:rsid w:val="00F4685D"/>
    <w:rsid w:val="00F47B49"/>
    <w:rsid w:val="00F61360"/>
    <w:rsid w:val="00F642FE"/>
    <w:rsid w:val="00F7020F"/>
    <w:rsid w:val="00F716FF"/>
    <w:rsid w:val="00F73933"/>
    <w:rsid w:val="00F827CA"/>
    <w:rsid w:val="00F830FF"/>
    <w:rsid w:val="00F85F59"/>
    <w:rsid w:val="00F90C06"/>
    <w:rsid w:val="00F93BE9"/>
    <w:rsid w:val="00F96C4B"/>
    <w:rsid w:val="00FA1B68"/>
    <w:rsid w:val="00FB45B7"/>
    <w:rsid w:val="00FC4BEC"/>
    <w:rsid w:val="00FC538A"/>
    <w:rsid w:val="00FC7F71"/>
    <w:rsid w:val="00FD4446"/>
    <w:rsid w:val="00FD4BCB"/>
    <w:rsid w:val="00FE1E26"/>
    <w:rsid w:val="00FE3193"/>
    <w:rsid w:val="00FF2231"/>
    <w:rsid w:val="00FF2CFA"/>
    <w:rsid w:val="00FF6B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D58A7"/>
  <w14:defaultImageDpi w14:val="32767"/>
  <w15:chartTrackingRefBased/>
  <w15:docId w15:val="{3E3A4585-3E92-4E5D-8C32-9C881224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4D5562"/>
    <w:pPr>
      <w:spacing w:line="240" w:lineRule="auto"/>
    </w:pPr>
  </w:style>
  <w:style w:type="paragraph" w:styleId="Ttulo1">
    <w:name w:val="heading 1"/>
    <w:basedOn w:val="Normal"/>
    <w:next w:val="Normal"/>
    <w:link w:val="Ttulo1Car"/>
    <w:uiPriority w:val="9"/>
    <w:qFormat/>
    <w:rsid w:val="00F40AD1"/>
    <w:pPr>
      <w:pBdr>
        <w:top w:val="single" w:sz="24" w:space="0" w:color="C0F400" w:themeColor="accent1"/>
        <w:left w:val="single" w:sz="24" w:space="0" w:color="C0F400" w:themeColor="accent1"/>
        <w:bottom w:val="single" w:sz="24" w:space="0" w:color="C0F400" w:themeColor="accent1"/>
        <w:right w:val="single" w:sz="24" w:space="0" w:color="C0F400" w:themeColor="accent1"/>
      </w:pBdr>
      <w:shd w:val="clear" w:color="auto" w:fill="C0F400" w:themeFill="accent1"/>
      <w:spacing w:after="0"/>
      <w:jc w:val="center"/>
      <w:outlineLvl w:val="0"/>
    </w:pPr>
    <w:rPr>
      <w:b/>
      <w:caps/>
      <w:color w:val="000000" w:themeColor="text1"/>
      <w:spacing w:val="15"/>
      <w:sz w:val="32"/>
      <w:szCs w:val="32"/>
    </w:rPr>
  </w:style>
  <w:style w:type="paragraph" w:styleId="Ttulo2">
    <w:name w:val="heading 2"/>
    <w:basedOn w:val="Normal"/>
    <w:next w:val="Normal"/>
    <w:link w:val="Ttulo2Car"/>
    <w:uiPriority w:val="9"/>
    <w:semiHidden/>
    <w:qFormat/>
    <w:rsid w:val="000310C9"/>
    <w:pPr>
      <w:pBdr>
        <w:top w:val="single" w:sz="24" w:space="0" w:color="F3FFC9" w:themeColor="accent1" w:themeTint="33"/>
        <w:left w:val="single" w:sz="24" w:space="0" w:color="F3FFC9" w:themeColor="accent1" w:themeTint="33"/>
        <w:bottom w:val="single" w:sz="24" w:space="0" w:color="F3FFC9" w:themeColor="accent1" w:themeTint="33"/>
        <w:right w:val="single" w:sz="24" w:space="0" w:color="F3FFC9" w:themeColor="accent1" w:themeTint="33"/>
      </w:pBdr>
      <w:shd w:val="clear" w:color="auto" w:fill="F3FFC9" w:themeFill="accent1" w:themeFillTint="33"/>
      <w:spacing w:after="0"/>
      <w:outlineLvl w:val="1"/>
    </w:pPr>
    <w:rPr>
      <w:caps/>
      <w:spacing w:val="15"/>
    </w:rPr>
  </w:style>
  <w:style w:type="paragraph" w:styleId="Ttulo3">
    <w:name w:val="heading 3"/>
    <w:basedOn w:val="Normal"/>
    <w:next w:val="Normal"/>
    <w:link w:val="Ttulo3Car"/>
    <w:uiPriority w:val="9"/>
    <w:semiHidden/>
    <w:qFormat/>
    <w:rsid w:val="000310C9"/>
    <w:pPr>
      <w:pBdr>
        <w:top w:val="single" w:sz="6" w:space="2" w:color="C0F400" w:themeColor="accent1"/>
      </w:pBdr>
      <w:spacing w:before="300" w:after="0"/>
      <w:outlineLvl w:val="2"/>
    </w:pPr>
    <w:rPr>
      <w:caps/>
      <w:color w:val="5F7900" w:themeColor="accent1" w:themeShade="7F"/>
      <w:spacing w:val="15"/>
    </w:rPr>
  </w:style>
  <w:style w:type="paragraph" w:styleId="Ttulo4">
    <w:name w:val="heading 4"/>
    <w:basedOn w:val="Normal"/>
    <w:next w:val="Normal"/>
    <w:link w:val="Ttulo4Car"/>
    <w:uiPriority w:val="9"/>
    <w:semiHidden/>
    <w:qFormat/>
    <w:rsid w:val="000310C9"/>
    <w:pPr>
      <w:pBdr>
        <w:top w:val="dotted" w:sz="6" w:space="2" w:color="C0F400" w:themeColor="accent1"/>
      </w:pBdr>
      <w:spacing w:before="200" w:after="0"/>
      <w:outlineLvl w:val="3"/>
    </w:pPr>
    <w:rPr>
      <w:caps/>
      <w:color w:val="8FB600" w:themeColor="accent1" w:themeShade="BF"/>
      <w:spacing w:val="10"/>
    </w:rPr>
  </w:style>
  <w:style w:type="paragraph" w:styleId="Ttulo5">
    <w:name w:val="heading 5"/>
    <w:basedOn w:val="Normal"/>
    <w:next w:val="Normal"/>
    <w:link w:val="Ttulo5Car"/>
    <w:uiPriority w:val="9"/>
    <w:semiHidden/>
    <w:qFormat/>
    <w:rsid w:val="000310C9"/>
    <w:pPr>
      <w:pBdr>
        <w:bottom w:val="single" w:sz="6" w:space="1" w:color="C0F400" w:themeColor="accent1"/>
      </w:pBdr>
      <w:spacing w:before="200" w:after="0"/>
      <w:outlineLvl w:val="4"/>
    </w:pPr>
    <w:rPr>
      <w:caps/>
      <w:color w:val="8FB600" w:themeColor="accent1" w:themeShade="BF"/>
      <w:spacing w:val="10"/>
    </w:rPr>
  </w:style>
  <w:style w:type="paragraph" w:styleId="Ttulo6">
    <w:name w:val="heading 6"/>
    <w:basedOn w:val="Normal"/>
    <w:next w:val="Normal"/>
    <w:link w:val="Ttulo6Car"/>
    <w:uiPriority w:val="9"/>
    <w:semiHidden/>
    <w:qFormat/>
    <w:rsid w:val="000310C9"/>
    <w:pPr>
      <w:pBdr>
        <w:bottom w:val="dotted" w:sz="6" w:space="1" w:color="C0F400" w:themeColor="accent1"/>
      </w:pBdr>
      <w:spacing w:before="200" w:after="0"/>
      <w:outlineLvl w:val="5"/>
    </w:pPr>
    <w:rPr>
      <w:caps/>
      <w:color w:val="8FB600" w:themeColor="accent1" w:themeShade="BF"/>
      <w:spacing w:val="10"/>
    </w:rPr>
  </w:style>
  <w:style w:type="paragraph" w:styleId="Ttulo7">
    <w:name w:val="heading 7"/>
    <w:basedOn w:val="Normal"/>
    <w:next w:val="Normal"/>
    <w:link w:val="Ttulo7Car"/>
    <w:uiPriority w:val="9"/>
    <w:semiHidden/>
    <w:qFormat/>
    <w:rsid w:val="000310C9"/>
    <w:pPr>
      <w:spacing w:before="200" w:after="0"/>
      <w:outlineLvl w:val="6"/>
    </w:pPr>
    <w:rPr>
      <w:caps/>
      <w:color w:val="8FB600" w:themeColor="accent1" w:themeShade="BF"/>
      <w:spacing w:val="10"/>
    </w:rPr>
  </w:style>
  <w:style w:type="paragraph" w:styleId="Ttulo8">
    <w:name w:val="heading 8"/>
    <w:basedOn w:val="Normal"/>
    <w:next w:val="Normal"/>
    <w:link w:val="Ttulo8Car"/>
    <w:uiPriority w:val="9"/>
    <w:semiHidden/>
    <w:qFormat/>
    <w:rsid w:val="000310C9"/>
    <w:pPr>
      <w:spacing w:before="200" w:after="0"/>
      <w:outlineLvl w:val="7"/>
    </w:pPr>
    <w:rPr>
      <w:caps/>
      <w:spacing w:val="10"/>
      <w:sz w:val="18"/>
      <w:szCs w:val="18"/>
    </w:rPr>
  </w:style>
  <w:style w:type="paragraph" w:styleId="Ttulo9">
    <w:name w:val="heading 9"/>
    <w:basedOn w:val="Normal"/>
    <w:next w:val="Normal"/>
    <w:link w:val="Ttulo9Car"/>
    <w:uiPriority w:val="9"/>
    <w:semiHidden/>
    <w:qFormat/>
    <w:rsid w:val="000310C9"/>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D6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semiHidden/>
    <w:rsid w:val="005F6219"/>
    <w:rPr>
      <w:caps/>
      <w:color w:val="8FB600" w:themeColor="accent1" w:themeShade="BF"/>
      <w:spacing w:val="10"/>
      <w:sz w:val="22"/>
    </w:rPr>
  </w:style>
  <w:style w:type="paragraph" w:styleId="Ttulo">
    <w:name w:val="Title"/>
    <w:basedOn w:val="Normal"/>
    <w:next w:val="Normal"/>
    <w:link w:val="TtuloCar"/>
    <w:uiPriority w:val="10"/>
    <w:qFormat/>
    <w:rsid w:val="000310C9"/>
    <w:pPr>
      <w:spacing w:before="0" w:after="0"/>
    </w:pPr>
    <w:rPr>
      <w:rFonts w:asciiTheme="majorHAnsi" w:eastAsiaTheme="majorEastAsia" w:hAnsiTheme="majorHAnsi" w:cstheme="majorBidi"/>
      <w:caps/>
      <w:color w:val="C0F400" w:themeColor="accent1"/>
      <w:spacing w:val="10"/>
      <w:sz w:val="52"/>
      <w:szCs w:val="52"/>
    </w:rPr>
  </w:style>
  <w:style w:type="character" w:customStyle="1" w:styleId="TtuloCar">
    <w:name w:val="Título Car"/>
    <w:basedOn w:val="Fuentedeprrafopredeter"/>
    <w:link w:val="Ttulo"/>
    <w:uiPriority w:val="10"/>
    <w:rsid w:val="000310C9"/>
    <w:rPr>
      <w:rFonts w:asciiTheme="majorHAnsi" w:eastAsiaTheme="majorEastAsia" w:hAnsiTheme="majorHAnsi" w:cstheme="majorBidi"/>
      <w:caps/>
      <w:color w:val="C0F400" w:themeColor="accent1"/>
      <w:spacing w:val="10"/>
      <w:sz w:val="52"/>
      <w:szCs w:val="52"/>
    </w:rPr>
  </w:style>
  <w:style w:type="paragraph" w:styleId="Prrafodelista">
    <w:name w:val="List Paragraph"/>
    <w:basedOn w:val="Normal"/>
    <w:uiPriority w:val="34"/>
    <w:semiHidden/>
    <w:rsid w:val="000542EA"/>
    <w:pPr>
      <w:ind w:left="720"/>
      <w:contextualSpacing/>
    </w:pPr>
  </w:style>
  <w:style w:type="numbering" w:customStyle="1" w:styleId="Estilo1">
    <w:name w:val="Estilo 1"/>
    <w:uiPriority w:val="99"/>
    <w:rsid w:val="006676A1"/>
    <w:pPr>
      <w:numPr>
        <w:numId w:val="6"/>
      </w:numPr>
    </w:pPr>
  </w:style>
  <w:style w:type="character" w:customStyle="1" w:styleId="Ttulo2Car">
    <w:name w:val="Título 2 Car"/>
    <w:basedOn w:val="Fuentedeprrafopredeter"/>
    <w:link w:val="Ttulo2"/>
    <w:uiPriority w:val="9"/>
    <w:semiHidden/>
    <w:rsid w:val="005F6219"/>
    <w:rPr>
      <w:caps/>
      <w:spacing w:val="15"/>
      <w:sz w:val="22"/>
      <w:shd w:val="clear" w:color="auto" w:fill="F3FFC9" w:themeFill="accent1" w:themeFillTint="33"/>
    </w:rPr>
  </w:style>
  <w:style w:type="paragraph" w:customStyle="1" w:styleId="Direccin3">
    <w:name w:val="Dirección 3"/>
    <w:basedOn w:val="Subttulo"/>
    <w:link w:val="Carcterdedireccin3"/>
    <w:semiHidden/>
    <w:rsid w:val="00CD5D33"/>
    <w:pPr>
      <w:spacing w:after="0"/>
      <w:jc w:val="center"/>
    </w:pPr>
    <w:rPr>
      <w:rFonts w:ascii="Century Gothic" w:hAnsi="Century Gothic"/>
      <w:color w:val="05D74D" w:themeColor="accent2"/>
    </w:rPr>
  </w:style>
  <w:style w:type="character" w:customStyle="1" w:styleId="Carcterdedireccin3">
    <w:name w:val="Carácter de dirección 3"/>
    <w:basedOn w:val="SubttuloCar"/>
    <w:link w:val="Direccin3"/>
    <w:semiHidden/>
    <w:rsid w:val="005F6219"/>
    <w:rPr>
      <w:rFonts w:ascii="Century Gothic" w:hAnsi="Century Gothic"/>
      <w:caps/>
      <w:color w:val="05D74D" w:themeColor="accent2"/>
      <w:spacing w:val="10"/>
      <w:sz w:val="21"/>
      <w:szCs w:val="21"/>
    </w:rPr>
  </w:style>
  <w:style w:type="paragraph" w:styleId="Subttulo">
    <w:name w:val="Subtitle"/>
    <w:basedOn w:val="Normal"/>
    <w:next w:val="Normal"/>
    <w:link w:val="SubttuloCar"/>
    <w:uiPriority w:val="11"/>
    <w:semiHidden/>
    <w:rsid w:val="000310C9"/>
    <w:pPr>
      <w:spacing w:before="0" w:after="500"/>
    </w:pPr>
    <w:rPr>
      <w:caps/>
      <w:color w:val="595959" w:themeColor="text1" w:themeTint="A6"/>
      <w:spacing w:val="10"/>
      <w:sz w:val="21"/>
      <w:szCs w:val="21"/>
    </w:rPr>
  </w:style>
  <w:style w:type="character" w:customStyle="1" w:styleId="SubttuloCar">
    <w:name w:val="Subtítulo Car"/>
    <w:basedOn w:val="Fuentedeprrafopredeter"/>
    <w:link w:val="Subttulo"/>
    <w:uiPriority w:val="11"/>
    <w:semiHidden/>
    <w:rsid w:val="005F6219"/>
    <w:rPr>
      <w:caps/>
      <w:color w:val="595959" w:themeColor="text1" w:themeTint="A6"/>
      <w:spacing w:val="10"/>
      <w:sz w:val="21"/>
      <w:szCs w:val="21"/>
    </w:rPr>
  </w:style>
  <w:style w:type="paragraph" w:styleId="NormalWeb">
    <w:name w:val="Normal (Web)"/>
    <w:basedOn w:val="Normal"/>
    <w:uiPriority w:val="99"/>
    <w:semiHidden/>
    <w:unhideWhenUsed/>
    <w:rsid w:val="00B74BA4"/>
    <w:pPr>
      <w:spacing w:beforeAutospacing="1" w:after="100" w:afterAutospacing="1"/>
    </w:pPr>
    <w:rPr>
      <w:rFonts w:ascii="Times New Roman" w:hAnsi="Times New Roman"/>
      <w:sz w:val="24"/>
      <w:lang w:eastAsia="ja-JP"/>
    </w:rPr>
  </w:style>
  <w:style w:type="character" w:customStyle="1" w:styleId="Ttulo1Car">
    <w:name w:val="Título 1 Car"/>
    <w:basedOn w:val="Fuentedeprrafopredeter"/>
    <w:link w:val="Ttulo1"/>
    <w:uiPriority w:val="9"/>
    <w:rsid w:val="00F40AD1"/>
    <w:rPr>
      <w:b/>
      <w:caps/>
      <w:color w:val="000000" w:themeColor="text1"/>
      <w:spacing w:val="15"/>
      <w:sz w:val="32"/>
      <w:szCs w:val="32"/>
      <w:shd w:val="clear" w:color="auto" w:fill="C0F400" w:themeFill="accent1"/>
    </w:rPr>
  </w:style>
  <w:style w:type="character" w:customStyle="1" w:styleId="Ttulo3Car">
    <w:name w:val="Título 3 Car"/>
    <w:basedOn w:val="Fuentedeprrafopredeter"/>
    <w:link w:val="Ttulo3"/>
    <w:uiPriority w:val="9"/>
    <w:semiHidden/>
    <w:rsid w:val="005F6219"/>
    <w:rPr>
      <w:caps/>
      <w:color w:val="5F7900" w:themeColor="accent1" w:themeShade="7F"/>
      <w:spacing w:val="15"/>
      <w:sz w:val="22"/>
    </w:rPr>
  </w:style>
  <w:style w:type="character" w:customStyle="1" w:styleId="Ttulo5Car">
    <w:name w:val="Título 5 Car"/>
    <w:basedOn w:val="Fuentedeprrafopredeter"/>
    <w:link w:val="Ttulo5"/>
    <w:uiPriority w:val="9"/>
    <w:semiHidden/>
    <w:rsid w:val="005F6219"/>
    <w:rPr>
      <w:caps/>
      <w:color w:val="8FB600" w:themeColor="accent1" w:themeShade="BF"/>
      <w:spacing w:val="10"/>
      <w:sz w:val="22"/>
    </w:rPr>
  </w:style>
  <w:style w:type="character" w:customStyle="1" w:styleId="Ttulo6Car">
    <w:name w:val="Título 6 Car"/>
    <w:basedOn w:val="Fuentedeprrafopredeter"/>
    <w:link w:val="Ttulo6"/>
    <w:uiPriority w:val="9"/>
    <w:semiHidden/>
    <w:rsid w:val="005F6219"/>
    <w:rPr>
      <w:caps/>
      <w:color w:val="8FB600" w:themeColor="accent1" w:themeShade="BF"/>
      <w:spacing w:val="10"/>
      <w:sz w:val="22"/>
    </w:rPr>
  </w:style>
  <w:style w:type="character" w:customStyle="1" w:styleId="Ttulo7Car">
    <w:name w:val="Título 7 Car"/>
    <w:basedOn w:val="Fuentedeprrafopredeter"/>
    <w:link w:val="Ttulo7"/>
    <w:uiPriority w:val="9"/>
    <w:semiHidden/>
    <w:rsid w:val="005F6219"/>
    <w:rPr>
      <w:caps/>
      <w:color w:val="8FB600" w:themeColor="accent1" w:themeShade="BF"/>
      <w:spacing w:val="10"/>
      <w:sz w:val="22"/>
    </w:rPr>
  </w:style>
  <w:style w:type="character" w:customStyle="1" w:styleId="Ttulo8Car">
    <w:name w:val="Título 8 Car"/>
    <w:basedOn w:val="Fuentedeprrafopredeter"/>
    <w:link w:val="Ttulo8"/>
    <w:uiPriority w:val="9"/>
    <w:semiHidden/>
    <w:rsid w:val="005F6219"/>
    <w:rPr>
      <w:caps/>
      <w:spacing w:val="10"/>
      <w:sz w:val="18"/>
      <w:szCs w:val="18"/>
    </w:rPr>
  </w:style>
  <w:style w:type="character" w:customStyle="1" w:styleId="Ttulo9Car">
    <w:name w:val="Título 9 Car"/>
    <w:basedOn w:val="Fuentedeprrafopredeter"/>
    <w:link w:val="Ttulo9"/>
    <w:uiPriority w:val="9"/>
    <w:semiHidden/>
    <w:rsid w:val="005F6219"/>
    <w:rPr>
      <w:i/>
      <w:iCs/>
      <w:caps/>
      <w:spacing w:val="10"/>
      <w:sz w:val="18"/>
      <w:szCs w:val="18"/>
    </w:rPr>
  </w:style>
  <w:style w:type="paragraph" w:styleId="Descripcin">
    <w:name w:val="caption"/>
    <w:basedOn w:val="Normal"/>
    <w:next w:val="Normal"/>
    <w:uiPriority w:val="35"/>
    <w:semiHidden/>
    <w:unhideWhenUsed/>
    <w:qFormat/>
    <w:rsid w:val="000310C9"/>
    <w:rPr>
      <w:b/>
      <w:bCs/>
      <w:color w:val="8FB600" w:themeColor="accent1" w:themeShade="BF"/>
      <w:sz w:val="16"/>
      <w:szCs w:val="16"/>
    </w:rPr>
  </w:style>
  <w:style w:type="character" w:styleId="Textoennegrita">
    <w:name w:val="Strong"/>
    <w:uiPriority w:val="22"/>
    <w:semiHidden/>
    <w:rsid w:val="000310C9"/>
    <w:rPr>
      <w:b/>
      <w:bCs/>
    </w:rPr>
  </w:style>
  <w:style w:type="character" w:styleId="nfasis">
    <w:name w:val="Emphasis"/>
    <w:uiPriority w:val="20"/>
    <w:semiHidden/>
    <w:rsid w:val="000310C9"/>
    <w:rPr>
      <w:caps/>
      <w:color w:val="5F7900" w:themeColor="accent1" w:themeShade="7F"/>
      <w:spacing w:val="5"/>
    </w:rPr>
  </w:style>
  <w:style w:type="paragraph" w:styleId="Sinespaciado">
    <w:name w:val="No Spacing"/>
    <w:link w:val="SinespaciadoCar"/>
    <w:uiPriority w:val="1"/>
    <w:qFormat/>
    <w:rsid w:val="000310C9"/>
    <w:pPr>
      <w:spacing w:after="0" w:line="240" w:lineRule="auto"/>
    </w:pPr>
  </w:style>
  <w:style w:type="paragraph" w:styleId="Cita">
    <w:name w:val="Quote"/>
    <w:basedOn w:val="Normal"/>
    <w:next w:val="Normal"/>
    <w:link w:val="CitaCar"/>
    <w:uiPriority w:val="29"/>
    <w:rsid w:val="005F6219"/>
    <w:pPr>
      <w:ind w:left="810" w:right="900"/>
      <w:jc w:val="center"/>
    </w:pPr>
    <w:rPr>
      <w:rFonts w:asciiTheme="majorHAnsi" w:hAnsiTheme="majorHAnsi"/>
      <w:b/>
      <w:smallCaps/>
      <w:noProof/>
      <w:color w:val="FFFFFF" w:themeColor="background1"/>
      <w:sz w:val="36"/>
      <w:szCs w:val="36"/>
    </w:rPr>
  </w:style>
  <w:style w:type="character" w:customStyle="1" w:styleId="CitaCar">
    <w:name w:val="Cita Car"/>
    <w:basedOn w:val="Fuentedeprrafopredeter"/>
    <w:link w:val="Cita"/>
    <w:uiPriority w:val="29"/>
    <w:rsid w:val="005F6219"/>
    <w:rPr>
      <w:rFonts w:asciiTheme="majorHAnsi" w:hAnsiTheme="majorHAnsi"/>
      <w:b/>
      <w:smallCaps/>
      <w:noProof/>
      <w:color w:val="FFFFFF" w:themeColor="background1"/>
      <w:sz w:val="36"/>
      <w:szCs w:val="36"/>
    </w:rPr>
  </w:style>
  <w:style w:type="paragraph" w:styleId="Citadestacada">
    <w:name w:val="Intense Quote"/>
    <w:basedOn w:val="Normal"/>
    <w:next w:val="Normal"/>
    <w:link w:val="CitadestacadaCar"/>
    <w:uiPriority w:val="30"/>
    <w:semiHidden/>
    <w:rsid w:val="000310C9"/>
    <w:pPr>
      <w:spacing w:before="240" w:after="240"/>
      <w:ind w:left="1080" w:right="1080"/>
      <w:jc w:val="center"/>
    </w:pPr>
    <w:rPr>
      <w:color w:val="C0F400" w:themeColor="accent1"/>
      <w:sz w:val="24"/>
      <w:szCs w:val="24"/>
    </w:rPr>
  </w:style>
  <w:style w:type="character" w:customStyle="1" w:styleId="CitadestacadaCar">
    <w:name w:val="Cita destacada Car"/>
    <w:basedOn w:val="Fuentedeprrafopredeter"/>
    <w:link w:val="Citadestacada"/>
    <w:uiPriority w:val="30"/>
    <w:semiHidden/>
    <w:rsid w:val="005F6219"/>
    <w:rPr>
      <w:color w:val="C0F400" w:themeColor="accent1"/>
      <w:sz w:val="24"/>
      <w:szCs w:val="24"/>
    </w:rPr>
  </w:style>
  <w:style w:type="character" w:styleId="nfasissutil">
    <w:name w:val="Subtle Emphasis"/>
    <w:uiPriority w:val="19"/>
    <w:semiHidden/>
    <w:rsid w:val="000310C9"/>
    <w:rPr>
      <w:i/>
      <w:iCs/>
      <w:color w:val="5F7900" w:themeColor="accent1" w:themeShade="7F"/>
    </w:rPr>
  </w:style>
  <w:style w:type="character" w:styleId="nfasisintenso">
    <w:name w:val="Intense Emphasis"/>
    <w:uiPriority w:val="21"/>
    <w:semiHidden/>
    <w:rsid w:val="000310C9"/>
    <w:rPr>
      <w:b/>
      <w:bCs/>
      <w:caps/>
      <w:color w:val="5F7900" w:themeColor="accent1" w:themeShade="7F"/>
      <w:spacing w:val="10"/>
    </w:rPr>
  </w:style>
  <w:style w:type="character" w:styleId="Referenciasutil">
    <w:name w:val="Subtle Reference"/>
    <w:uiPriority w:val="31"/>
    <w:semiHidden/>
    <w:rsid w:val="000310C9"/>
    <w:rPr>
      <w:b/>
      <w:bCs/>
      <w:color w:val="C0F400" w:themeColor="accent1"/>
    </w:rPr>
  </w:style>
  <w:style w:type="character" w:styleId="Referenciaintensa">
    <w:name w:val="Intense Reference"/>
    <w:uiPriority w:val="32"/>
    <w:semiHidden/>
    <w:rsid w:val="000310C9"/>
    <w:rPr>
      <w:b/>
      <w:bCs/>
      <w:i/>
      <w:iCs/>
      <w:caps/>
      <w:color w:val="C0F400" w:themeColor="accent1"/>
    </w:rPr>
  </w:style>
  <w:style w:type="character" w:styleId="Ttulodellibro">
    <w:name w:val="Book Title"/>
    <w:uiPriority w:val="33"/>
    <w:semiHidden/>
    <w:rsid w:val="000310C9"/>
    <w:rPr>
      <w:b/>
      <w:bCs/>
      <w:i/>
      <w:iCs/>
      <w:spacing w:val="0"/>
    </w:rPr>
  </w:style>
  <w:style w:type="paragraph" w:styleId="TtuloTDC">
    <w:name w:val="TOC Heading"/>
    <w:basedOn w:val="Ttulo1"/>
    <w:next w:val="Normal"/>
    <w:uiPriority w:val="39"/>
    <w:unhideWhenUsed/>
    <w:qFormat/>
    <w:rsid w:val="000310C9"/>
    <w:pPr>
      <w:outlineLvl w:val="9"/>
    </w:pPr>
  </w:style>
  <w:style w:type="paragraph" w:styleId="Encabezado">
    <w:name w:val="header"/>
    <w:basedOn w:val="Normal"/>
    <w:link w:val="EncabezadoCar"/>
    <w:uiPriority w:val="99"/>
    <w:semiHidden/>
    <w:rsid w:val="00FD4BCB"/>
    <w:pPr>
      <w:tabs>
        <w:tab w:val="center" w:pos="4680"/>
        <w:tab w:val="right" w:pos="9360"/>
      </w:tabs>
      <w:spacing w:before="0" w:after="0"/>
    </w:pPr>
  </w:style>
  <w:style w:type="character" w:customStyle="1" w:styleId="EncabezadoCar">
    <w:name w:val="Encabezado Car"/>
    <w:basedOn w:val="Fuentedeprrafopredeter"/>
    <w:link w:val="Encabezado"/>
    <w:uiPriority w:val="99"/>
    <w:semiHidden/>
    <w:rsid w:val="005F6219"/>
    <w:rPr>
      <w:sz w:val="22"/>
    </w:rPr>
  </w:style>
  <w:style w:type="paragraph" w:styleId="Piedepgina">
    <w:name w:val="footer"/>
    <w:basedOn w:val="Normal"/>
    <w:link w:val="PiedepginaCar"/>
    <w:uiPriority w:val="99"/>
    <w:semiHidden/>
    <w:rsid w:val="00FD4BCB"/>
    <w:pPr>
      <w:tabs>
        <w:tab w:val="center" w:pos="4680"/>
        <w:tab w:val="right" w:pos="9360"/>
      </w:tabs>
      <w:spacing w:before="0" w:after="0"/>
    </w:pPr>
  </w:style>
  <w:style w:type="character" w:customStyle="1" w:styleId="PiedepginaCar">
    <w:name w:val="Pie de página Car"/>
    <w:basedOn w:val="Fuentedeprrafopredeter"/>
    <w:link w:val="Piedepgina"/>
    <w:uiPriority w:val="99"/>
    <w:semiHidden/>
    <w:rsid w:val="005F6219"/>
    <w:rPr>
      <w:sz w:val="22"/>
    </w:rPr>
  </w:style>
  <w:style w:type="character" w:styleId="Textodelmarcadordeposicin">
    <w:name w:val="Placeholder Text"/>
    <w:basedOn w:val="Fuentedeprrafopredeter"/>
    <w:uiPriority w:val="99"/>
    <w:semiHidden/>
    <w:rsid w:val="001A07CD"/>
    <w:rPr>
      <w:color w:val="808080"/>
    </w:rPr>
  </w:style>
  <w:style w:type="paragraph" w:customStyle="1" w:styleId="Informacindecontacto">
    <w:name w:val="Información de contacto"/>
    <w:basedOn w:val="Normal"/>
    <w:qFormat/>
    <w:rsid w:val="00F40AD1"/>
    <w:pPr>
      <w:spacing w:before="0" w:after="0" w:line="259" w:lineRule="auto"/>
      <w:jc w:val="center"/>
    </w:pPr>
    <w:rPr>
      <w:caps/>
      <w:color w:val="FFFFFF" w:themeColor="background1"/>
      <w:sz w:val="28"/>
      <w:szCs w:val="22"/>
      <w:lang w:eastAsia="ja-JP"/>
    </w:rPr>
  </w:style>
  <w:style w:type="paragraph" w:customStyle="1" w:styleId="Normalsobrefondooscuro">
    <w:name w:val="Normal sobre fondo oscuro"/>
    <w:basedOn w:val="Normal"/>
    <w:qFormat/>
    <w:rsid w:val="005F6219"/>
    <w:rPr>
      <w:noProof/>
      <w:color w:val="FFFFFF" w:themeColor="background1"/>
    </w:rPr>
  </w:style>
  <w:style w:type="character" w:customStyle="1" w:styleId="SinespaciadoCar">
    <w:name w:val="Sin espaciado Car"/>
    <w:basedOn w:val="Fuentedeprrafopredeter"/>
    <w:link w:val="Sinespaciado"/>
    <w:uiPriority w:val="1"/>
    <w:rsid w:val="005B7A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09635">
      <w:bodyDiv w:val="1"/>
      <w:marLeft w:val="0"/>
      <w:marRight w:val="0"/>
      <w:marTop w:val="0"/>
      <w:marBottom w:val="0"/>
      <w:divBdr>
        <w:top w:val="none" w:sz="0" w:space="0" w:color="auto"/>
        <w:left w:val="none" w:sz="0" w:space="0" w:color="auto"/>
        <w:bottom w:val="none" w:sz="0" w:space="0" w:color="auto"/>
        <w:right w:val="none" w:sz="0" w:space="0" w:color="auto"/>
      </w:divBdr>
    </w:div>
    <w:div w:id="1780559663">
      <w:bodyDiv w:val="1"/>
      <w:marLeft w:val="0"/>
      <w:marRight w:val="0"/>
      <w:marTop w:val="0"/>
      <w:marBottom w:val="0"/>
      <w:divBdr>
        <w:top w:val="none" w:sz="0" w:space="0" w:color="auto"/>
        <w:left w:val="none" w:sz="0" w:space="0" w:color="auto"/>
        <w:bottom w:val="none" w:sz="0" w:space="0" w:color="auto"/>
        <w:right w:val="none" w:sz="0" w:space="0" w:color="auto"/>
      </w:divBdr>
    </w:div>
    <w:div w:id="18105871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microsoft.com/office/2007/relationships/hdphoto" Target="media/hdphoto1.wdp"/><Relationship Id="rId1" Type="http://schemas.openxmlformats.org/officeDocument/2006/relationships/image" Target="media/image23.png"/><Relationship Id="rId6" Type="http://schemas.openxmlformats.org/officeDocument/2006/relationships/image" Target="media/image26.png"/><Relationship Id="rId5" Type="http://schemas.openxmlformats.org/officeDocument/2006/relationships/image" Target="media/image25.png"/><Relationship Id="rId4" Type="http://schemas.microsoft.com/office/2007/relationships/hdphoto" Target="media/hdphoto2.wdp"/></Relationships>
</file>

<file path=word/_rels/header2.xml.rels><?xml version="1.0" encoding="UTF-8" standalone="yes"?>
<Relationships xmlns="http://schemas.openxmlformats.org/package/2006/relationships"><Relationship Id="rId3" Type="http://schemas.openxmlformats.org/officeDocument/2006/relationships/image" Target="media/image28.png"/><Relationship Id="rId2" Type="http://schemas.microsoft.com/office/2007/relationships/hdphoto" Target="media/hdphoto3.wdp"/><Relationship Id="rId1" Type="http://schemas.openxmlformats.org/officeDocument/2006/relationships/image" Target="media/image27.png"/><Relationship Id="rId6" Type="http://schemas.openxmlformats.org/officeDocument/2006/relationships/image" Target="media/image30.png"/><Relationship Id="rId5" Type="http://schemas.openxmlformats.org/officeDocument/2006/relationships/image" Target="media/image29.png"/><Relationship Id="rId4" Type="http://schemas.microsoft.com/office/2007/relationships/hdphoto" Target="media/hdphoto4.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Zman\AppData\Roaming\Microsoft\Templates\Folleto%20de%20software.dotx" TargetMode="External"/></Relationships>
</file>

<file path=word/theme/theme1.xml><?xml version="1.0" encoding="utf-8"?>
<a:theme xmlns:a="http://schemas.openxmlformats.org/drawingml/2006/main" name="Office Theme">
  <a:themeElements>
    <a:clrScheme name="Software">
      <a:dk1>
        <a:sysClr val="windowText" lastClr="000000"/>
      </a:dk1>
      <a:lt1>
        <a:sysClr val="window" lastClr="FFFFFF"/>
      </a:lt1>
      <a:dk2>
        <a:srgbClr val="44546A"/>
      </a:dk2>
      <a:lt2>
        <a:srgbClr val="E7E6E6"/>
      </a:lt2>
      <a:accent1>
        <a:srgbClr val="C0F400"/>
      </a:accent1>
      <a:accent2>
        <a:srgbClr val="05D74D"/>
      </a:accent2>
      <a:accent3>
        <a:srgbClr val="2F3342"/>
      </a:accent3>
      <a:accent4>
        <a:srgbClr val="038B30"/>
      </a:accent4>
      <a:accent5>
        <a:srgbClr val="05EE55"/>
      </a:accent5>
      <a:accent6>
        <a:srgbClr val="70AD47"/>
      </a:accent6>
      <a:hlink>
        <a:srgbClr val="05D74D"/>
      </a:hlink>
      <a:folHlink>
        <a:srgbClr val="C0F4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9" ma:contentTypeDescription="Create a new document." ma:contentTypeScope="" ma:versionID="76e25e1730b4532ab1d5e5b131a96a5a">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d1e9281a84c4949647088091c718de3"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C8D306-7694-4CCA-8222-C29636FBC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604A50-4042-40A4-A242-BE3D7F5A0D91}">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3F31AC6-5269-4586-9F3F-232A3F4D7C21}">
  <ds:schemaRefs>
    <ds:schemaRef ds:uri="http://schemas.openxmlformats.org/officeDocument/2006/bibliography"/>
  </ds:schemaRefs>
</ds:datastoreItem>
</file>

<file path=customXml/itemProps4.xml><?xml version="1.0" encoding="utf-8"?>
<ds:datastoreItem xmlns:ds="http://schemas.openxmlformats.org/officeDocument/2006/customXml" ds:itemID="{2DE27E0C-3348-4039-8278-A0F246299E9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Folleto de software</Template>
  <TotalTime>63</TotalTime>
  <Pages>32</Pages>
  <Words>593</Words>
  <Characters>3265</Characters>
  <Application>Microsoft Office Word</Application>
  <DocSecurity>0</DocSecurity>
  <Lines>27</Lines>
  <Paragraphs>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LoZman</dc:creator>
  <cp:keywords/>
  <dc:description/>
  <cp:lastModifiedBy>The Guasous</cp:lastModifiedBy>
  <cp:revision>18</cp:revision>
  <dcterms:created xsi:type="dcterms:W3CDTF">2022-12-02T08:30:00Z</dcterms:created>
  <dcterms:modified xsi:type="dcterms:W3CDTF">2022-12-02T16:48:00Z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